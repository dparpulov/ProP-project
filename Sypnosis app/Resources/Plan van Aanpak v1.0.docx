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775F55" w:themeColor="text2"/>
          <w:sz w:val="32"/>
          <w:szCs w:val="32"/>
        </w:rPr>
      </w:sdtEndPr>
      <w:sdtContent>
        <w:p w:rsidR="009F61E7" w:rsidRPr="00AF30C8" w:rsidRDefault="00CA37A8" w:rsidP="005F7DAC">
          <w:pPr>
            <w:ind w:left="0"/>
            <w:rPr>
              <w:sz w:val="32"/>
              <w:szCs w:val="32"/>
            </w:rPr>
            <w:sectPr w:rsidR="009F61E7" w:rsidRPr="00AF30C8">
              <w:headerReference w:type="default" r:id="rId10"/>
              <w:footerReference w:type="default" r:id="rId11"/>
              <w:pgSz w:w="12240" w:h="15840"/>
              <w:pgMar w:top="1440" w:right="1440" w:bottom="1440" w:left="1440" w:header="720" w:footer="720" w:gutter="0"/>
              <w:pgNumType w:start="0"/>
              <w:cols w:space="720"/>
              <w:titlePg/>
              <w:docGrid w:linePitch="360"/>
            </w:sectPr>
          </w:pPr>
          <w:r w:rsidRPr="00AF30C8">
            <w:rPr>
              <w:noProof/>
              <w:lang w:val="en-US" w:eastAsia="en-US"/>
            </w:rPr>
            <w:drawing>
              <wp:anchor distT="0" distB="0" distL="114300" distR="114300" simplePos="0" relativeHeight="251665408" behindDoc="0" locked="0" layoutInCell="1" allowOverlap="1">
                <wp:simplePos x="0" y="0"/>
                <wp:positionH relativeFrom="margin">
                  <wp:align>left</wp:align>
                </wp:positionH>
                <wp:positionV relativeFrom="paragraph">
                  <wp:posOffset>3143250</wp:posOffset>
                </wp:positionV>
                <wp:extent cx="5516245" cy="2738120"/>
                <wp:effectExtent l="285750" t="0" r="408305" b="62230"/>
                <wp:wrapTopAndBottom/>
                <wp:docPr id="1" name="Picture 1" descr="http://fullhdpictures.com/wp-content/uploads/2016/04/Business-HD-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ullhdpictures.com/wp-content/uploads/2016/04/Business-HD-Pictu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6245" cy="273812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anchor>
            </w:drawing>
          </w:r>
          <w:r w:rsidR="009F61E7" w:rsidRPr="00AF30C8">
            <w:rPr>
              <w:noProof/>
              <w:lang w:val="en-US" w:eastAsia="en-US"/>
            </w:rPr>
            <mc:AlternateContent>
              <mc:Choice Requires="wps">
                <w:drawing>
                  <wp:anchor distT="0" distB="0" distL="114300" distR="114300" simplePos="0" relativeHeight="251664384" behindDoc="0" locked="1" layoutInCell="1" allowOverlap="1" wp14:anchorId="0D86B04A" wp14:editId="0325B9B0">
                    <wp:simplePos x="0" y="0"/>
                    <wp:positionH relativeFrom="margin">
                      <wp:align>left</wp:align>
                    </wp:positionH>
                    <wp:positionV relativeFrom="margin">
                      <wp:posOffset>7486650</wp:posOffset>
                    </wp:positionV>
                    <wp:extent cx="2819400" cy="731520"/>
                    <wp:effectExtent l="0" t="0" r="0" b="11430"/>
                    <wp:wrapSquare wrapText="bothSides"/>
                    <wp:docPr id="3" name="Text Box 3" descr="Presenter, company name and address"/>
                    <wp:cNvGraphicFramePr/>
                    <a:graphic xmlns:a="http://schemas.openxmlformats.org/drawingml/2006/main">
                      <a:graphicData uri="http://schemas.microsoft.com/office/word/2010/wordprocessingShape">
                        <wps:wsp>
                          <wps:cNvSpPr txBox="1"/>
                          <wps:spPr>
                            <a:xfrm>
                              <a:off x="0" y="0"/>
                              <a:ext cx="28194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487" w:rsidRPr="00BA0FFF" w:rsidRDefault="00492487" w:rsidP="009F61E7">
                                <w:pPr>
                                  <w:pStyle w:val="Contactinfo"/>
                                  <w:jc w:val="left"/>
                                </w:pPr>
                                <w:r w:rsidRPr="00BA0FFF">
                                  <w:t xml:space="preserve">Bedrijf: </w:t>
                                </w:r>
                                <w:r w:rsidRPr="00BA0FFF">
                                  <w:tab/>
                                </w:r>
                                <w:r w:rsidRPr="00BA0FFF">
                                  <w:tab/>
                                  <w:t>Senet Eindhoven B.V.</w:t>
                                </w:r>
                              </w:p>
                              <w:p w:rsidR="00492487" w:rsidRPr="00BA0FFF" w:rsidRDefault="00492487" w:rsidP="009F61E7">
                                <w:pPr>
                                  <w:pStyle w:val="Contactinfo"/>
                                  <w:ind w:left="2157" w:hanging="2085"/>
                                  <w:jc w:val="left"/>
                                </w:pPr>
                                <w:r w:rsidRPr="00BA0FFF">
                                  <w:t xml:space="preserve">Begeleiders: </w:t>
                                </w:r>
                                <w:r w:rsidRPr="00BA0FFF">
                                  <w:tab/>
                                  <w:t xml:space="preserve">Geurt jan Van Ek </w:t>
                                </w:r>
                                <w:r w:rsidRPr="00BA0FFF">
                                  <w:br/>
                                  <w:t>Lars van der Sangen</w:t>
                                </w:r>
                              </w:p>
                              <w:p w:rsidR="00492487" w:rsidRPr="00BA0FFF" w:rsidRDefault="00492487" w:rsidP="00492487">
                                <w:pPr>
                                  <w:pStyle w:val="Contactinfo"/>
                                  <w:ind w:left="0"/>
                                  <w:jc w:val="lef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86B04A" id="_x0000_t202" coordsize="21600,21600" o:spt="202" path="m,l,21600r21600,l21600,xe">
                    <v:stroke joinstyle="miter"/>
                    <v:path gradientshapeok="t" o:connecttype="rect"/>
                  </v:shapetype>
                  <v:shape id="Text Box 3" o:spid="_x0000_s1026" type="#_x0000_t202" alt="Presenter, company name and address" style="position:absolute;margin-left:0;margin-top:589.5pt;width:222pt;height:57.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" filled="f" stroked="f" strokeweight=".5pt">
                    <v:textbox inset="0,0,0,0">
                      <w:txbxContent>
                        <w:p w:rsidR="00492487" w:rsidRPr="00BA0FFF" w:rsidRDefault="00492487" w:rsidP="009F61E7">
                          <w:pPr>
                            <w:pStyle w:val="Contactinfo"/>
                            <w:jc w:val="left"/>
                          </w:pPr>
                          <w:r w:rsidRPr="00BA0FFF">
                            <w:t xml:space="preserve">Bedrijf: </w:t>
                          </w:r>
                          <w:r w:rsidRPr="00BA0FFF">
                            <w:tab/>
                          </w:r>
                          <w:r w:rsidRPr="00BA0FFF">
                            <w:tab/>
                            <w:t>Senet Eindhoven B.V.</w:t>
                          </w:r>
                        </w:p>
                        <w:p w:rsidR="00492487" w:rsidRPr="00BA0FFF" w:rsidRDefault="00492487" w:rsidP="009F61E7">
                          <w:pPr>
                            <w:pStyle w:val="Contactinfo"/>
                            <w:ind w:left="2157" w:hanging="2085"/>
                            <w:jc w:val="left"/>
                          </w:pPr>
                          <w:r w:rsidRPr="00BA0FFF">
                            <w:t xml:space="preserve">Begeleiders: </w:t>
                          </w:r>
                          <w:r w:rsidRPr="00BA0FFF">
                            <w:tab/>
                            <w:t xml:space="preserve">Geurt jan Van Ek </w:t>
                          </w:r>
                          <w:r w:rsidRPr="00BA0FFF">
                            <w:br/>
                            <w:t>Lars van der Sangen</w:t>
                          </w:r>
                        </w:p>
                        <w:p w:rsidR="00492487" w:rsidRPr="00BA0FFF" w:rsidRDefault="00492487" w:rsidP="00492487">
                          <w:pPr>
                            <w:pStyle w:val="Contactinfo"/>
                            <w:ind w:left="0"/>
                            <w:jc w:val="left"/>
                          </w:pPr>
                        </w:p>
                      </w:txbxContent>
                    </v:textbox>
                    <w10:wrap type="square" anchorx="margin" anchory="margin"/>
                    <w10:anchorlock/>
                  </v:shape>
                </w:pict>
              </mc:Fallback>
            </mc:AlternateContent>
          </w:r>
          <w:r w:rsidR="00B00253" w:rsidRPr="00AF30C8">
            <w:rPr>
              <w:noProof/>
              <w:lang w:val="en-US" w:eastAsia="en-US"/>
            </w:rPr>
            <mc:AlternateContent>
              <mc:Choice Requires="wps">
                <w:drawing>
                  <wp:anchor distT="0" distB="0" distL="114300" distR="114300" simplePos="0" relativeHeight="251661312" behindDoc="0" locked="1" layoutInCell="1" allowOverlap="1">
                    <wp:simplePos x="0" y="0"/>
                    <wp:positionH relativeFrom="margin">
                      <wp:posOffset>2695575</wp:posOffset>
                    </wp:positionH>
                    <wp:positionV relativeFrom="page">
                      <wp:posOffset>8420100</wp:posOffset>
                    </wp:positionV>
                    <wp:extent cx="3241675"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24167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487" w:rsidRPr="00BA0FFF" w:rsidRDefault="00492487">
                                <w:pPr>
                                  <w:pStyle w:val="Subtitle"/>
                                </w:pPr>
                                <w:r w:rsidRPr="00BA0FFF">
                                  <w:t xml:space="preserve">Opgesteld door: </w:t>
                                </w:r>
                                <w:sdt>
                                  <w:sdt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EndPr/>
                                  <w:sdtContent>
                                    <w:r w:rsidRPr="00BA0FFF">
                                      <w:t>Phat Tran</w:t>
                                    </w:r>
                                  </w:sdtContent>
                                </w:sdt>
                                <w:r w:rsidRPr="00BA0FFF">
                                  <w:t xml:space="preserve"> (PS126942)</w:t>
                                </w:r>
                              </w:p>
                              <w:p w:rsidR="00492487" w:rsidRPr="00492487" w:rsidRDefault="00492487">
                                <w:pPr>
                                  <w:pStyle w:val="Contactinfo"/>
                                  <w:rPr>
                                    <w:lang w:val="en-US"/>
                                  </w:rPr>
                                </w:pPr>
                                <w:r>
                                  <w:fldChar w:fldCharType="begin"/>
                                </w:r>
                                <w:r w:rsidRPr="00492487">
                                  <w:rPr>
                                    <w:lang w:val="en-US"/>
                                  </w:rPr>
                                  <w:instrText xml:space="preserve"> DOCPROPERTY  Company  \* MERGEFORMAT </w:instrText>
                                </w:r>
                                <w:r>
                                  <w:fldChar w:fldCharType="separate"/>
                                </w:r>
                                <w:r w:rsidRPr="00492487">
                                  <w:rPr>
                                    <w:lang w:val="en-US"/>
                                  </w:rPr>
                                  <w:t xml:space="preserve">School: </w:t>
                                </w:r>
                                <w:r w:rsidRPr="00492487">
                                  <w:rPr>
                                    <w:lang w:val="en-US"/>
                                  </w:rPr>
                                  <w:tab/>
                                  <w:t>Summa College</w:t>
                                </w:r>
                                <w:r>
                                  <w:fldChar w:fldCharType="end"/>
                                </w:r>
                              </w:p>
                              <w:p w:rsidR="00492487" w:rsidRPr="00492487" w:rsidRDefault="00492487">
                                <w:pPr>
                                  <w:pStyle w:val="Contactinfo"/>
                                  <w:rPr>
                                    <w:lang w:val="en-US"/>
                                  </w:rPr>
                                </w:pPr>
                                <w:r w:rsidRPr="00492487">
                                  <w:rPr>
                                    <w:lang w:val="en-US"/>
                                  </w:rPr>
                                  <w:t>Assessor: Lambert Rombouts</w:t>
                                </w:r>
                              </w:p>
                              <w:p w:rsidR="00492487" w:rsidRPr="00492487" w:rsidRDefault="00492487">
                                <w:pPr>
                                  <w:pStyle w:val="Contactinfo"/>
                                  <w:rPr>
                                    <w:lang w:val="en-US"/>
                                  </w:rPr>
                                </w:pPr>
                              </w:p>
                              <w:p w:rsidR="00492487" w:rsidRPr="00492487" w:rsidRDefault="00492487">
                                <w:pPr>
                                  <w:pStyle w:val="Contactinfo"/>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27" type="#_x0000_t202" alt="Presenter, company name and address" style="position:absolute;margin-left:212.25pt;margin-top:663pt;width:255.25pt;height:5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" filled="f" stroked="f" strokeweight=".5pt">
                    <v:textbox inset="0,0,0,0">
                      <w:txbxContent>
                        <w:p w:rsidR="00492487" w:rsidRPr="00BA0FFF" w:rsidRDefault="00492487">
                          <w:pPr>
                            <w:pStyle w:val="Subtitle"/>
                          </w:pPr>
                          <w:r w:rsidRPr="00BA0FFF">
                            <w:t xml:space="preserve">Opgesteld door: </w:t>
                          </w:r>
                          <w:sdt>
                            <w:sdt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Content>
                              <w:r w:rsidRPr="00BA0FFF">
                                <w:t>Phat Tran</w:t>
                              </w:r>
                            </w:sdtContent>
                          </w:sdt>
                          <w:r w:rsidRPr="00BA0FFF">
                            <w:t xml:space="preserve"> (PS126942)</w:t>
                          </w:r>
                        </w:p>
                        <w:p w:rsidR="00492487" w:rsidRPr="00492487" w:rsidRDefault="00492487">
                          <w:pPr>
                            <w:pStyle w:val="Contactinfo"/>
                            <w:rPr>
                              <w:lang w:val="en-US"/>
                            </w:rPr>
                          </w:pPr>
                          <w:r>
                            <w:fldChar w:fldCharType="begin"/>
                          </w:r>
                          <w:r w:rsidRPr="00492487">
                            <w:rPr>
                              <w:lang w:val="en-US"/>
                            </w:rPr>
                            <w:instrText xml:space="preserve"> DOCPROPERTY  Company  \* MERGEFORMAT </w:instrText>
                          </w:r>
                          <w:r>
                            <w:fldChar w:fldCharType="separate"/>
                          </w:r>
                          <w:r w:rsidRPr="00492487">
                            <w:rPr>
                              <w:lang w:val="en-US"/>
                            </w:rPr>
                            <w:t xml:space="preserve">School: </w:t>
                          </w:r>
                          <w:r w:rsidRPr="00492487">
                            <w:rPr>
                              <w:lang w:val="en-US"/>
                            </w:rPr>
                            <w:tab/>
                            <w:t>Summa College</w:t>
                          </w:r>
                          <w:r>
                            <w:fldChar w:fldCharType="end"/>
                          </w:r>
                        </w:p>
                        <w:p w:rsidR="00492487" w:rsidRPr="00492487" w:rsidRDefault="00492487">
                          <w:pPr>
                            <w:pStyle w:val="Contactinfo"/>
                            <w:rPr>
                              <w:lang w:val="en-US"/>
                            </w:rPr>
                          </w:pPr>
                          <w:r w:rsidRPr="00492487">
                            <w:rPr>
                              <w:lang w:val="en-US"/>
                            </w:rPr>
                            <w:t>Assessor: Lambert Rombouts</w:t>
                          </w:r>
                        </w:p>
                        <w:p w:rsidR="00492487" w:rsidRPr="00492487" w:rsidRDefault="00492487">
                          <w:pPr>
                            <w:pStyle w:val="Contactinfo"/>
                            <w:rPr>
                              <w:lang w:val="en-US"/>
                            </w:rPr>
                          </w:pPr>
                        </w:p>
                        <w:p w:rsidR="00492487" w:rsidRPr="00492487" w:rsidRDefault="00492487">
                          <w:pPr>
                            <w:pStyle w:val="Contactinfo"/>
                            <w:rPr>
                              <w:lang w:val="en-US"/>
                            </w:rPr>
                          </w:pPr>
                        </w:p>
                      </w:txbxContent>
                    </v:textbox>
                    <w10:wrap type="square" anchorx="margin" anchory="page"/>
                    <w10:anchorlock/>
                  </v:shape>
                </w:pict>
              </mc:Fallback>
            </mc:AlternateContent>
          </w:r>
          <w:r w:rsidR="00B00253" w:rsidRPr="00AF30C8">
            <w:rPr>
              <w:noProof/>
              <w:lang w:val="en-US" w:eastAsia="en-US"/>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487" w:rsidRDefault="00492487">
                                <w:pPr>
                                  <w:pStyle w:val="Logo"/>
                                </w:pPr>
                              </w:p>
                              <w:p w:rsidR="00492487" w:rsidRDefault="008F4328">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EndPr/>
                                  <w:sdtContent>
                                    <w:r w:rsidR="00492487">
                                      <w:t>Plan van Aanpak</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EndPr/>
                                <w:sdtContent>
                                  <w:p w:rsidR="00492487" w:rsidRDefault="00492487">
                                    <w:pPr>
                                      <w:pStyle w:val="Subtitle"/>
                                    </w:pPr>
                                    <w:r>
                                      <w:t>TwentyFour: Accounting Module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8" type="#_x0000_t202" alt="Title and subtitle" style="position:absolute;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zMiQ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" filled="f" stroked="f" strokeweight=".5pt">
                    <v:textbox inset="0,0,0,0">
                      <w:txbxContent>
                        <w:p w:rsidR="00492487" w:rsidRDefault="00492487">
                          <w:pPr>
                            <w:pStyle w:val="Logo"/>
                          </w:pPr>
                        </w:p>
                        <w:p w:rsidR="00492487" w:rsidRDefault="00492487">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Content>
                              <w:r>
                                <w:t>Plan van Aanpak</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Content>
                            <w:p w:rsidR="00492487" w:rsidRDefault="00492487">
                              <w:pPr>
                                <w:pStyle w:val="Subtitle"/>
                              </w:pPr>
                              <w:r>
                                <w:t>TwentyFour: Accounting Module</w:t>
                              </w:r>
                            </w:p>
                          </w:sdtContent>
                        </w:sdt>
                      </w:txbxContent>
                    </v:textbox>
                    <w10:wrap type="square" anchorx="margin" anchory="page"/>
                    <w10:anchorlock/>
                  </v:shape>
                </w:pict>
              </mc:Fallback>
            </mc:AlternateContent>
          </w:r>
          <w:r w:rsidR="00B00253" w:rsidRPr="00AF30C8">
            <w:rPr>
              <w:noProof/>
              <w:lang w:val="en-US"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487" w:rsidRDefault="00492487">
                                <w:pPr>
                                  <w:pStyle w:val="Subtitle"/>
                                </w:pPr>
                                <w:r>
                                  <w:t xml:space="preserve">Versie </w:t>
                                </w:r>
                                <w:sdt>
                                  <w:sdtPr>
                                    <w:id w:val="816851254"/>
                                  </w:sdtPr>
                                  <w:sdtEndPr/>
                                  <w:sdtContent>
                                    <w:r w:rsidR="0015022C">
                                      <w:t>1.0</w:t>
                                    </w:r>
                                  </w:sdtContent>
                                </w:sdt>
                              </w:p>
                              <w:p w:rsidR="00492487" w:rsidRDefault="00492487">
                                <w:pPr>
                                  <w:pStyle w:val="Subtitle"/>
                                </w:pPr>
                                <w:r>
                                  <w:fldChar w:fldCharType="begin"/>
                                </w:r>
                                <w:r>
                                  <w:instrText xml:space="preserve"> SAVEDATE  \@ "MMMM d, yyyy"  \* MERGEFORMAT </w:instrText>
                                </w:r>
                                <w:r>
                                  <w:fldChar w:fldCharType="separate"/>
                                </w:r>
                                <w:r w:rsidR="00F16BE2">
                                  <w:rPr>
                                    <w:noProof/>
                                  </w:rPr>
                                  <w:t>maart 31, 2017</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33" o:spid="_x0000_s1029" type="#_x0000_t202" alt="Version number and date" style="position:absolute;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5xS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nqWjM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y55xSiwIAAHwFAAAOAAAAAAAAAAAAAAAAAC4CAABkcnMvZTJvRG9jLnhtbFBLAQItABQABgAI&#10;AAAAIQBkQUbP2wAAAAUBAAAPAAAAAAAAAAAAAAAAAOUEAABkcnMvZG93bnJldi54bWxQSwUGAAAA&#10;AAQABADzAAAA7QUAAAAA&#10;" filled="f" stroked="f" strokeweight=".5pt">
                    <v:textbox style="mso-fit-shape-to-text:t" inset="0,0,0,0">
                      <w:txbxContent>
                        <w:p w:rsidR="00492487" w:rsidRDefault="00492487">
                          <w:pPr>
                            <w:pStyle w:val="Subtitle"/>
                          </w:pPr>
                          <w:r>
                            <w:t xml:space="preserve">Versie </w:t>
                          </w:r>
                          <w:sdt>
                            <w:sdtPr>
                              <w:id w:val="816851254"/>
                            </w:sdtPr>
                            <w:sdtEndPr/>
                            <w:sdtContent>
                              <w:r w:rsidR="0015022C">
                                <w:t>1.0</w:t>
                              </w:r>
                            </w:sdtContent>
                          </w:sdt>
                        </w:p>
                        <w:p w:rsidR="00492487" w:rsidRDefault="00492487">
                          <w:pPr>
                            <w:pStyle w:val="Subtitle"/>
                          </w:pPr>
                          <w:r>
                            <w:fldChar w:fldCharType="begin"/>
                          </w:r>
                          <w:r>
                            <w:instrText xml:space="preserve"> SAVEDATE  \@ "MMMM d, yyyy"  \* MERGEFORMAT </w:instrText>
                          </w:r>
                          <w:r>
                            <w:fldChar w:fldCharType="separate"/>
                          </w:r>
                          <w:r w:rsidR="00F16BE2">
                            <w:rPr>
                              <w:noProof/>
                            </w:rPr>
                            <w:t>maart 31, 2017</w:t>
                          </w:r>
                          <w:r>
                            <w:fldChar w:fldCharType="end"/>
                          </w:r>
                        </w:p>
                      </w:txbxContent>
                    </v:textbox>
                    <w10:wrap type="square" anchorx="margin" anchory="page"/>
                    <w10:anchorlock/>
                  </v:shape>
                </w:pict>
              </mc:Fallback>
            </mc:AlternateContent>
          </w:r>
          <w:r w:rsidR="00B00253" w:rsidRPr="00AF30C8">
            <w:rPr>
              <w:noProof/>
              <w:lang w:val="en-US" w:eastAsia="en-U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2CF4191"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p>
        <w:p w:rsidR="00AB7646" w:rsidRPr="00AF30C8" w:rsidRDefault="008F4328" w:rsidP="009F61E7">
          <w:pPr>
            <w:tabs>
              <w:tab w:val="center" w:pos="4644"/>
            </w:tabs>
            <w:ind w:left="0"/>
            <w:rPr>
              <w:noProof/>
              <w:color w:val="775F55" w:themeColor="text2"/>
              <w:sz w:val="32"/>
              <w:szCs w:val="40"/>
            </w:rPr>
          </w:pPr>
        </w:p>
      </w:sdtContent>
    </w:sdt>
    <w:sdt>
      <w:sdtPr>
        <w:rPr>
          <w:rFonts w:asciiTheme="minorHAnsi" w:eastAsiaTheme="minorEastAsia" w:hAnsiTheme="minorHAnsi" w:cstheme="minorBidi"/>
          <w:caps w:val="0"/>
          <w:color w:val="auto"/>
          <w:sz w:val="22"/>
          <w:szCs w:val="22"/>
        </w:rPr>
        <w:id w:val="-476916270"/>
        <w:docPartObj>
          <w:docPartGallery w:val="Table of Contents"/>
          <w:docPartUnique/>
        </w:docPartObj>
      </w:sdtPr>
      <w:sdtEndPr>
        <w:rPr>
          <w:b/>
          <w:bCs/>
          <w:noProof/>
        </w:rPr>
      </w:sdtEndPr>
      <w:sdtContent>
        <w:p w:rsidR="00914845" w:rsidRPr="00AF30C8" w:rsidRDefault="001E7132" w:rsidP="009F61E7">
          <w:pPr>
            <w:pStyle w:val="TOCHeading"/>
            <w:ind w:left="0"/>
          </w:pPr>
          <w:r w:rsidRPr="00AF30C8">
            <w:t>Inhoudsopgave</w:t>
          </w:r>
        </w:p>
        <w:p w:rsidR="00F16BE2" w:rsidRDefault="00914845">
          <w:pPr>
            <w:pStyle w:val="TOC1"/>
            <w:tabs>
              <w:tab w:val="right" w:leader="dot" w:pos="9350"/>
            </w:tabs>
            <w:rPr>
              <w:noProof/>
              <w:kern w:val="0"/>
              <w:lang w:val="en-US" w:eastAsia="en-US"/>
              <w14:ligatures w14:val="none"/>
            </w:rPr>
          </w:pPr>
          <w:r w:rsidRPr="00AF30C8">
            <w:fldChar w:fldCharType="begin"/>
          </w:r>
          <w:r w:rsidRPr="00AF30C8">
            <w:instrText xml:space="preserve"> TOC \o "1-3" \h \z \u </w:instrText>
          </w:r>
          <w:r w:rsidRPr="00AF30C8">
            <w:fldChar w:fldCharType="separate"/>
          </w:r>
          <w:hyperlink w:anchor="_Toc478723217" w:history="1">
            <w:r w:rsidR="00F16BE2" w:rsidRPr="002F2FC0">
              <w:rPr>
                <w:rStyle w:val="Hyperlink"/>
                <w:noProof/>
              </w:rPr>
              <w:t>Document</w:t>
            </w:r>
            <w:r w:rsidR="00F16BE2">
              <w:rPr>
                <w:noProof/>
                <w:webHidden/>
              </w:rPr>
              <w:tab/>
            </w:r>
            <w:r w:rsidR="00F16BE2">
              <w:rPr>
                <w:noProof/>
                <w:webHidden/>
              </w:rPr>
              <w:fldChar w:fldCharType="begin"/>
            </w:r>
            <w:r w:rsidR="00F16BE2">
              <w:rPr>
                <w:noProof/>
                <w:webHidden/>
              </w:rPr>
              <w:instrText xml:space="preserve"> PAGEREF _Toc478723217 \h </w:instrText>
            </w:r>
            <w:r w:rsidR="00F16BE2">
              <w:rPr>
                <w:noProof/>
                <w:webHidden/>
              </w:rPr>
            </w:r>
            <w:r w:rsidR="00F16BE2">
              <w:rPr>
                <w:noProof/>
                <w:webHidden/>
              </w:rPr>
              <w:fldChar w:fldCharType="separate"/>
            </w:r>
            <w:r w:rsidR="00F16BE2">
              <w:rPr>
                <w:noProof/>
                <w:webHidden/>
              </w:rPr>
              <w:t>2</w:t>
            </w:r>
            <w:r w:rsidR="00F16BE2">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18" w:history="1">
            <w:r w:rsidRPr="002F2FC0">
              <w:rPr>
                <w:rStyle w:val="Hyperlink"/>
                <w:noProof/>
              </w:rPr>
              <w:t>Versietabel</w:t>
            </w:r>
            <w:r>
              <w:rPr>
                <w:noProof/>
                <w:webHidden/>
              </w:rPr>
              <w:tab/>
            </w:r>
            <w:r>
              <w:rPr>
                <w:noProof/>
                <w:webHidden/>
              </w:rPr>
              <w:fldChar w:fldCharType="begin"/>
            </w:r>
            <w:r>
              <w:rPr>
                <w:noProof/>
                <w:webHidden/>
              </w:rPr>
              <w:instrText xml:space="preserve"> PAGEREF _Toc478723218 \h </w:instrText>
            </w:r>
            <w:r>
              <w:rPr>
                <w:noProof/>
                <w:webHidden/>
              </w:rPr>
            </w:r>
            <w:r>
              <w:rPr>
                <w:noProof/>
                <w:webHidden/>
              </w:rPr>
              <w:fldChar w:fldCharType="separate"/>
            </w:r>
            <w:r>
              <w:rPr>
                <w:noProof/>
                <w:webHidden/>
              </w:rPr>
              <w:t>2</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19" w:history="1">
            <w:r w:rsidRPr="002F2FC0">
              <w:rPr>
                <w:rStyle w:val="Hyperlink"/>
                <w:noProof/>
              </w:rPr>
              <w:t>Project</w:t>
            </w:r>
            <w:r>
              <w:rPr>
                <w:noProof/>
                <w:webHidden/>
              </w:rPr>
              <w:tab/>
            </w:r>
            <w:r>
              <w:rPr>
                <w:noProof/>
                <w:webHidden/>
              </w:rPr>
              <w:fldChar w:fldCharType="begin"/>
            </w:r>
            <w:r>
              <w:rPr>
                <w:noProof/>
                <w:webHidden/>
              </w:rPr>
              <w:instrText xml:space="preserve"> PAGEREF _Toc478723219 \h </w:instrText>
            </w:r>
            <w:r>
              <w:rPr>
                <w:noProof/>
                <w:webHidden/>
              </w:rPr>
            </w:r>
            <w:r>
              <w:rPr>
                <w:noProof/>
                <w:webHidden/>
              </w:rPr>
              <w:fldChar w:fldCharType="separate"/>
            </w:r>
            <w:r>
              <w:rPr>
                <w:noProof/>
                <w:webHidden/>
              </w:rPr>
              <w:t>3</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20" w:history="1">
            <w:r w:rsidRPr="002F2FC0">
              <w:rPr>
                <w:rStyle w:val="Hyperlink"/>
                <w:noProof/>
              </w:rPr>
              <w:t>Klantgegevens</w:t>
            </w:r>
            <w:r>
              <w:rPr>
                <w:noProof/>
                <w:webHidden/>
              </w:rPr>
              <w:tab/>
            </w:r>
            <w:r>
              <w:rPr>
                <w:noProof/>
                <w:webHidden/>
              </w:rPr>
              <w:fldChar w:fldCharType="begin"/>
            </w:r>
            <w:r>
              <w:rPr>
                <w:noProof/>
                <w:webHidden/>
              </w:rPr>
              <w:instrText xml:space="preserve"> PAGEREF _Toc478723220 \h </w:instrText>
            </w:r>
            <w:r>
              <w:rPr>
                <w:noProof/>
                <w:webHidden/>
              </w:rPr>
            </w:r>
            <w:r>
              <w:rPr>
                <w:noProof/>
                <w:webHidden/>
              </w:rPr>
              <w:fldChar w:fldCharType="separate"/>
            </w:r>
            <w:r>
              <w:rPr>
                <w:noProof/>
                <w:webHidden/>
              </w:rPr>
              <w:t>3</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21" w:history="1">
            <w:r w:rsidRPr="002F2FC0">
              <w:rPr>
                <w:rStyle w:val="Hyperlink"/>
                <w:noProof/>
                <w:lang w:val="en-US"/>
              </w:rPr>
              <w:t>Projectgegevens</w:t>
            </w:r>
            <w:r>
              <w:rPr>
                <w:noProof/>
                <w:webHidden/>
              </w:rPr>
              <w:tab/>
            </w:r>
            <w:r>
              <w:rPr>
                <w:noProof/>
                <w:webHidden/>
              </w:rPr>
              <w:fldChar w:fldCharType="begin"/>
            </w:r>
            <w:r>
              <w:rPr>
                <w:noProof/>
                <w:webHidden/>
              </w:rPr>
              <w:instrText xml:space="preserve"> PAGEREF _Toc478723221 \h </w:instrText>
            </w:r>
            <w:r>
              <w:rPr>
                <w:noProof/>
                <w:webHidden/>
              </w:rPr>
            </w:r>
            <w:r>
              <w:rPr>
                <w:noProof/>
                <w:webHidden/>
              </w:rPr>
              <w:fldChar w:fldCharType="separate"/>
            </w:r>
            <w:r>
              <w:rPr>
                <w:noProof/>
                <w:webHidden/>
              </w:rPr>
              <w:t>3</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22" w:history="1">
            <w:r w:rsidRPr="002F2FC0">
              <w:rPr>
                <w:rStyle w:val="Hyperlink"/>
                <w:noProof/>
              </w:rPr>
              <w:t>Projectdocumenten</w:t>
            </w:r>
            <w:r>
              <w:rPr>
                <w:noProof/>
                <w:webHidden/>
              </w:rPr>
              <w:tab/>
            </w:r>
            <w:r>
              <w:rPr>
                <w:noProof/>
                <w:webHidden/>
              </w:rPr>
              <w:fldChar w:fldCharType="begin"/>
            </w:r>
            <w:r>
              <w:rPr>
                <w:noProof/>
                <w:webHidden/>
              </w:rPr>
              <w:instrText xml:space="preserve"> PAGEREF _Toc478723222 \h </w:instrText>
            </w:r>
            <w:r>
              <w:rPr>
                <w:noProof/>
                <w:webHidden/>
              </w:rPr>
            </w:r>
            <w:r>
              <w:rPr>
                <w:noProof/>
                <w:webHidden/>
              </w:rPr>
              <w:fldChar w:fldCharType="separate"/>
            </w:r>
            <w:r>
              <w:rPr>
                <w:noProof/>
                <w:webHidden/>
              </w:rPr>
              <w:t>3</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23" w:history="1">
            <w:r w:rsidRPr="002F2FC0">
              <w:rPr>
                <w:rStyle w:val="Hyperlink"/>
                <w:noProof/>
              </w:rPr>
              <w:t>Team</w:t>
            </w:r>
            <w:r>
              <w:rPr>
                <w:noProof/>
                <w:webHidden/>
              </w:rPr>
              <w:tab/>
            </w:r>
            <w:r>
              <w:rPr>
                <w:noProof/>
                <w:webHidden/>
              </w:rPr>
              <w:fldChar w:fldCharType="begin"/>
            </w:r>
            <w:r>
              <w:rPr>
                <w:noProof/>
                <w:webHidden/>
              </w:rPr>
              <w:instrText xml:space="preserve"> PAGEREF _Toc478723223 \h </w:instrText>
            </w:r>
            <w:r>
              <w:rPr>
                <w:noProof/>
                <w:webHidden/>
              </w:rPr>
            </w:r>
            <w:r>
              <w:rPr>
                <w:noProof/>
                <w:webHidden/>
              </w:rPr>
              <w:fldChar w:fldCharType="separate"/>
            </w:r>
            <w:r>
              <w:rPr>
                <w:noProof/>
                <w:webHidden/>
              </w:rPr>
              <w:t>4</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24" w:history="1">
            <w:r w:rsidRPr="002F2FC0">
              <w:rPr>
                <w:rStyle w:val="Hyperlink"/>
                <w:noProof/>
              </w:rPr>
              <w:t>Teamleden</w:t>
            </w:r>
            <w:r>
              <w:rPr>
                <w:noProof/>
                <w:webHidden/>
              </w:rPr>
              <w:tab/>
            </w:r>
            <w:r>
              <w:rPr>
                <w:noProof/>
                <w:webHidden/>
              </w:rPr>
              <w:fldChar w:fldCharType="begin"/>
            </w:r>
            <w:r>
              <w:rPr>
                <w:noProof/>
                <w:webHidden/>
              </w:rPr>
              <w:instrText xml:space="preserve"> PAGEREF _Toc478723224 \h </w:instrText>
            </w:r>
            <w:r>
              <w:rPr>
                <w:noProof/>
                <w:webHidden/>
              </w:rPr>
            </w:r>
            <w:r>
              <w:rPr>
                <w:noProof/>
                <w:webHidden/>
              </w:rPr>
              <w:fldChar w:fldCharType="separate"/>
            </w:r>
            <w:r>
              <w:rPr>
                <w:noProof/>
                <w:webHidden/>
              </w:rPr>
              <w:t>4</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25" w:history="1">
            <w:r w:rsidRPr="002F2FC0">
              <w:rPr>
                <w:rStyle w:val="Hyperlink"/>
                <w:noProof/>
              </w:rPr>
              <w:t>Achtergronden</w:t>
            </w:r>
            <w:r>
              <w:rPr>
                <w:noProof/>
                <w:webHidden/>
              </w:rPr>
              <w:tab/>
            </w:r>
            <w:r>
              <w:rPr>
                <w:noProof/>
                <w:webHidden/>
              </w:rPr>
              <w:fldChar w:fldCharType="begin"/>
            </w:r>
            <w:r>
              <w:rPr>
                <w:noProof/>
                <w:webHidden/>
              </w:rPr>
              <w:instrText xml:space="preserve"> PAGEREF _Toc478723225 \h </w:instrText>
            </w:r>
            <w:r>
              <w:rPr>
                <w:noProof/>
                <w:webHidden/>
              </w:rPr>
            </w:r>
            <w:r>
              <w:rPr>
                <w:noProof/>
                <w:webHidden/>
              </w:rPr>
              <w:fldChar w:fldCharType="separate"/>
            </w:r>
            <w:r>
              <w:rPr>
                <w:noProof/>
                <w:webHidden/>
              </w:rPr>
              <w:t>5</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26" w:history="1">
            <w:r w:rsidRPr="002F2FC0">
              <w:rPr>
                <w:rStyle w:val="Hyperlink"/>
                <w:noProof/>
              </w:rPr>
              <w:t>Doelstelling</w:t>
            </w:r>
            <w:r>
              <w:rPr>
                <w:noProof/>
                <w:webHidden/>
              </w:rPr>
              <w:tab/>
            </w:r>
            <w:r>
              <w:rPr>
                <w:noProof/>
                <w:webHidden/>
              </w:rPr>
              <w:fldChar w:fldCharType="begin"/>
            </w:r>
            <w:r>
              <w:rPr>
                <w:noProof/>
                <w:webHidden/>
              </w:rPr>
              <w:instrText xml:space="preserve"> PAGEREF _Toc478723226 \h </w:instrText>
            </w:r>
            <w:r>
              <w:rPr>
                <w:noProof/>
                <w:webHidden/>
              </w:rPr>
            </w:r>
            <w:r>
              <w:rPr>
                <w:noProof/>
                <w:webHidden/>
              </w:rPr>
              <w:fldChar w:fldCharType="separate"/>
            </w:r>
            <w:r>
              <w:rPr>
                <w:noProof/>
                <w:webHidden/>
              </w:rPr>
              <w:t>6</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27" w:history="1">
            <w:r w:rsidRPr="002F2FC0">
              <w:rPr>
                <w:rStyle w:val="Hyperlink"/>
                <w:noProof/>
              </w:rPr>
              <w:t>Opdracht</w:t>
            </w:r>
            <w:r>
              <w:rPr>
                <w:noProof/>
                <w:webHidden/>
              </w:rPr>
              <w:tab/>
            </w:r>
            <w:r>
              <w:rPr>
                <w:noProof/>
                <w:webHidden/>
              </w:rPr>
              <w:fldChar w:fldCharType="begin"/>
            </w:r>
            <w:r>
              <w:rPr>
                <w:noProof/>
                <w:webHidden/>
              </w:rPr>
              <w:instrText xml:space="preserve"> PAGEREF _Toc478723227 \h </w:instrText>
            </w:r>
            <w:r>
              <w:rPr>
                <w:noProof/>
                <w:webHidden/>
              </w:rPr>
            </w:r>
            <w:r>
              <w:rPr>
                <w:noProof/>
                <w:webHidden/>
              </w:rPr>
              <w:fldChar w:fldCharType="separate"/>
            </w:r>
            <w:r>
              <w:rPr>
                <w:noProof/>
                <w:webHidden/>
              </w:rPr>
              <w:t>6</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28" w:history="1">
            <w:r w:rsidRPr="002F2FC0">
              <w:rPr>
                <w:rStyle w:val="Hyperlink"/>
                <w:noProof/>
              </w:rPr>
              <w:t>Prioriteitentabel (MoSCoW)</w:t>
            </w:r>
            <w:r>
              <w:rPr>
                <w:noProof/>
                <w:webHidden/>
              </w:rPr>
              <w:tab/>
            </w:r>
            <w:r>
              <w:rPr>
                <w:noProof/>
                <w:webHidden/>
              </w:rPr>
              <w:fldChar w:fldCharType="begin"/>
            </w:r>
            <w:r>
              <w:rPr>
                <w:noProof/>
                <w:webHidden/>
              </w:rPr>
              <w:instrText xml:space="preserve"> PAGEREF _Toc478723228 \h </w:instrText>
            </w:r>
            <w:r>
              <w:rPr>
                <w:noProof/>
                <w:webHidden/>
              </w:rPr>
            </w:r>
            <w:r>
              <w:rPr>
                <w:noProof/>
                <w:webHidden/>
              </w:rPr>
              <w:fldChar w:fldCharType="separate"/>
            </w:r>
            <w:r>
              <w:rPr>
                <w:noProof/>
                <w:webHidden/>
              </w:rPr>
              <w:t>7</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29" w:history="1">
            <w:r w:rsidRPr="002F2FC0">
              <w:rPr>
                <w:rStyle w:val="Hyperlink"/>
                <w:noProof/>
              </w:rPr>
              <w:t>Projectactiviteiten</w:t>
            </w:r>
            <w:r>
              <w:rPr>
                <w:noProof/>
                <w:webHidden/>
              </w:rPr>
              <w:tab/>
            </w:r>
            <w:r>
              <w:rPr>
                <w:noProof/>
                <w:webHidden/>
              </w:rPr>
              <w:fldChar w:fldCharType="begin"/>
            </w:r>
            <w:r>
              <w:rPr>
                <w:noProof/>
                <w:webHidden/>
              </w:rPr>
              <w:instrText xml:space="preserve"> PAGEREF _Toc478723229 \h </w:instrText>
            </w:r>
            <w:r>
              <w:rPr>
                <w:noProof/>
                <w:webHidden/>
              </w:rPr>
            </w:r>
            <w:r>
              <w:rPr>
                <w:noProof/>
                <w:webHidden/>
              </w:rPr>
              <w:fldChar w:fldCharType="separate"/>
            </w:r>
            <w:r>
              <w:rPr>
                <w:noProof/>
                <w:webHidden/>
              </w:rPr>
              <w:t>8</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30" w:history="1">
            <w:r w:rsidRPr="002F2FC0">
              <w:rPr>
                <w:rStyle w:val="Hyperlink"/>
                <w:noProof/>
              </w:rPr>
              <w:t>Initiatiefase</w:t>
            </w:r>
            <w:r>
              <w:rPr>
                <w:noProof/>
                <w:webHidden/>
              </w:rPr>
              <w:tab/>
            </w:r>
            <w:r>
              <w:rPr>
                <w:noProof/>
                <w:webHidden/>
              </w:rPr>
              <w:fldChar w:fldCharType="begin"/>
            </w:r>
            <w:r>
              <w:rPr>
                <w:noProof/>
                <w:webHidden/>
              </w:rPr>
              <w:instrText xml:space="preserve"> PAGEREF _Toc478723230 \h </w:instrText>
            </w:r>
            <w:r>
              <w:rPr>
                <w:noProof/>
                <w:webHidden/>
              </w:rPr>
            </w:r>
            <w:r>
              <w:rPr>
                <w:noProof/>
                <w:webHidden/>
              </w:rPr>
              <w:fldChar w:fldCharType="separate"/>
            </w:r>
            <w:r>
              <w:rPr>
                <w:noProof/>
                <w:webHidden/>
              </w:rPr>
              <w:t>8</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31" w:history="1">
            <w:r w:rsidRPr="002F2FC0">
              <w:rPr>
                <w:rStyle w:val="Hyperlink"/>
                <w:noProof/>
              </w:rPr>
              <w:t>Eisen en wensen</w:t>
            </w:r>
            <w:r>
              <w:rPr>
                <w:noProof/>
                <w:webHidden/>
              </w:rPr>
              <w:tab/>
            </w:r>
            <w:r>
              <w:rPr>
                <w:noProof/>
                <w:webHidden/>
              </w:rPr>
              <w:fldChar w:fldCharType="begin"/>
            </w:r>
            <w:r>
              <w:rPr>
                <w:noProof/>
                <w:webHidden/>
              </w:rPr>
              <w:instrText xml:space="preserve"> PAGEREF _Toc478723231 \h </w:instrText>
            </w:r>
            <w:r>
              <w:rPr>
                <w:noProof/>
                <w:webHidden/>
              </w:rPr>
            </w:r>
            <w:r>
              <w:rPr>
                <w:noProof/>
                <w:webHidden/>
              </w:rPr>
              <w:fldChar w:fldCharType="separate"/>
            </w:r>
            <w:r>
              <w:rPr>
                <w:noProof/>
                <w:webHidden/>
              </w:rPr>
              <w:t>8</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32" w:history="1">
            <w:r w:rsidRPr="002F2FC0">
              <w:rPr>
                <w:rStyle w:val="Hyperlink"/>
                <w:noProof/>
              </w:rPr>
              <w:t>Projectomgeving</w:t>
            </w:r>
            <w:r>
              <w:rPr>
                <w:noProof/>
                <w:webHidden/>
              </w:rPr>
              <w:tab/>
            </w:r>
            <w:r>
              <w:rPr>
                <w:noProof/>
                <w:webHidden/>
              </w:rPr>
              <w:fldChar w:fldCharType="begin"/>
            </w:r>
            <w:r>
              <w:rPr>
                <w:noProof/>
                <w:webHidden/>
              </w:rPr>
              <w:instrText xml:space="preserve"> PAGEREF _Toc478723232 \h </w:instrText>
            </w:r>
            <w:r>
              <w:rPr>
                <w:noProof/>
                <w:webHidden/>
              </w:rPr>
            </w:r>
            <w:r>
              <w:rPr>
                <w:noProof/>
                <w:webHidden/>
              </w:rPr>
              <w:fldChar w:fldCharType="separate"/>
            </w:r>
            <w:r>
              <w:rPr>
                <w:noProof/>
                <w:webHidden/>
              </w:rPr>
              <w:t>8</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33" w:history="1">
            <w:r w:rsidRPr="002F2FC0">
              <w:rPr>
                <w:rStyle w:val="Hyperlink"/>
                <w:noProof/>
              </w:rPr>
              <w:t>Definitiefase</w:t>
            </w:r>
            <w:r>
              <w:rPr>
                <w:noProof/>
                <w:webHidden/>
              </w:rPr>
              <w:tab/>
            </w:r>
            <w:r>
              <w:rPr>
                <w:noProof/>
                <w:webHidden/>
              </w:rPr>
              <w:fldChar w:fldCharType="begin"/>
            </w:r>
            <w:r>
              <w:rPr>
                <w:noProof/>
                <w:webHidden/>
              </w:rPr>
              <w:instrText xml:space="preserve"> PAGEREF _Toc478723233 \h </w:instrText>
            </w:r>
            <w:r>
              <w:rPr>
                <w:noProof/>
                <w:webHidden/>
              </w:rPr>
            </w:r>
            <w:r>
              <w:rPr>
                <w:noProof/>
                <w:webHidden/>
              </w:rPr>
              <w:fldChar w:fldCharType="separate"/>
            </w:r>
            <w:r>
              <w:rPr>
                <w:noProof/>
                <w:webHidden/>
              </w:rPr>
              <w:t>8</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34" w:history="1">
            <w:r w:rsidRPr="002F2FC0">
              <w:rPr>
                <w:rStyle w:val="Hyperlink"/>
                <w:noProof/>
              </w:rPr>
              <w:t>Plan van aanpak</w:t>
            </w:r>
            <w:r>
              <w:rPr>
                <w:noProof/>
                <w:webHidden/>
              </w:rPr>
              <w:tab/>
            </w:r>
            <w:r>
              <w:rPr>
                <w:noProof/>
                <w:webHidden/>
              </w:rPr>
              <w:fldChar w:fldCharType="begin"/>
            </w:r>
            <w:r>
              <w:rPr>
                <w:noProof/>
                <w:webHidden/>
              </w:rPr>
              <w:instrText xml:space="preserve"> PAGEREF _Toc478723234 \h </w:instrText>
            </w:r>
            <w:r>
              <w:rPr>
                <w:noProof/>
                <w:webHidden/>
              </w:rPr>
            </w:r>
            <w:r>
              <w:rPr>
                <w:noProof/>
                <w:webHidden/>
              </w:rPr>
              <w:fldChar w:fldCharType="separate"/>
            </w:r>
            <w:r>
              <w:rPr>
                <w:noProof/>
                <w:webHidden/>
              </w:rPr>
              <w:t>8</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35" w:history="1">
            <w:r w:rsidRPr="002F2FC0">
              <w:rPr>
                <w:rStyle w:val="Hyperlink"/>
                <w:noProof/>
              </w:rPr>
              <w:t>Planning</w:t>
            </w:r>
            <w:r>
              <w:rPr>
                <w:noProof/>
                <w:webHidden/>
              </w:rPr>
              <w:tab/>
            </w:r>
            <w:r>
              <w:rPr>
                <w:noProof/>
                <w:webHidden/>
              </w:rPr>
              <w:fldChar w:fldCharType="begin"/>
            </w:r>
            <w:r>
              <w:rPr>
                <w:noProof/>
                <w:webHidden/>
              </w:rPr>
              <w:instrText xml:space="preserve"> PAGEREF _Toc478723235 \h </w:instrText>
            </w:r>
            <w:r>
              <w:rPr>
                <w:noProof/>
                <w:webHidden/>
              </w:rPr>
            </w:r>
            <w:r>
              <w:rPr>
                <w:noProof/>
                <w:webHidden/>
              </w:rPr>
              <w:fldChar w:fldCharType="separate"/>
            </w:r>
            <w:r>
              <w:rPr>
                <w:noProof/>
                <w:webHidden/>
              </w:rPr>
              <w:t>8</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36" w:history="1">
            <w:r w:rsidRPr="002F2FC0">
              <w:rPr>
                <w:rStyle w:val="Hyperlink"/>
                <w:noProof/>
              </w:rPr>
              <w:t>Ontwerpfase</w:t>
            </w:r>
            <w:r>
              <w:rPr>
                <w:noProof/>
                <w:webHidden/>
              </w:rPr>
              <w:tab/>
            </w:r>
            <w:r>
              <w:rPr>
                <w:noProof/>
                <w:webHidden/>
              </w:rPr>
              <w:fldChar w:fldCharType="begin"/>
            </w:r>
            <w:r>
              <w:rPr>
                <w:noProof/>
                <w:webHidden/>
              </w:rPr>
              <w:instrText xml:space="preserve"> PAGEREF _Toc478723236 \h </w:instrText>
            </w:r>
            <w:r>
              <w:rPr>
                <w:noProof/>
                <w:webHidden/>
              </w:rPr>
            </w:r>
            <w:r>
              <w:rPr>
                <w:noProof/>
                <w:webHidden/>
              </w:rPr>
              <w:fldChar w:fldCharType="separate"/>
            </w:r>
            <w:r>
              <w:rPr>
                <w:noProof/>
                <w:webHidden/>
              </w:rPr>
              <w:t>8</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37" w:history="1">
            <w:r w:rsidRPr="002F2FC0">
              <w:rPr>
                <w:rStyle w:val="Hyperlink"/>
                <w:noProof/>
              </w:rPr>
              <w:t>Functioneel ontwerp</w:t>
            </w:r>
            <w:r>
              <w:rPr>
                <w:noProof/>
                <w:webHidden/>
              </w:rPr>
              <w:tab/>
            </w:r>
            <w:r>
              <w:rPr>
                <w:noProof/>
                <w:webHidden/>
              </w:rPr>
              <w:fldChar w:fldCharType="begin"/>
            </w:r>
            <w:r>
              <w:rPr>
                <w:noProof/>
                <w:webHidden/>
              </w:rPr>
              <w:instrText xml:space="preserve"> PAGEREF _Toc478723237 \h </w:instrText>
            </w:r>
            <w:r>
              <w:rPr>
                <w:noProof/>
                <w:webHidden/>
              </w:rPr>
            </w:r>
            <w:r>
              <w:rPr>
                <w:noProof/>
                <w:webHidden/>
              </w:rPr>
              <w:fldChar w:fldCharType="separate"/>
            </w:r>
            <w:r>
              <w:rPr>
                <w:noProof/>
                <w:webHidden/>
              </w:rPr>
              <w:t>8</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38" w:history="1">
            <w:r w:rsidRPr="002F2FC0">
              <w:rPr>
                <w:rStyle w:val="Hyperlink"/>
                <w:noProof/>
              </w:rPr>
              <w:t>Voorbereidingsfase</w:t>
            </w:r>
            <w:r>
              <w:rPr>
                <w:noProof/>
                <w:webHidden/>
              </w:rPr>
              <w:tab/>
            </w:r>
            <w:r>
              <w:rPr>
                <w:noProof/>
                <w:webHidden/>
              </w:rPr>
              <w:fldChar w:fldCharType="begin"/>
            </w:r>
            <w:r>
              <w:rPr>
                <w:noProof/>
                <w:webHidden/>
              </w:rPr>
              <w:instrText xml:space="preserve"> PAGEREF _Toc478723238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39" w:history="1">
            <w:r w:rsidRPr="002F2FC0">
              <w:rPr>
                <w:rStyle w:val="Hyperlink"/>
                <w:noProof/>
              </w:rPr>
              <w:t>Technisch ontwerp</w:t>
            </w:r>
            <w:r>
              <w:rPr>
                <w:noProof/>
                <w:webHidden/>
              </w:rPr>
              <w:tab/>
            </w:r>
            <w:r>
              <w:rPr>
                <w:noProof/>
                <w:webHidden/>
              </w:rPr>
              <w:fldChar w:fldCharType="begin"/>
            </w:r>
            <w:r>
              <w:rPr>
                <w:noProof/>
                <w:webHidden/>
              </w:rPr>
              <w:instrText xml:space="preserve"> PAGEREF _Toc478723239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40" w:history="1">
            <w:r w:rsidRPr="002F2FC0">
              <w:rPr>
                <w:rStyle w:val="Hyperlink"/>
                <w:noProof/>
              </w:rPr>
              <w:t>Tussenoplevering</w:t>
            </w:r>
            <w:r>
              <w:rPr>
                <w:noProof/>
                <w:webHidden/>
              </w:rPr>
              <w:tab/>
            </w:r>
            <w:r>
              <w:rPr>
                <w:noProof/>
                <w:webHidden/>
              </w:rPr>
              <w:fldChar w:fldCharType="begin"/>
            </w:r>
            <w:r>
              <w:rPr>
                <w:noProof/>
                <w:webHidden/>
              </w:rPr>
              <w:instrText xml:space="preserve"> PAGEREF _Toc478723240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41" w:history="1">
            <w:r w:rsidRPr="002F2FC0">
              <w:rPr>
                <w:rStyle w:val="Hyperlink"/>
                <w:noProof/>
              </w:rPr>
              <w:t>Realisatiefase</w:t>
            </w:r>
            <w:r>
              <w:rPr>
                <w:noProof/>
                <w:webHidden/>
              </w:rPr>
              <w:tab/>
            </w:r>
            <w:r>
              <w:rPr>
                <w:noProof/>
                <w:webHidden/>
              </w:rPr>
              <w:fldChar w:fldCharType="begin"/>
            </w:r>
            <w:r>
              <w:rPr>
                <w:noProof/>
                <w:webHidden/>
              </w:rPr>
              <w:instrText xml:space="preserve"> PAGEREF _Toc478723241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42" w:history="1">
            <w:r w:rsidRPr="002F2FC0">
              <w:rPr>
                <w:rStyle w:val="Hyperlink"/>
                <w:noProof/>
              </w:rPr>
              <w:t>Codebase (Git)</w:t>
            </w:r>
            <w:r>
              <w:rPr>
                <w:noProof/>
                <w:webHidden/>
              </w:rPr>
              <w:tab/>
            </w:r>
            <w:r>
              <w:rPr>
                <w:noProof/>
                <w:webHidden/>
              </w:rPr>
              <w:fldChar w:fldCharType="begin"/>
            </w:r>
            <w:r>
              <w:rPr>
                <w:noProof/>
                <w:webHidden/>
              </w:rPr>
              <w:instrText xml:space="preserve"> PAGEREF _Toc478723242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43" w:history="1">
            <w:r w:rsidRPr="002F2FC0">
              <w:rPr>
                <w:rStyle w:val="Hyperlink"/>
                <w:noProof/>
              </w:rPr>
              <w:t>Testplan</w:t>
            </w:r>
            <w:r>
              <w:rPr>
                <w:noProof/>
                <w:webHidden/>
              </w:rPr>
              <w:tab/>
            </w:r>
            <w:r>
              <w:rPr>
                <w:noProof/>
                <w:webHidden/>
              </w:rPr>
              <w:fldChar w:fldCharType="begin"/>
            </w:r>
            <w:r>
              <w:rPr>
                <w:noProof/>
                <w:webHidden/>
              </w:rPr>
              <w:instrText xml:space="preserve"> PAGEREF _Toc478723243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44" w:history="1">
            <w:r w:rsidRPr="002F2FC0">
              <w:rPr>
                <w:rStyle w:val="Hyperlink"/>
                <w:noProof/>
              </w:rPr>
              <w:t>Ombouwen van de module</w:t>
            </w:r>
            <w:r>
              <w:rPr>
                <w:noProof/>
                <w:webHidden/>
              </w:rPr>
              <w:tab/>
            </w:r>
            <w:r>
              <w:rPr>
                <w:noProof/>
                <w:webHidden/>
              </w:rPr>
              <w:fldChar w:fldCharType="begin"/>
            </w:r>
            <w:r>
              <w:rPr>
                <w:noProof/>
                <w:webHidden/>
              </w:rPr>
              <w:instrText xml:space="preserve"> PAGEREF _Toc478723244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45" w:history="1">
            <w:r w:rsidRPr="002F2FC0">
              <w:rPr>
                <w:rStyle w:val="Hyperlink"/>
                <w:noProof/>
              </w:rPr>
              <w:t>Aanvullende gewenste functionaliteiten</w:t>
            </w:r>
            <w:r>
              <w:rPr>
                <w:noProof/>
                <w:webHidden/>
              </w:rPr>
              <w:tab/>
            </w:r>
            <w:r>
              <w:rPr>
                <w:noProof/>
                <w:webHidden/>
              </w:rPr>
              <w:fldChar w:fldCharType="begin"/>
            </w:r>
            <w:r>
              <w:rPr>
                <w:noProof/>
                <w:webHidden/>
              </w:rPr>
              <w:instrText xml:space="preserve"> PAGEREF _Toc478723245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46" w:history="1">
            <w:r w:rsidRPr="002F2FC0">
              <w:rPr>
                <w:rStyle w:val="Hyperlink"/>
                <w:noProof/>
              </w:rPr>
              <w:t>Testrapport</w:t>
            </w:r>
            <w:r>
              <w:rPr>
                <w:noProof/>
                <w:webHidden/>
              </w:rPr>
              <w:tab/>
            </w:r>
            <w:r>
              <w:rPr>
                <w:noProof/>
                <w:webHidden/>
              </w:rPr>
              <w:fldChar w:fldCharType="begin"/>
            </w:r>
            <w:r>
              <w:rPr>
                <w:noProof/>
                <w:webHidden/>
              </w:rPr>
              <w:instrText xml:space="preserve"> PAGEREF _Toc478723246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47" w:history="1">
            <w:r w:rsidRPr="002F2FC0">
              <w:rPr>
                <w:rStyle w:val="Hyperlink"/>
                <w:noProof/>
              </w:rPr>
              <w:t>Nazorgfase</w:t>
            </w:r>
            <w:r>
              <w:rPr>
                <w:noProof/>
                <w:webHidden/>
              </w:rPr>
              <w:tab/>
            </w:r>
            <w:r>
              <w:rPr>
                <w:noProof/>
                <w:webHidden/>
              </w:rPr>
              <w:fldChar w:fldCharType="begin"/>
            </w:r>
            <w:r>
              <w:rPr>
                <w:noProof/>
                <w:webHidden/>
              </w:rPr>
              <w:instrText xml:space="preserve"> PAGEREF _Toc478723247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3"/>
            <w:tabs>
              <w:tab w:val="right" w:leader="dot" w:pos="9350"/>
            </w:tabs>
            <w:rPr>
              <w:noProof/>
              <w:kern w:val="0"/>
              <w:lang w:val="en-US" w:eastAsia="en-US"/>
              <w14:ligatures w14:val="none"/>
            </w:rPr>
          </w:pPr>
          <w:hyperlink w:anchor="_Toc478723248" w:history="1">
            <w:r w:rsidRPr="002F2FC0">
              <w:rPr>
                <w:rStyle w:val="Hyperlink"/>
                <w:noProof/>
              </w:rPr>
              <w:t>Technische documentatie</w:t>
            </w:r>
            <w:r>
              <w:rPr>
                <w:noProof/>
                <w:webHidden/>
              </w:rPr>
              <w:tab/>
            </w:r>
            <w:r>
              <w:rPr>
                <w:noProof/>
                <w:webHidden/>
              </w:rPr>
              <w:fldChar w:fldCharType="begin"/>
            </w:r>
            <w:r>
              <w:rPr>
                <w:noProof/>
                <w:webHidden/>
              </w:rPr>
              <w:instrText xml:space="preserve"> PAGEREF _Toc478723248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49" w:history="1">
            <w:r w:rsidRPr="002F2FC0">
              <w:rPr>
                <w:rStyle w:val="Hyperlink"/>
                <w:noProof/>
              </w:rPr>
              <w:t>Oplevering</w:t>
            </w:r>
            <w:r>
              <w:rPr>
                <w:noProof/>
                <w:webHidden/>
              </w:rPr>
              <w:tab/>
            </w:r>
            <w:r>
              <w:rPr>
                <w:noProof/>
                <w:webHidden/>
              </w:rPr>
              <w:fldChar w:fldCharType="begin"/>
            </w:r>
            <w:r>
              <w:rPr>
                <w:noProof/>
                <w:webHidden/>
              </w:rPr>
              <w:instrText xml:space="preserve"> PAGEREF _Toc478723249 \h </w:instrText>
            </w:r>
            <w:r>
              <w:rPr>
                <w:noProof/>
                <w:webHidden/>
              </w:rPr>
            </w:r>
            <w:r>
              <w:rPr>
                <w:noProof/>
                <w:webHidden/>
              </w:rPr>
              <w:fldChar w:fldCharType="separate"/>
            </w:r>
            <w:r>
              <w:rPr>
                <w:noProof/>
                <w:webHidden/>
              </w:rPr>
              <w:t>9</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50" w:history="1">
            <w:r w:rsidRPr="002F2FC0">
              <w:rPr>
                <w:rStyle w:val="Hyperlink"/>
                <w:noProof/>
              </w:rPr>
              <w:t>Projectgrenzen en Randvoorwaarden</w:t>
            </w:r>
            <w:r>
              <w:rPr>
                <w:noProof/>
                <w:webHidden/>
              </w:rPr>
              <w:tab/>
            </w:r>
            <w:r>
              <w:rPr>
                <w:noProof/>
                <w:webHidden/>
              </w:rPr>
              <w:fldChar w:fldCharType="begin"/>
            </w:r>
            <w:r>
              <w:rPr>
                <w:noProof/>
                <w:webHidden/>
              </w:rPr>
              <w:instrText xml:space="preserve"> PAGEREF _Toc478723250 \h </w:instrText>
            </w:r>
            <w:r>
              <w:rPr>
                <w:noProof/>
                <w:webHidden/>
              </w:rPr>
            </w:r>
            <w:r>
              <w:rPr>
                <w:noProof/>
                <w:webHidden/>
              </w:rPr>
              <w:fldChar w:fldCharType="separate"/>
            </w:r>
            <w:r>
              <w:rPr>
                <w:noProof/>
                <w:webHidden/>
              </w:rPr>
              <w:t>10</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51" w:history="1">
            <w:r w:rsidRPr="002F2FC0">
              <w:rPr>
                <w:rStyle w:val="Hyperlink"/>
                <w:noProof/>
              </w:rPr>
              <w:t>Producten</w:t>
            </w:r>
            <w:r>
              <w:rPr>
                <w:noProof/>
                <w:webHidden/>
              </w:rPr>
              <w:tab/>
            </w:r>
            <w:r>
              <w:rPr>
                <w:noProof/>
                <w:webHidden/>
              </w:rPr>
              <w:fldChar w:fldCharType="begin"/>
            </w:r>
            <w:r>
              <w:rPr>
                <w:noProof/>
                <w:webHidden/>
              </w:rPr>
              <w:instrText xml:space="preserve"> PAGEREF _Toc478723251 \h </w:instrText>
            </w:r>
            <w:r>
              <w:rPr>
                <w:noProof/>
                <w:webHidden/>
              </w:rPr>
            </w:r>
            <w:r>
              <w:rPr>
                <w:noProof/>
                <w:webHidden/>
              </w:rPr>
              <w:fldChar w:fldCharType="separate"/>
            </w:r>
            <w:r>
              <w:rPr>
                <w:noProof/>
                <w:webHidden/>
              </w:rPr>
              <w:t>11</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52" w:history="1">
            <w:r w:rsidRPr="002F2FC0">
              <w:rPr>
                <w:rStyle w:val="Hyperlink"/>
                <w:noProof/>
              </w:rPr>
              <w:t>Kwaliteit</w:t>
            </w:r>
            <w:r>
              <w:rPr>
                <w:noProof/>
                <w:webHidden/>
              </w:rPr>
              <w:tab/>
            </w:r>
            <w:r>
              <w:rPr>
                <w:noProof/>
                <w:webHidden/>
              </w:rPr>
              <w:fldChar w:fldCharType="begin"/>
            </w:r>
            <w:r>
              <w:rPr>
                <w:noProof/>
                <w:webHidden/>
              </w:rPr>
              <w:instrText xml:space="preserve"> PAGEREF _Toc478723252 \h </w:instrText>
            </w:r>
            <w:r>
              <w:rPr>
                <w:noProof/>
                <w:webHidden/>
              </w:rPr>
            </w:r>
            <w:r>
              <w:rPr>
                <w:noProof/>
                <w:webHidden/>
              </w:rPr>
              <w:fldChar w:fldCharType="separate"/>
            </w:r>
            <w:r>
              <w:rPr>
                <w:noProof/>
                <w:webHidden/>
              </w:rPr>
              <w:t>12</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53" w:history="1">
            <w:r w:rsidRPr="002F2FC0">
              <w:rPr>
                <w:rStyle w:val="Hyperlink"/>
                <w:noProof/>
              </w:rPr>
              <w:t>Softwaretools</w:t>
            </w:r>
            <w:r>
              <w:rPr>
                <w:noProof/>
                <w:webHidden/>
              </w:rPr>
              <w:tab/>
            </w:r>
            <w:r>
              <w:rPr>
                <w:noProof/>
                <w:webHidden/>
              </w:rPr>
              <w:fldChar w:fldCharType="begin"/>
            </w:r>
            <w:r>
              <w:rPr>
                <w:noProof/>
                <w:webHidden/>
              </w:rPr>
              <w:instrText xml:space="preserve"> PAGEREF _Toc478723253 \h </w:instrText>
            </w:r>
            <w:r>
              <w:rPr>
                <w:noProof/>
                <w:webHidden/>
              </w:rPr>
            </w:r>
            <w:r>
              <w:rPr>
                <w:noProof/>
                <w:webHidden/>
              </w:rPr>
              <w:fldChar w:fldCharType="separate"/>
            </w:r>
            <w:r>
              <w:rPr>
                <w:noProof/>
                <w:webHidden/>
              </w:rPr>
              <w:t>12</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54" w:history="1">
            <w:r w:rsidRPr="002F2FC0">
              <w:rPr>
                <w:rStyle w:val="Hyperlink"/>
                <w:noProof/>
              </w:rPr>
              <w:t>Projectorganisatie</w:t>
            </w:r>
            <w:r>
              <w:rPr>
                <w:noProof/>
                <w:webHidden/>
              </w:rPr>
              <w:tab/>
            </w:r>
            <w:r>
              <w:rPr>
                <w:noProof/>
                <w:webHidden/>
              </w:rPr>
              <w:fldChar w:fldCharType="begin"/>
            </w:r>
            <w:r>
              <w:rPr>
                <w:noProof/>
                <w:webHidden/>
              </w:rPr>
              <w:instrText xml:space="preserve"> PAGEREF _Toc478723254 \h </w:instrText>
            </w:r>
            <w:r>
              <w:rPr>
                <w:noProof/>
                <w:webHidden/>
              </w:rPr>
            </w:r>
            <w:r>
              <w:rPr>
                <w:noProof/>
                <w:webHidden/>
              </w:rPr>
              <w:fldChar w:fldCharType="separate"/>
            </w:r>
            <w:r>
              <w:rPr>
                <w:noProof/>
                <w:webHidden/>
              </w:rPr>
              <w:t>13</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55" w:history="1">
            <w:r w:rsidRPr="002F2FC0">
              <w:rPr>
                <w:rStyle w:val="Hyperlink"/>
                <w:noProof/>
              </w:rPr>
              <w:t>Planning</w:t>
            </w:r>
            <w:r>
              <w:rPr>
                <w:noProof/>
                <w:webHidden/>
              </w:rPr>
              <w:tab/>
            </w:r>
            <w:r>
              <w:rPr>
                <w:noProof/>
                <w:webHidden/>
              </w:rPr>
              <w:fldChar w:fldCharType="begin"/>
            </w:r>
            <w:r>
              <w:rPr>
                <w:noProof/>
                <w:webHidden/>
              </w:rPr>
              <w:instrText xml:space="preserve"> PAGEREF _Toc478723255 \h </w:instrText>
            </w:r>
            <w:r>
              <w:rPr>
                <w:noProof/>
                <w:webHidden/>
              </w:rPr>
            </w:r>
            <w:r>
              <w:rPr>
                <w:noProof/>
                <w:webHidden/>
              </w:rPr>
              <w:fldChar w:fldCharType="separate"/>
            </w:r>
            <w:r>
              <w:rPr>
                <w:noProof/>
                <w:webHidden/>
              </w:rPr>
              <w:t>14</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56" w:history="1">
            <w:r w:rsidRPr="002F2FC0">
              <w:rPr>
                <w:rStyle w:val="Hyperlink"/>
                <w:noProof/>
              </w:rPr>
              <w:t>Kosten/baten</w:t>
            </w:r>
            <w:r>
              <w:rPr>
                <w:noProof/>
                <w:webHidden/>
              </w:rPr>
              <w:tab/>
            </w:r>
            <w:r>
              <w:rPr>
                <w:noProof/>
                <w:webHidden/>
              </w:rPr>
              <w:fldChar w:fldCharType="begin"/>
            </w:r>
            <w:r>
              <w:rPr>
                <w:noProof/>
                <w:webHidden/>
              </w:rPr>
              <w:instrText xml:space="preserve"> PAGEREF _Toc478723256 \h </w:instrText>
            </w:r>
            <w:r>
              <w:rPr>
                <w:noProof/>
                <w:webHidden/>
              </w:rPr>
            </w:r>
            <w:r>
              <w:rPr>
                <w:noProof/>
                <w:webHidden/>
              </w:rPr>
              <w:fldChar w:fldCharType="separate"/>
            </w:r>
            <w:r>
              <w:rPr>
                <w:noProof/>
                <w:webHidden/>
              </w:rPr>
              <w:t>15</w:t>
            </w:r>
            <w:r>
              <w:rPr>
                <w:noProof/>
                <w:webHidden/>
              </w:rPr>
              <w:fldChar w:fldCharType="end"/>
            </w:r>
          </w:hyperlink>
        </w:p>
        <w:p w:rsidR="00F16BE2" w:rsidRDefault="00F16BE2">
          <w:pPr>
            <w:pStyle w:val="TOC1"/>
            <w:tabs>
              <w:tab w:val="right" w:leader="dot" w:pos="9350"/>
            </w:tabs>
            <w:rPr>
              <w:noProof/>
              <w:kern w:val="0"/>
              <w:lang w:val="en-US" w:eastAsia="en-US"/>
              <w14:ligatures w14:val="none"/>
            </w:rPr>
          </w:pPr>
          <w:hyperlink w:anchor="_Toc478723257" w:history="1">
            <w:r w:rsidRPr="002F2FC0">
              <w:rPr>
                <w:rStyle w:val="Hyperlink"/>
                <w:noProof/>
              </w:rPr>
              <w:t>Risico’s</w:t>
            </w:r>
            <w:r>
              <w:rPr>
                <w:noProof/>
                <w:webHidden/>
              </w:rPr>
              <w:tab/>
            </w:r>
            <w:r>
              <w:rPr>
                <w:noProof/>
                <w:webHidden/>
              </w:rPr>
              <w:fldChar w:fldCharType="begin"/>
            </w:r>
            <w:r>
              <w:rPr>
                <w:noProof/>
                <w:webHidden/>
              </w:rPr>
              <w:instrText xml:space="preserve"> PAGEREF _Toc478723257 \h </w:instrText>
            </w:r>
            <w:r>
              <w:rPr>
                <w:noProof/>
                <w:webHidden/>
              </w:rPr>
            </w:r>
            <w:r>
              <w:rPr>
                <w:noProof/>
                <w:webHidden/>
              </w:rPr>
              <w:fldChar w:fldCharType="separate"/>
            </w:r>
            <w:r>
              <w:rPr>
                <w:noProof/>
                <w:webHidden/>
              </w:rPr>
              <w:t>15</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58" w:history="1">
            <w:r w:rsidRPr="002F2FC0">
              <w:rPr>
                <w:rStyle w:val="Hyperlink"/>
                <w:noProof/>
              </w:rPr>
              <w:t>Tabel</w:t>
            </w:r>
            <w:r>
              <w:rPr>
                <w:noProof/>
                <w:webHidden/>
              </w:rPr>
              <w:tab/>
            </w:r>
            <w:r>
              <w:rPr>
                <w:noProof/>
                <w:webHidden/>
              </w:rPr>
              <w:fldChar w:fldCharType="begin"/>
            </w:r>
            <w:r>
              <w:rPr>
                <w:noProof/>
                <w:webHidden/>
              </w:rPr>
              <w:instrText xml:space="preserve"> PAGEREF _Toc478723258 \h </w:instrText>
            </w:r>
            <w:r>
              <w:rPr>
                <w:noProof/>
                <w:webHidden/>
              </w:rPr>
            </w:r>
            <w:r>
              <w:rPr>
                <w:noProof/>
                <w:webHidden/>
              </w:rPr>
              <w:fldChar w:fldCharType="separate"/>
            </w:r>
            <w:r>
              <w:rPr>
                <w:noProof/>
                <w:webHidden/>
              </w:rPr>
              <w:t>15</w:t>
            </w:r>
            <w:r>
              <w:rPr>
                <w:noProof/>
                <w:webHidden/>
              </w:rPr>
              <w:fldChar w:fldCharType="end"/>
            </w:r>
          </w:hyperlink>
        </w:p>
        <w:p w:rsidR="00F16BE2" w:rsidRDefault="00F16BE2">
          <w:pPr>
            <w:pStyle w:val="TOC2"/>
            <w:tabs>
              <w:tab w:val="right" w:leader="dot" w:pos="9350"/>
            </w:tabs>
            <w:rPr>
              <w:noProof/>
              <w:kern w:val="0"/>
              <w:lang w:val="en-US" w:eastAsia="en-US"/>
              <w14:ligatures w14:val="none"/>
            </w:rPr>
          </w:pPr>
          <w:hyperlink w:anchor="_Toc478723259" w:history="1">
            <w:r w:rsidRPr="002F2FC0">
              <w:rPr>
                <w:rStyle w:val="Hyperlink"/>
                <w:noProof/>
              </w:rPr>
              <w:t>Staafdiagram</w:t>
            </w:r>
            <w:r>
              <w:rPr>
                <w:noProof/>
                <w:webHidden/>
              </w:rPr>
              <w:tab/>
            </w:r>
            <w:r>
              <w:rPr>
                <w:noProof/>
                <w:webHidden/>
              </w:rPr>
              <w:fldChar w:fldCharType="begin"/>
            </w:r>
            <w:r>
              <w:rPr>
                <w:noProof/>
                <w:webHidden/>
              </w:rPr>
              <w:instrText xml:space="preserve"> PAGEREF _Toc478723259 \h </w:instrText>
            </w:r>
            <w:r>
              <w:rPr>
                <w:noProof/>
                <w:webHidden/>
              </w:rPr>
            </w:r>
            <w:r>
              <w:rPr>
                <w:noProof/>
                <w:webHidden/>
              </w:rPr>
              <w:fldChar w:fldCharType="separate"/>
            </w:r>
            <w:r>
              <w:rPr>
                <w:noProof/>
                <w:webHidden/>
              </w:rPr>
              <w:t>15</w:t>
            </w:r>
            <w:r>
              <w:rPr>
                <w:noProof/>
                <w:webHidden/>
              </w:rPr>
              <w:fldChar w:fldCharType="end"/>
            </w:r>
          </w:hyperlink>
        </w:p>
        <w:p w:rsidR="00914845" w:rsidRPr="00AF30C8" w:rsidRDefault="00914845" w:rsidP="003D75F6">
          <w:pPr>
            <w:ind w:left="0"/>
          </w:pPr>
          <w:r w:rsidRPr="00AF30C8">
            <w:rPr>
              <w:b/>
              <w:bCs/>
              <w:noProof/>
            </w:rPr>
            <w:fldChar w:fldCharType="end"/>
          </w:r>
        </w:p>
      </w:sdtContent>
    </w:sdt>
    <w:p w:rsidR="00914845" w:rsidRPr="00AF30C8" w:rsidRDefault="00914845">
      <w:pPr>
        <w:spacing w:after="240" w:line="252" w:lineRule="auto"/>
        <w:ind w:left="0" w:right="0"/>
        <w:rPr>
          <w:rFonts w:asciiTheme="majorHAnsi" w:eastAsiaTheme="majorEastAsia" w:hAnsiTheme="majorHAnsi" w:cstheme="majorBidi"/>
          <w:caps/>
          <w:color w:val="94B6D2" w:themeColor="accent1"/>
          <w:sz w:val="28"/>
          <w:szCs w:val="28"/>
        </w:rPr>
      </w:pPr>
      <w:r w:rsidRPr="00AF30C8">
        <w:br w:type="page"/>
      </w:r>
    </w:p>
    <w:p w:rsidR="009F61E7" w:rsidRPr="00AF30C8" w:rsidRDefault="009F61E7" w:rsidP="009F61E7">
      <w:pPr>
        <w:pStyle w:val="Heading1"/>
      </w:pPr>
      <w:bookmarkStart w:id="0" w:name="_Toc478723217"/>
      <w:r w:rsidRPr="00AF30C8">
        <w:lastRenderedPageBreak/>
        <w:t>Document</w:t>
      </w:r>
      <w:bookmarkEnd w:id="0"/>
    </w:p>
    <w:p w:rsidR="009F61E7" w:rsidRPr="00AF30C8" w:rsidRDefault="001E7132" w:rsidP="009F61E7">
      <w:pPr>
        <w:pStyle w:val="Heading2"/>
      </w:pPr>
      <w:bookmarkStart w:id="1" w:name="_Toc478723218"/>
      <w:r w:rsidRPr="00AF30C8">
        <w:t>Versietabel</w:t>
      </w:r>
      <w:bookmarkEnd w:id="1"/>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900"/>
        <w:gridCol w:w="1260"/>
        <w:gridCol w:w="2070"/>
        <w:gridCol w:w="5130"/>
      </w:tblGrid>
      <w:tr w:rsidR="009F61E7" w:rsidRPr="00AF30C8" w:rsidTr="003D75F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0" w:type="dxa"/>
            <w:tcBorders>
              <w:top w:val="nil"/>
              <w:left w:val="nil"/>
            </w:tcBorders>
            <w:vAlign w:val="bottom"/>
          </w:tcPr>
          <w:p w:rsidR="009F61E7" w:rsidRPr="00AF30C8" w:rsidRDefault="001E7132" w:rsidP="008D1A10">
            <w:pPr>
              <w:pStyle w:val="Tabletext"/>
            </w:pPr>
            <w:r w:rsidRPr="00AF30C8">
              <w:t>Versie</w:t>
            </w:r>
          </w:p>
        </w:tc>
        <w:tc>
          <w:tcPr>
            <w:tcW w:w="1260" w:type="dxa"/>
            <w:tcBorders>
              <w:top w:val="nil"/>
            </w:tcBorders>
            <w:vAlign w:val="bottom"/>
          </w:tcPr>
          <w:p w:rsidR="009F61E7" w:rsidRPr="00AF30C8" w:rsidRDefault="001E7132" w:rsidP="008D1A10">
            <w:pPr>
              <w:pStyle w:val="Tabletext"/>
              <w:cnfStyle w:val="100000000000" w:firstRow="1" w:lastRow="0" w:firstColumn="0" w:lastColumn="0" w:oddVBand="0" w:evenVBand="0" w:oddHBand="0" w:evenHBand="0" w:firstRowFirstColumn="0" w:firstRowLastColumn="0" w:lastRowFirstColumn="0" w:lastRowLastColumn="0"/>
            </w:pPr>
            <w:r w:rsidRPr="00AF30C8">
              <w:t>Datum</w:t>
            </w:r>
          </w:p>
        </w:tc>
        <w:tc>
          <w:tcPr>
            <w:tcW w:w="2070" w:type="dxa"/>
            <w:tcBorders>
              <w:top w:val="nil"/>
            </w:tcBorders>
            <w:vAlign w:val="bottom"/>
          </w:tcPr>
          <w:p w:rsidR="009F61E7" w:rsidRPr="00AF30C8" w:rsidRDefault="001E7132" w:rsidP="008D1A10">
            <w:pPr>
              <w:pStyle w:val="Tabletext"/>
              <w:cnfStyle w:val="100000000000" w:firstRow="1" w:lastRow="0" w:firstColumn="0" w:lastColumn="0" w:oddVBand="0" w:evenVBand="0" w:oddHBand="0" w:evenHBand="0" w:firstRowFirstColumn="0" w:firstRowLastColumn="0" w:lastRowFirstColumn="0" w:lastRowLastColumn="0"/>
            </w:pPr>
            <w:r w:rsidRPr="00AF30C8">
              <w:t>Auteur</w:t>
            </w:r>
          </w:p>
        </w:tc>
        <w:tc>
          <w:tcPr>
            <w:tcW w:w="5130" w:type="dxa"/>
            <w:tcBorders>
              <w:top w:val="nil"/>
              <w:right w:val="nil"/>
            </w:tcBorders>
            <w:vAlign w:val="bottom"/>
          </w:tcPr>
          <w:p w:rsidR="009F61E7" w:rsidRPr="00AF30C8" w:rsidRDefault="001E7132" w:rsidP="008D1A10">
            <w:pPr>
              <w:pStyle w:val="Tabletext"/>
              <w:cnfStyle w:val="100000000000" w:firstRow="1" w:lastRow="0" w:firstColumn="0" w:lastColumn="0" w:oddVBand="0" w:evenVBand="0" w:oddHBand="0" w:evenHBand="0" w:firstRowFirstColumn="0" w:firstRowLastColumn="0" w:lastRowFirstColumn="0" w:lastRowLastColumn="0"/>
            </w:pPr>
            <w:r w:rsidRPr="00AF30C8">
              <w:t>Opmerking</w:t>
            </w:r>
          </w:p>
        </w:tc>
      </w:tr>
      <w:tr w:rsidR="009F61E7"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AF30C8" w:rsidRDefault="00121454" w:rsidP="008D1A10">
            <w:pPr>
              <w:pStyle w:val="Tabletext"/>
            </w:pPr>
            <w:r w:rsidRPr="00AF30C8">
              <w:t>0.1</w:t>
            </w:r>
          </w:p>
        </w:tc>
        <w:tc>
          <w:tcPr>
            <w:tcW w:w="1260" w:type="dxa"/>
          </w:tcPr>
          <w:p w:rsidR="009F61E7" w:rsidRPr="00AF30C8" w:rsidRDefault="009F3572" w:rsidP="008D1A10">
            <w:pPr>
              <w:pStyle w:val="Tabletext"/>
              <w:cnfStyle w:val="000000000000" w:firstRow="0" w:lastRow="0" w:firstColumn="0" w:lastColumn="0" w:oddVBand="0" w:evenVBand="0" w:oddHBand="0" w:evenHBand="0" w:firstRowFirstColumn="0" w:firstRowLastColumn="0" w:lastRowFirstColumn="0" w:lastRowLastColumn="0"/>
            </w:pPr>
            <w:r w:rsidRPr="00AF30C8">
              <w:t>13</w:t>
            </w:r>
            <w:r w:rsidR="001E7132" w:rsidRPr="00AF30C8">
              <w:t>-02-2017</w:t>
            </w:r>
          </w:p>
        </w:tc>
        <w:tc>
          <w:tcPr>
            <w:tcW w:w="2070" w:type="dxa"/>
          </w:tcPr>
          <w:p w:rsidR="009F61E7" w:rsidRPr="00AF30C8" w:rsidRDefault="009F61E7"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9F61E7" w:rsidRPr="00AF30C8" w:rsidRDefault="001E7132" w:rsidP="008D1A10">
            <w:pPr>
              <w:pStyle w:val="Tabletext"/>
              <w:cnfStyle w:val="000000000000" w:firstRow="0" w:lastRow="0" w:firstColumn="0" w:lastColumn="0" w:oddVBand="0" w:evenVBand="0" w:oddHBand="0" w:evenHBand="0" w:firstRowFirstColumn="0" w:firstRowLastColumn="0" w:lastRowFirstColumn="0" w:lastRowLastColumn="0"/>
            </w:pPr>
            <w:r w:rsidRPr="00AF30C8">
              <w:t xml:space="preserve">Initiële </w:t>
            </w:r>
            <w:r w:rsidR="00121454" w:rsidRPr="00AF30C8">
              <w:t>versi</w:t>
            </w:r>
            <w:r w:rsidRPr="00AF30C8">
              <w:t>e</w:t>
            </w:r>
          </w:p>
        </w:tc>
      </w:tr>
      <w:tr w:rsidR="009F61E7"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AF30C8" w:rsidRDefault="00E93285" w:rsidP="008D1A10">
            <w:pPr>
              <w:pStyle w:val="Tabletext"/>
            </w:pPr>
            <w:r w:rsidRPr="00AF30C8">
              <w:t>0.2</w:t>
            </w:r>
          </w:p>
        </w:tc>
        <w:tc>
          <w:tcPr>
            <w:tcW w:w="1260" w:type="dxa"/>
          </w:tcPr>
          <w:p w:rsidR="009F61E7" w:rsidRPr="00AF30C8" w:rsidRDefault="00E93285" w:rsidP="008D1A10">
            <w:pPr>
              <w:pStyle w:val="Tabletext"/>
              <w:cnfStyle w:val="000000000000" w:firstRow="0" w:lastRow="0" w:firstColumn="0" w:lastColumn="0" w:oddVBand="0" w:evenVBand="0" w:oddHBand="0" w:evenHBand="0" w:firstRowFirstColumn="0" w:firstRowLastColumn="0" w:lastRowFirstColumn="0" w:lastRowLastColumn="0"/>
            </w:pPr>
            <w:r w:rsidRPr="00AF30C8">
              <w:t>13-02-2017</w:t>
            </w:r>
          </w:p>
        </w:tc>
        <w:tc>
          <w:tcPr>
            <w:tcW w:w="2070" w:type="dxa"/>
          </w:tcPr>
          <w:p w:rsidR="009F61E7" w:rsidRPr="00AF30C8" w:rsidRDefault="00E93285"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9F61E7" w:rsidRPr="00AF30C8" w:rsidRDefault="00E93285" w:rsidP="008D1A10">
            <w:pPr>
              <w:pStyle w:val="Tabletext"/>
              <w:cnfStyle w:val="000000000000" w:firstRow="0" w:lastRow="0" w:firstColumn="0" w:lastColumn="0" w:oddVBand="0" w:evenVBand="0" w:oddHBand="0" w:evenHBand="0" w:firstRowFirstColumn="0" w:firstRowLastColumn="0" w:lastRowFirstColumn="0" w:lastRowLastColumn="0"/>
            </w:pPr>
            <w:r w:rsidRPr="00AF30C8">
              <w:t xml:space="preserve">Achtergronden hoofdstuk 90% af, vooronderzoek en </w:t>
            </w:r>
            <w:r w:rsidR="00FF6666" w:rsidRPr="00AF30C8">
              <w:t>samenvattende informatie voor de overige hoofdstukken</w:t>
            </w:r>
          </w:p>
        </w:tc>
      </w:tr>
      <w:tr w:rsidR="009F61E7"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AF30C8" w:rsidRDefault="00366F1A" w:rsidP="008D1A10">
            <w:pPr>
              <w:pStyle w:val="Tabletext"/>
            </w:pPr>
            <w:r w:rsidRPr="00AF30C8">
              <w:t>0.3</w:t>
            </w:r>
          </w:p>
        </w:tc>
        <w:tc>
          <w:tcPr>
            <w:tcW w:w="1260" w:type="dxa"/>
          </w:tcPr>
          <w:p w:rsidR="009F61E7" w:rsidRPr="00AF30C8" w:rsidRDefault="00366F1A" w:rsidP="008D1A10">
            <w:pPr>
              <w:pStyle w:val="Tabletext"/>
              <w:cnfStyle w:val="000000000000" w:firstRow="0" w:lastRow="0" w:firstColumn="0" w:lastColumn="0" w:oddVBand="0" w:evenVBand="0" w:oddHBand="0" w:evenHBand="0" w:firstRowFirstColumn="0" w:firstRowLastColumn="0" w:lastRowFirstColumn="0" w:lastRowLastColumn="0"/>
            </w:pPr>
            <w:r w:rsidRPr="00AF30C8">
              <w:t>14-02-2017</w:t>
            </w:r>
          </w:p>
        </w:tc>
        <w:tc>
          <w:tcPr>
            <w:tcW w:w="2070" w:type="dxa"/>
          </w:tcPr>
          <w:p w:rsidR="009F61E7" w:rsidRPr="00AF30C8" w:rsidRDefault="00366F1A"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9F61E7" w:rsidRPr="00AF30C8" w:rsidRDefault="00366F1A" w:rsidP="008D1A10">
            <w:pPr>
              <w:pStyle w:val="Tabletext"/>
              <w:cnfStyle w:val="000000000000" w:firstRow="0" w:lastRow="0" w:firstColumn="0" w:lastColumn="0" w:oddVBand="0" w:evenVBand="0" w:oddHBand="0" w:evenHBand="0" w:firstRowFirstColumn="0" w:firstRowLastColumn="0" w:lastRowFirstColumn="0" w:lastRowLastColumn="0"/>
            </w:pPr>
            <w:r w:rsidRPr="00AF30C8">
              <w:t>Achtergronden 100%, Doelstelling 100%, Opdracht 75%</w:t>
            </w:r>
          </w:p>
        </w:tc>
      </w:tr>
      <w:tr w:rsidR="009F61E7"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AF30C8" w:rsidRDefault="000C6144" w:rsidP="008D1A10">
            <w:pPr>
              <w:pStyle w:val="Tabletext"/>
            </w:pPr>
            <w:r w:rsidRPr="00AF30C8">
              <w:t>0.4</w:t>
            </w:r>
          </w:p>
        </w:tc>
        <w:tc>
          <w:tcPr>
            <w:tcW w:w="1260" w:type="dxa"/>
          </w:tcPr>
          <w:p w:rsidR="009F61E7" w:rsidRPr="00AF30C8" w:rsidRDefault="000C6144" w:rsidP="008D1A10">
            <w:pPr>
              <w:pStyle w:val="Tabletext"/>
              <w:cnfStyle w:val="000000000000" w:firstRow="0" w:lastRow="0" w:firstColumn="0" w:lastColumn="0" w:oddVBand="0" w:evenVBand="0" w:oddHBand="0" w:evenHBand="0" w:firstRowFirstColumn="0" w:firstRowLastColumn="0" w:lastRowFirstColumn="0" w:lastRowLastColumn="0"/>
            </w:pPr>
            <w:r w:rsidRPr="00AF30C8">
              <w:t>14-02-2017</w:t>
            </w:r>
          </w:p>
        </w:tc>
        <w:tc>
          <w:tcPr>
            <w:tcW w:w="2070" w:type="dxa"/>
          </w:tcPr>
          <w:p w:rsidR="009F61E7" w:rsidRPr="00AF30C8" w:rsidRDefault="000C6144"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9F61E7" w:rsidRPr="00AF30C8" w:rsidRDefault="000C6144" w:rsidP="008D1A10">
            <w:pPr>
              <w:pStyle w:val="Tabletext"/>
              <w:cnfStyle w:val="000000000000" w:firstRow="0" w:lastRow="0" w:firstColumn="0" w:lastColumn="0" w:oddVBand="0" w:evenVBand="0" w:oddHBand="0" w:evenHBand="0" w:firstRowFirstColumn="0" w:firstRowLastColumn="0" w:lastRowFirstColumn="0" w:lastRowLastColumn="0"/>
            </w:pPr>
            <w:r w:rsidRPr="00AF30C8">
              <w:t>Projectactiviteiten 100%</w:t>
            </w:r>
          </w:p>
        </w:tc>
      </w:tr>
      <w:tr w:rsidR="009F61E7"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AF30C8" w:rsidRDefault="00026B82" w:rsidP="008D1A10">
            <w:pPr>
              <w:pStyle w:val="Tabletext"/>
            </w:pPr>
            <w:r w:rsidRPr="00AF30C8">
              <w:t>0.5</w:t>
            </w:r>
          </w:p>
        </w:tc>
        <w:tc>
          <w:tcPr>
            <w:tcW w:w="1260" w:type="dxa"/>
          </w:tcPr>
          <w:p w:rsidR="009F61E7" w:rsidRPr="00AF30C8" w:rsidRDefault="00026B82" w:rsidP="008D1A10">
            <w:pPr>
              <w:pStyle w:val="Tabletext"/>
              <w:cnfStyle w:val="000000000000" w:firstRow="0" w:lastRow="0" w:firstColumn="0" w:lastColumn="0" w:oddVBand="0" w:evenVBand="0" w:oddHBand="0" w:evenHBand="0" w:firstRowFirstColumn="0" w:firstRowLastColumn="0" w:lastRowFirstColumn="0" w:lastRowLastColumn="0"/>
            </w:pPr>
            <w:r w:rsidRPr="00AF30C8">
              <w:t>14-02-2017</w:t>
            </w:r>
          </w:p>
        </w:tc>
        <w:tc>
          <w:tcPr>
            <w:tcW w:w="2070" w:type="dxa"/>
          </w:tcPr>
          <w:p w:rsidR="009F61E7" w:rsidRPr="00AF30C8" w:rsidRDefault="00026B82"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9F61E7" w:rsidRPr="00AF30C8" w:rsidRDefault="00026B82" w:rsidP="008D1A10">
            <w:pPr>
              <w:pStyle w:val="Tabletext"/>
              <w:cnfStyle w:val="000000000000" w:firstRow="0" w:lastRow="0" w:firstColumn="0" w:lastColumn="0" w:oddVBand="0" w:evenVBand="0" w:oddHBand="0" w:evenHBand="0" w:firstRowFirstColumn="0" w:firstRowLastColumn="0" w:lastRowFirstColumn="0" w:lastRowLastColumn="0"/>
            </w:pPr>
            <w:r w:rsidRPr="00AF30C8">
              <w:t>Ontvanger toegevoegd onder Projectdocumenten tabel</w:t>
            </w:r>
          </w:p>
        </w:tc>
      </w:tr>
      <w:tr w:rsidR="009F61E7"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AF30C8" w:rsidRDefault="00115F7C" w:rsidP="008D1A10">
            <w:pPr>
              <w:pStyle w:val="Tabletext"/>
            </w:pPr>
            <w:r w:rsidRPr="00AF30C8">
              <w:t>0.6</w:t>
            </w:r>
          </w:p>
        </w:tc>
        <w:tc>
          <w:tcPr>
            <w:tcW w:w="1260" w:type="dxa"/>
          </w:tcPr>
          <w:p w:rsidR="009F61E7" w:rsidRPr="00AF30C8" w:rsidRDefault="00115F7C" w:rsidP="008D1A10">
            <w:pPr>
              <w:pStyle w:val="Tabletext"/>
              <w:cnfStyle w:val="000000000000" w:firstRow="0" w:lastRow="0" w:firstColumn="0" w:lastColumn="0" w:oddVBand="0" w:evenVBand="0" w:oddHBand="0" w:evenHBand="0" w:firstRowFirstColumn="0" w:firstRowLastColumn="0" w:lastRowFirstColumn="0" w:lastRowLastColumn="0"/>
            </w:pPr>
            <w:r w:rsidRPr="00AF30C8">
              <w:t>15-02-2017</w:t>
            </w:r>
          </w:p>
        </w:tc>
        <w:tc>
          <w:tcPr>
            <w:tcW w:w="2070" w:type="dxa"/>
          </w:tcPr>
          <w:p w:rsidR="009F61E7" w:rsidRPr="00AF30C8" w:rsidRDefault="00115F7C"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9F61E7" w:rsidRPr="00AF30C8" w:rsidRDefault="00115F7C" w:rsidP="008D1A10">
            <w:pPr>
              <w:pStyle w:val="Tabletext"/>
              <w:cnfStyle w:val="000000000000" w:firstRow="0" w:lastRow="0" w:firstColumn="0" w:lastColumn="0" w:oddVBand="0" w:evenVBand="0" w:oddHBand="0" w:evenHBand="0" w:firstRowFirstColumn="0" w:firstRowLastColumn="0" w:lastRowFirstColumn="0" w:lastRowLastColumn="0"/>
            </w:pPr>
            <w:r w:rsidRPr="00AF30C8">
              <w:t>Producten 80%, Kwaliteit 100%, Projectorganisatie 100%, Planning 100% en Risico’s 100%.</w:t>
            </w:r>
          </w:p>
        </w:tc>
      </w:tr>
      <w:tr w:rsidR="009F61E7"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AF30C8" w:rsidRDefault="00317BDB" w:rsidP="008D1A10">
            <w:pPr>
              <w:pStyle w:val="Tabletext"/>
            </w:pPr>
            <w:r w:rsidRPr="00AF30C8">
              <w:t>0.7</w:t>
            </w:r>
          </w:p>
        </w:tc>
        <w:tc>
          <w:tcPr>
            <w:tcW w:w="1260" w:type="dxa"/>
          </w:tcPr>
          <w:p w:rsidR="009F61E7" w:rsidRPr="00AF30C8" w:rsidRDefault="00317BDB" w:rsidP="008D1A10">
            <w:pPr>
              <w:pStyle w:val="Tabletext"/>
              <w:cnfStyle w:val="000000000000" w:firstRow="0" w:lastRow="0" w:firstColumn="0" w:lastColumn="0" w:oddVBand="0" w:evenVBand="0" w:oddHBand="0" w:evenHBand="0" w:firstRowFirstColumn="0" w:firstRowLastColumn="0" w:lastRowFirstColumn="0" w:lastRowLastColumn="0"/>
            </w:pPr>
            <w:r w:rsidRPr="00AF30C8">
              <w:t>16-02-2017</w:t>
            </w:r>
          </w:p>
        </w:tc>
        <w:tc>
          <w:tcPr>
            <w:tcW w:w="2070" w:type="dxa"/>
          </w:tcPr>
          <w:p w:rsidR="009F61E7" w:rsidRPr="00AF30C8" w:rsidRDefault="00317BDB"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9F61E7" w:rsidRPr="00AF30C8" w:rsidRDefault="00FC0B2F" w:rsidP="008D1A10">
            <w:pPr>
              <w:pStyle w:val="Tabletext"/>
              <w:cnfStyle w:val="000000000000" w:firstRow="0" w:lastRow="0" w:firstColumn="0" w:lastColumn="0" w:oddVBand="0" w:evenVBand="0" w:oddHBand="0" w:evenHBand="0" w:firstRowFirstColumn="0" w:firstRowLastColumn="0" w:lastRowFirstColumn="0" w:lastRowLastColumn="0"/>
            </w:pPr>
            <w:r w:rsidRPr="00AF30C8">
              <w:t>Alles af</w:t>
            </w:r>
          </w:p>
        </w:tc>
      </w:tr>
      <w:tr w:rsidR="001358E0"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1358E0" w:rsidRPr="00AF30C8" w:rsidRDefault="001358E0" w:rsidP="008D1A10">
            <w:pPr>
              <w:pStyle w:val="Tabletext"/>
            </w:pPr>
            <w:r w:rsidRPr="00AF30C8">
              <w:t>0.8</w:t>
            </w:r>
          </w:p>
        </w:tc>
        <w:tc>
          <w:tcPr>
            <w:tcW w:w="1260" w:type="dxa"/>
          </w:tcPr>
          <w:p w:rsidR="001358E0" w:rsidRPr="00AF30C8" w:rsidRDefault="001358E0" w:rsidP="008D1A10">
            <w:pPr>
              <w:pStyle w:val="Tabletext"/>
              <w:cnfStyle w:val="000000000000" w:firstRow="0" w:lastRow="0" w:firstColumn="0" w:lastColumn="0" w:oddVBand="0" w:evenVBand="0" w:oddHBand="0" w:evenHBand="0" w:firstRowFirstColumn="0" w:firstRowLastColumn="0" w:lastRowFirstColumn="0" w:lastRowLastColumn="0"/>
            </w:pPr>
            <w:r w:rsidRPr="00AF30C8">
              <w:t>20-02-2017</w:t>
            </w:r>
          </w:p>
        </w:tc>
        <w:tc>
          <w:tcPr>
            <w:tcW w:w="2070" w:type="dxa"/>
          </w:tcPr>
          <w:p w:rsidR="001358E0" w:rsidRPr="00AF30C8" w:rsidRDefault="001358E0"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1358E0" w:rsidRPr="00AF30C8" w:rsidRDefault="001358E0" w:rsidP="008D1A10">
            <w:pPr>
              <w:pStyle w:val="Tabletext"/>
              <w:cnfStyle w:val="000000000000" w:firstRow="0" w:lastRow="0" w:firstColumn="0" w:lastColumn="0" w:oddVBand="0" w:evenVBand="0" w:oddHBand="0" w:evenHBand="0" w:firstRowFirstColumn="0" w:firstRowLastColumn="0" w:lastRowFirstColumn="0" w:lastRowLastColumn="0"/>
            </w:pPr>
            <w:r w:rsidRPr="00AF30C8">
              <w:t xml:space="preserve">Planning </w:t>
            </w:r>
            <w:r w:rsidR="00705161" w:rsidRPr="00AF30C8">
              <w:t>duur</w:t>
            </w:r>
            <w:r w:rsidRPr="00AF30C8">
              <w:t xml:space="preserve"> aangepast</w:t>
            </w:r>
          </w:p>
        </w:tc>
      </w:tr>
      <w:tr w:rsidR="001050C5"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1050C5" w:rsidRPr="00AF30C8" w:rsidRDefault="001050C5" w:rsidP="008D1A10">
            <w:pPr>
              <w:pStyle w:val="Tabletext"/>
            </w:pPr>
            <w:r w:rsidRPr="00AF30C8">
              <w:t>0.9</w:t>
            </w:r>
          </w:p>
        </w:tc>
        <w:tc>
          <w:tcPr>
            <w:tcW w:w="1260" w:type="dxa"/>
          </w:tcPr>
          <w:p w:rsidR="001050C5" w:rsidRPr="00AF30C8" w:rsidRDefault="001050C5" w:rsidP="008D1A10">
            <w:pPr>
              <w:pStyle w:val="Tabletext"/>
              <w:cnfStyle w:val="000000000000" w:firstRow="0" w:lastRow="0" w:firstColumn="0" w:lastColumn="0" w:oddVBand="0" w:evenVBand="0" w:oddHBand="0" w:evenHBand="0" w:firstRowFirstColumn="0" w:firstRowLastColumn="0" w:lastRowFirstColumn="0" w:lastRowLastColumn="0"/>
            </w:pPr>
            <w:r w:rsidRPr="00AF30C8">
              <w:t>15-03-2017</w:t>
            </w:r>
          </w:p>
        </w:tc>
        <w:tc>
          <w:tcPr>
            <w:tcW w:w="2070" w:type="dxa"/>
          </w:tcPr>
          <w:p w:rsidR="001050C5" w:rsidRPr="00AF30C8" w:rsidRDefault="001050C5"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1050C5" w:rsidRPr="00AF30C8" w:rsidRDefault="001050C5" w:rsidP="008D1A10">
            <w:pPr>
              <w:pStyle w:val="Tabletext"/>
              <w:cnfStyle w:val="000000000000" w:firstRow="0" w:lastRow="0" w:firstColumn="0" w:lastColumn="0" w:oddVBand="0" w:evenVBand="0" w:oddHBand="0" w:evenHBand="0" w:firstRowFirstColumn="0" w:firstRowLastColumn="0" w:lastRowFirstColumn="0" w:lastRowLastColumn="0"/>
            </w:pPr>
            <w:r w:rsidRPr="00AF30C8">
              <w:t>Kleine aanpassingen nadat het FO af is.</w:t>
            </w:r>
          </w:p>
        </w:tc>
      </w:tr>
      <w:tr w:rsidR="004237F8"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4237F8" w:rsidRPr="00AF30C8" w:rsidRDefault="004237F8" w:rsidP="008D1A10">
            <w:pPr>
              <w:pStyle w:val="Tabletext"/>
            </w:pPr>
            <w:r w:rsidRPr="00AF30C8">
              <w:t>0.10</w:t>
            </w:r>
          </w:p>
        </w:tc>
        <w:tc>
          <w:tcPr>
            <w:tcW w:w="1260" w:type="dxa"/>
          </w:tcPr>
          <w:p w:rsidR="004237F8" w:rsidRPr="00AF30C8" w:rsidRDefault="00744887" w:rsidP="008D1A10">
            <w:pPr>
              <w:pStyle w:val="Tabletext"/>
              <w:cnfStyle w:val="000000000000" w:firstRow="0" w:lastRow="0" w:firstColumn="0" w:lastColumn="0" w:oddVBand="0" w:evenVBand="0" w:oddHBand="0" w:evenHBand="0" w:firstRowFirstColumn="0" w:firstRowLastColumn="0" w:lastRowFirstColumn="0" w:lastRowLastColumn="0"/>
            </w:pPr>
            <w:r w:rsidRPr="00AF30C8">
              <w:t>20-03-2017</w:t>
            </w:r>
          </w:p>
        </w:tc>
        <w:tc>
          <w:tcPr>
            <w:tcW w:w="2070" w:type="dxa"/>
          </w:tcPr>
          <w:p w:rsidR="004237F8" w:rsidRPr="00AF30C8" w:rsidRDefault="00744887"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4237F8" w:rsidRPr="00AF30C8" w:rsidRDefault="00744887" w:rsidP="008D1A10">
            <w:pPr>
              <w:pStyle w:val="Tabletext"/>
              <w:cnfStyle w:val="000000000000" w:firstRow="0" w:lastRow="0" w:firstColumn="0" w:lastColumn="0" w:oddVBand="0" w:evenVBand="0" w:oddHBand="0" w:evenHBand="0" w:firstRowFirstColumn="0" w:firstRowLastColumn="0" w:lastRowFirstColumn="0" w:lastRowLastColumn="0"/>
            </w:pPr>
            <w:r w:rsidRPr="00AF30C8">
              <w:t>Kleine aanpassingen in Softwaretools</w:t>
            </w:r>
          </w:p>
        </w:tc>
      </w:tr>
      <w:tr w:rsidR="00172A5E"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172A5E" w:rsidRPr="00AF30C8" w:rsidRDefault="006F4DF2" w:rsidP="008D1A10">
            <w:pPr>
              <w:pStyle w:val="Tabletext"/>
            </w:pPr>
            <w:r>
              <w:t>0.11</w:t>
            </w:r>
          </w:p>
        </w:tc>
        <w:tc>
          <w:tcPr>
            <w:tcW w:w="1260" w:type="dxa"/>
          </w:tcPr>
          <w:p w:rsidR="00172A5E" w:rsidRPr="00AF30C8" w:rsidRDefault="00172A5E" w:rsidP="008D1A10">
            <w:pPr>
              <w:pStyle w:val="Tabletext"/>
              <w:cnfStyle w:val="000000000000" w:firstRow="0" w:lastRow="0" w:firstColumn="0" w:lastColumn="0" w:oddVBand="0" w:evenVBand="0" w:oddHBand="0" w:evenHBand="0" w:firstRowFirstColumn="0" w:firstRowLastColumn="0" w:lastRowFirstColumn="0" w:lastRowLastColumn="0"/>
            </w:pPr>
            <w:r w:rsidRPr="00AF30C8">
              <w:t>28-03-2017</w:t>
            </w:r>
          </w:p>
        </w:tc>
        <w:tc>
          <w:tcPr>
            <w:tcW w:w="2070" w:type="dxa"/>
          </w:tcPr>
          <w:p w:rsidR="00172A5E" w:rsidRPr="00AF30C8" w:rsidRDefault="00172A5E" w:rsidP="008D1A10">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5130" w:type="dxa"/>
            <w:tcBorders>
              <w:right w:val="nil"/>
            </w:tcBorders>
          </w:tcPr>
          <w:p w:rsidR="00172A5E" w:rsidRPr="00AF30C8" w:rsidRDefault="006F4DF2" w:rsidP="008D1A10">
            <w:pPr>
              <w:pStyle w:val="Tabletext"/>
              <w:cnfStyle w:val="000000000000" w:firstRow="0" w:lastRow="0" w:firstColumn="0" w:lastColumn="0" w:oddVBand="0" w:evenVBand="0" w:oddHBand="0" w:evenHBand="0" w:firstRowFirstColumn="0" w:firstRowLastColumn="0" w:lastRowFirstColumn="0" w:lastRowLastColumn="0"/>
            </w:pPr>
            <w:r>
              <w:t>Pre-controle, bijwerkingen toegepast</w:t>
            </w:r>
            <w:r w:rsidR="00172A5E" w:rsidRPr="00AF30C8">
              <w:t>.</w:t>
            </w:r>
          </w:p>
        </w:tc>
      </w:tr>
      <w:tr w:rsidR="00D07661" w:rsidRPr="00AF30C8"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D07661" w:rsidRDefault="00D07661" w:rsidP="008D1A10">
            <w:pPr>
              <w:pStyle w:val="Tabletext"/>
            </w:pPr>
            <w:r>
              <w:t>1.0</w:t>
            </w:r>
          </w:p>
        </w:tc>
        <w:tc>
          <w:tcPr>
            <w:tcW w:w="1260" w:type="dxa"/>
          </w:tcPr>
          <w:p w:rsidR="00D07661" w:rsidRPr="00AF30C8" w:rsidRDefault="00D07661" w:rsidP="008D1A10">
            <w:pPr>
              <w:pStyle w:val="Tabletext"/>
              <w:cnfStyle w:val="000000000000" w:firstRow="0" w:lastRow="0" w:firstColumn="0" w:lastColumn="0" w:oddVBand="0" w:evenVBand="0" w:oddHBand="0" w:evenHBand="0" w:firstRowFirstColumn="0" w:firstRowLastColumn="0" w:lastRowFirstColumn="0" w:lastRowLastColumn="0"/>
            </w:pPr>
            <w:r>
              <w:t>31-03-2017</w:t>
            </w:r>
          </w:p>
        </w:tc>
        <w:tc>
          <w:tcPr>
            <w:tcW w:w="2070" w:type="dxa"/>
          </w:tcPr>
          <w:p w:rsidR="00D07661" w:rsidRPr="00AF30C8" w:rsidRDefault="00D07661" w:rsidP="008D1A10">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rsidR="00D07661" w:rsidRDefault="00D07661" w:rsidP="008D1A10">
            <w:pPr>
              <w:pStyle w:val="Tabletext"/>
              <w:cnfStyle w:val="000000000000" w:firstRow="0" w:lastRow="0" w:firstColumn="0" w:lastColumn="0" w:oddVBand="0" w:evenVBand="0" w:oddHBand="0" w:evenHBand="0" w:firstRowFirstColumn="0" w:firstRowLastColumn="0" w:lastRowFirstColumn="0" w:lastRowLastColumn="0"/>
            </w:pPr>
            <w:r>
              <w:t xml:space="preserve">Gecontroleerd door Lars van der </w:t>
            </w:r>
            <w:proofErr w:type="spellStart"/>
            <w:r>
              <w:t>Sangen</w:t>
            </w:r>
            <w:proofErr w:type="spellEnd"/>
            <w:r>
              <w:t>. Planning hoofdstuk aangepast.</w:t>
            </w:r>
          </w:p>
        </w:tc>
      </w:tr>
    </w:tbl>
    <w:p w:rsidR="00A20F6A" w:rsidRPr="00AF30C8" w:rsidRDefault="00A20F6A">
      <w:pPr>
        <w:spacing w:after="240" w:line="252" w:lineRule="auto"/>
        <w:ind w:left="0" w:right="0"/>
        <w:rPr>
          <w:rFonts w:asciiTheme="majorHAnsi" w:eastAsiaTheme="majorEastAsia" w:hAnsiTheme="majorHAnsi" w:cstheme="majorBidi"/>
          <w:caps/>
          <w:color w:val="DD8047" w:themeColor="accent2"/>
          <w:sz w:val="24"/>
          <w:szCs w:val="24"/>
        </w:rPr>
      </w:pPr>
      <w:r w:rsidRPr="00AF30C8">
        <w:br w:type="page"/>
      </w:r>
      <w:bookmarkStart w:id="2" w:name="_GoBack"/>
      <w:bookmarkEnd w:id="2"/>
    </w:p>
    <w:p w:rsidR="00026B82" w:rsidRPr="00AF30C8" w:rsidRDefault="00026B82" w:rsidP="00026B82">
      <w:pPr>
        <w:pStyle w:val="Heading1"/>
      </w:pPr>
      <w:bookmarkStart w:id="3" w:name="_Toc474851704"/>
      <w:bookmarkStart w:id="4" w:name="_Toc478723219"/>
      <w:r w:rsidRPr="00AF30C8">
        <w:lastRenderedPageBreak/>
        <w:t>Project</w:t>
      </w:r>
      <w:bookmarkEnd w:id="3"/>
      <w:bookmarkEnd w:id="4"/>
    </w:p>
    <w:p w:rsidR="00026B82" w:rsidRPr="00AF30C8" w:rsidRDefault="00026B82" w:rsidP="00026B82">
      <w:pPr>
        <w:pStyle w:val="Heading2"/>
      </w:pPr>
      <w:bookmarkStart w:id="5" w:name="_Toc474851705"/>
      <w:bookmarkStart w:id="6" w:name="_Toc478723220"/>
      <w:r w:rsidRPr="00AF30C8">
        <w:t>Klantgegevens</w:t>
      </w:r>
      <w:bookmarkEnd w:id="5"/>
      <w:bookmarkEnd w:id="6"/>
    </w:p>
    <w:p w:rsidR="00026B82" w:rsidRPr="00AF30C8" w:rsidRDefault="00026B82" w:rsidP="00026B82">
      <w:r w:rsidRPr="00AF30C8">
        <w:t>Bedrijfsnaam</w:t>
      </w:r>
      <w:r w:rsidRPr="00AF30C8">
        <w:tab/>
      </w:r>
      <w:r w:rsidRPr="00AF30C8">
        <w:tab/>
        <w:t xml:space="preserve">: </w:t>
      </w:r>
      <w:proofErr w:type="spellStart"/>
      <w:r w:rsidRPr="00AF30C8">
        <w:t>Senet</w:t>
      </w:r>
      <w:proofErr w:type="spellEnd"/>
      <w:r w:rsidRPr="00AF30C8">
        <w:t xml:space="preserve"> Eindhoven B.V.</w:t>
      </w:r>
    </w:p>
    <w:p w:rsidR="00026B82" w:rsidRPr="00AF30C8" w:rsidRDefault="00026B82" w:rsidP="00026B82">
      <w:r w:rsidRPr="00AF30C8">
        <w:t>Klantnaam</w:t>
      </w:r>
      <w:r w:rsidRPr="00AF30C8">
        <w:tab/>
      </w:r>
      <w:r w:rsidRPr="00AF30C8">
        <w:tab/>
        <w:t>: Geurt Jan van Ek</w:t>
      </w:r>
    </w:p>
    <w:p w:rsidR="00026B82" w:rsidRPr="00AF30C8" w:rsidRDefault="00026B82" w:rsidP="00026B82">
      <w:r w:rsidRPr="00AF30C8">
        <w:t>Functie</w:t>
      </w:r>
      <w:r w:rsidRPr="00AF30C8">
        <w:tab/>
      </w:r>
      <w:r w:rsidRPr="00AF30C8">
        <w:tab/>
        <w:t>: Directeur</w:t>
      </w:r>
    </w:p>
    <w:p w:rsidR="00026B82" w:rsidRPr="00492487" w:rsidRDefault="00026B82" w:rsidP="00026B82">
      <w:pPr>
        <w:rPr>
          <w:lang w:val="en-US"/>
        </w:rPr>
      </w:pPr>
      <w:r w:rsidRPr="00492487">
        <w:rPr>
          <w:lang w:val="en-US"/>
        </w:rPr>
        <w:t>E-mail</w:t>
      </w:r>
      <w:r w:rsidRPr="00492487">
        <w:rPr>
          <w:lang w:val="en-US"/>
        </w:rPr>
        <w:tab/>
      </w:r>
      <w:r w:rsidRPr="00492487">
        <w:rPr>
          <w:lang w:val="en-US"/>
        </w:rPr>
        <w:tab/>
      </w:r>
      <w:r w:rsidRPr="00492487">
        <w:rPr>
          <w:lang w:val="en-US"/>
        </w:rPr>
        <w:tab/>
        <w:t>: gvanek@senet.nl</w:t>
      </w:r>
    </w:p>
    <w:p w:rsidR="00026B82" w:rsidRPr="00492487" w:rsidRDefault="00026B82" w:rsidP="00026B82">
      <w:pPr>
        <w:pStyle w:val="Heading2"/>
        <w:rPr>
          <w:lang w:val="en-US"/>
        </w:rPr>
      </w:pPr>
      <w:bookmarkStart w:id="7" w:name="_Toc474851706"/>
      <w:bookmarkStart w:id="8" w:name="_Toc478723221"/>
      <w:r w:rsidRPr="00492487">
        <w:rPr>
          <w:lang w:val="en-US"/>
        </w:rPr>
        <w:t>Projectgegevens</w:t>
      </w:r>
      <w:bookmarkEnd w:id="7"/>
      <w:bookmarkEnd w:id="8"/>
    </w:p>
    <w:p w:rsidR="00026B82" w:rsidRPr="00492487" w:rsidRDefault="00026B82" w:rsidP="00026B82">
      <w:pPr>
        <w:rPr>
          <w:lang w:val="en-US"/>
        </w:rPr>
      </w:pPr>
      <w:proofErr w:type="spellStart"/>
      <w:r w:rsidRPr="00492487">
        <w:rPr>
          <w:lang w:val="en-US"/>
        </w:rPr>
        <w:t>Projectnaam</w:t>
      </w:r>
      <w:proofErr w:type="spellEnd"/>
      <w:r w:rsidRPr="00492487">
        <w:rPr>
          <w:lang w:val="en-US"/>
        </w:rPr>
        <w:tab/>
      </w:r>
      <w:r w:rsidRPr="00492487">
        <w:rPr>
          <w:lang w:val="en-US"/>
        </w:rPr>
        <w:tab/>
        <w:t xml:space="preserve">: </w:t>
      </w:r>
      <w:sdt>
        <w:sdtPr>
          <w:rPr>
            <w:lang w:val="en-US"/>
          </w:rPr>
          <w:alias w:val="Subject"/>
          <w:tag w:val=""/>
          <w:id w:val="-1452931230"/>
          <w:placeholder>
            <w:docPart w:val="3C4ABC077B864D46B60C2E5C7605DFC9"/>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Pr="00492487">
            <w:rPr>
              <w:lang w:val="en-US"/>
            </w:rPr>
            <w:t>TwentyFour</w:t>
          </w:r>
          <w:proofErr w:type="spellEnd"/>
          <w:r w:rsidRPr="00492487">
            <w:rPr>
              <w:lang w:val="en-US"/>
            </w:rPr>
            <w:t>: Accounting Module</w:t>
          </w:r>
        </w:sdtContent>
      </w:sdt>
    </w:p>
    <w:p w:rsidR="00026B82" w:rsidRPr="00492487" w:rsidRDefault="00026B82" w:rsidP="00026B82">
      <w:pPr>
        <w:rPr>
          <w:lang w:val="en-US"/>
        </w:rPr>
      </w:pPr>
      <w:proofErr w:type="spellStart"/>
      <w:r w:rsidRPr="00492487">
        <w:rPr>
          <w:lang w:val="en-US"/>
        </w:rPr>
        <w:t>Startdatum</w:t>
      </w:r>
      <w:proofErr w:type="spellEnd"/>
      <w:r w:rsidRPr="00492487">
        <w:rPr>
          <w:lang w:val="en-US"/>
        </w:rPr>
        <w:tab/>
      </w:r>
      <w:r w:rsidRPr="00492487">
        <w:rPr>
          <w:lang w:val="en-US"/>
        </w:rPr>
        <w:tab/>
        <w:t>: 09-02-2017</w:t>
      </w:r>
    </w:p>
    <w:p w:rsidR="00026B82" w:rsidRPr="00AF30C8" w:rsidRDefault="00026B82" w:rsidP="00026B82">
      <w:r w:rsidRPr="00AF30C8">
        <w:t>Einddatum</w:t>
      </w:r>
      <w:r w:rsidRPr="00AF30C8">
        <w:tab/>
      </w:r>
      <w:r w:rsidRPr="00AF30C8">
        <w:tab/>
        <w:t>: 23-06-2017</w:t>
      </w:r>
    </w:p>
    <w:p w:rsidR="00026B82" w:rsidRPr="00AF30C8" w:rsidRDefault="00026B82" w:rsidP="00026B82">
      <w:pPr>
        <w:pStyle w:val="Heading3"/>
      </w:pPr>
      <w:bookmarkStart w:id="9" w:name="_Toc474851707"/>
      <w:bookmarkStart w:id="10" w:name="_Toc478723222"/>
      <w:r w:rsidRPr="00AF30C8">
        <w:t>Projectdocumenten</w:t>
      </w:r>
      <w:bookmarkEnd w:id="9"/>
      <w:bookmarkEnd w:id="10"/>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3248"/>
        <w:gridCol w:w="2462"/>
        <w:gridCol w:w="1836"/>
        <w:gridCol w:w="1814"/>
      </w:tblGrid>
      <w:tr w:rsidR="00026B82" w:rsidRPr="00AF30C8" w:rsidTr="00E8553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48" w:type="dxa"/>
            <w:tcBorders>
              <w:top w:val="nil"/>
              <w:left w:val="nil"/>
            </w:tcBorders>
            <w:vAlign w:val="bottom"/>
          </w:tcPr>
          <w:p w:rsidR="00026B82" w:rsidRPr="00AF30C8" w:rsidRDefault="00026B82" w:rsidP="00E8553C">
            <w:pPr>
              <w:pStyle w:val="Tabletext"/>
            </w:pPr>
            <w:r w:rsidRPr="00AF30C8">
              <w:t>Document</w:t>
            </w:r>
          </w:p>
        </w:tc>
        <w:tc>
          <w:tcPr>
            <w:tcW w:w="2462" w:type="dxa"/>
            <w:tcBorders>
              <w:top w:val="nil"/>
            </w:tcBorders>
            <w:vAlign w:val="bottom"/>
          </w:tcPr>
          <w:p w:rsidR="00026B82" w:rsidRPr="00AF30C8" w:rsidRDefault="00026B82" w:rsidP="00E8553C">
            <w:pPr>
              <w:pStyle w:val="Tabletext"/>
              <w:cnfStyle w:val="100000000000" w:firstRow="1" w:lastRow="0" w:firstColumn="0" w:lastColumn="0" w:oddVBand="0" w:evenVBand="0" w:oddHBand="0" w:evenHBand="0" w:firstRowFirstColumn="0" w:firstRowLastColumn="0" w:lastRowFirstColumn="0" w:lastRowLastColumn="0"/>
            </w:pPr>
            <w:r w:rsidRPr="00AF30C8">
              <w:t>Ontvanger</w:t>
            </w:r>
            <w:r w:rsidR="004C074C" w:rsidRPr="00AF30C8">
              <w:t>(s)</w:t>
            </w:r>
          </w:p>
        </w:tc>
        <w:tc>
          <w:tcPr>
            <w:tcW w:w="1836" w:type="dxa"/>
            <w:tcBorders>
              <w:top w:val="nil"/>
            </w:tcBorders>
            <w:vAlign w:val="bottom"/>
          </w:tcPr>
          <w:p w:rsidR="00026B82" w:rsidRPr="00AF30C8" w:rsidRDefault="00026B82" w:rsidP="00E8553C">
            <w:pPr>
              <w:pStyle w:val="Tabletext"/>
              <w:cnfStyle w:val="100000000000" w:firstRow="1" w:lastRow="0" w:firstColumn="0" w:lastColumn="0" w:oddVBand="0" w:evenVBand="0" w:oddHBand="0" w:evenHBand="0" w:firstRowFirstColumn="0" w:firstRowLastColumn="0" w:lastRowFirstColumn="0" w:lastRowLastColumn="0"/>
            </w:pPr>
            <w:r w:rsidRPr="00AF30C8">
              <w:t>Verantwoordelijke</w:t>
            </w:r>
          </w:p>
        </w:tc>
        <w:tc>
          <w:tcPr>
            <w:tcW w:w="1814" w:type="dxa"/>
            <w:tcBorders>
              <w:top w:val="nil"/>
              <w:right w:val="nil"/>
            </w:tcBorders>
            <w:vAlign w:val="bottom"/>
          </w:tcPr>
          <w:p w:rsidR="00026B82" w:rsidRPr="00AF30C8" w:rsidRDefault="00026B82" w:rsidP="00E8553C">
            <w:pPr>
              <w:pStyle w:val="Tabletext"/>
              <w:cnfStyle w:val="100000000000" w:firstRow="1" w:lastRow="0" w:firstColumn="0" w:lastColumn="0" w:oddVBand="0" w:evenVBand="0" w:oddHBand="0" w:evenHBand="0" w:firstRowFirstColumn="0" w:firstRowLastColumn="0" w:lastRowFirstColumn="0" w:lastRowLastColumn="0"/>
            </w:pPr>
            <w:r w:rsidRPr="00AF30C8">
              <w:t>Bijwerk verantwoordelijke</w:t>
            </w:r>
          </w:p>
        </w:tc>
      </w:tr>
      <w:tr w:rsidR="00026B82" w:rsidRPr="00AF30C8" w:rsidTr="00E8553C">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026B82" w:rsidRPr="00AF30C8" w:rsidRDefault="00026B82" w:rsidP="00E8553C">
            <w:pPr>
              <w:pStyle w:val="Tabletext"/>
            </w:pPr>
            <w:proofErr w:type="spellStart"/>
            <w:r w:rsidRPr="00AF30C8">
              <w:t>Requirements</w:t>
            </w:r>
            <w:proofErr w:type="spellEnd"/>
            <w:r w:rsidRPr="00AF30C8">
              <w:t xml:space="preserve"> </w:t>
            </w:r>
            <w:proofErr w:type="spellStart"/>
            <w:r w:rsidRPr="00AF30C8">
              <w:t>and</w:t>
            </w:r>
            <w:proofErr w:type="spellEnd"/>
            <w:r w:rsidRPr="00AF30C8">
              <w:t xml:space="preserve"> </w:t>
            </w:r>
            <w:proofErr w:type="spellStart"/>
            <w:r w:rsidRPr="00AF30C8">
              <w:t>wishes</w:t>
            </w:r>
            <w:proofErr w:type="spellEnd"/>
          </w:p>
        </w:tc>
        <w:tc>
          <w:tcPr>
            <w:tcW w:w="2462" w:type="dxa"/>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 xml:space="preserve">Lambert Rombouts en Lars van der </w:t>
            </w:r>
            <w:proofErr w:type="spellStart"/>
            <w:r w:rsidRPr="00AF30C8">
              <w:t>Sangen</w:t>
            </w:r>
            <w:proofErr w:type="spellEnd"/>
          </w:p>
        </w:tc>
        <w:tc>
          <w:tcPr>
            <w:tcW w:w="1836" w:type="dxa"/>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1814" w:type="dxa"/>
            <w:tcBorders>
              <w:right w:val="nil"/>
            </w:tcBorders>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r>
      <w:tr w:rsidR="00026B82" w:rsidRPr="00AF30C8" w:rsidTr="00E8553C">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026B82" w:rsidRPr="00AF30C8" w:rsidRDefault="00026B82" w:rsidP="00E8553C">
            <w:pPr>
              <w:pStyle w:val="Tabletext"/>
            </w:pPr>
            <w:r w:rsidRPr="00AF30C8">
              <w:t>Plan van Aanpak</w:t>
            </w:r>
          </w:p>
        </w:tc>
        <w:tc>
          <w:tcPr>
            <w:tcW w:w="2462" w:type="dxa"/>
          </w:tcPr>
          <w:p w:rsidR="00026B82" w:rsidRPr="00AF30C8" w:rsidRDefault="00026B82" w:rsidP="00E8553C">
            <w:pPr>
              <w:cnfStyle w:val="000000000000" w:firstRow="0" w:lastRow="0" w:firstColumn="0" w:lastColumn="0" w:oddVBand="0" w:evenVBand="0" w:oddHBand="0" w:evenHBand="0" w:firstRowFirstColumn="0" w:firstRowLastColumn="0" w:lastRowFirstColumn="0" w:lastRowLastColumn="0"/>
            </w:pPr>
            <w:r w:rsidRPr="00AF30C8">
              <w:t xml:space="preserve">Lambert Rombouts en Lars van der </w:t>
            </w:r>
            <w:proofErr w:type="spellStart"/>
            <w:r w:rsidRPr="00AF30C8">
              <w:t>Sangen</w:t>
            </w:r>
            <w:proofErr w:type="spellEnd"/>
          </w:p>
        </w:tc>
        <w:tc>
          <w:tcPr>
            <w:tcW w:w="1836" w:type="dxa"/>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1814" w:type="dxa"/>
            <w:tcBorders>
              <w:right w:val="nil"/>
            </w:tcBorders>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r>
      <w:tr w:rsidR="00026B82" w:rsidRPr="00AF30C8" w:rsidTr="00E8553C">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026B82" w:rsidRPr="00AF30C8" w:rsidRDefault="00026B82" w:rsidP="00E8553C">
            <w:pPr>
              <w:pStyle w:val="Tabletext"/>
            </w:pPr>
            <w:r w:rsidRPr="00AF30C8">
              <w:t>Functioneel Ontwerp</w:t>
            </w:r>
          </w:p>
        </w:tc>
        <w:tc>
          <w:tcPr>
            <w:tcW w:w="2462" w:type="dxa"/>
          </w:tcPr>
          <w:p w:rsidR="00026B82" w:rsidRPr="00AF30C8" w:rsidRDefault="00026B82" w:rsidP="00E8553C">
            <w:pPr>
              <w:cnfStyle w:val="000000000000" w:firstRow="0" w:lastRow="0" w:firstColumn="0" w:lastColumn="0" w:oddVBand="0" w:evenVBand="0" w:oddHBand="0" w:evenHBand="0" w:firstRowFirstColumn="0" w:firstRowLastColumn="0" w:lastRowFirstColumn="0" w:lastRowLastColumn="0"/>
            </w:pPr>
            <w:r w:rsidRPr="00AF30C8">
              <w:t xml:space="preserve">Lambert Rombouts en Lars van der </w:t>
            </w:r>
            <w:proofErr w:type="spellStart"/>
            <w:r w:rsidRPr="00AF30C8">
              <w:t>Sangen</w:t>
            </w:r>
            <w:proofErr w:type="spellEnd"/>
          </w:p>
        </w:tc>
        <w:tc>
          <w:tcPr>
            <w:tcW w:w="1836" w:type="dxa"/>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1814" w:type="dxa"/>
            <w:tcBorders>
              <w:right w:val="nil"/>
            </w:tcBorders>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r>
      <w:tr w:rsidR="00026B82" w:rsidRPr="00AF30C8" w:rsidTr="00E8553C">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026B82" w:rsidRPr="00AF30C8" w:rsidRDefault="00026B82" w:rsidP="00E8553C">
            <w:pPr>
              <w:pStyle w:val="Tabletext"/>
            </w:pPr>
            <w:r w:rsidRPr="00AF30C8">
              <w:t>Technisch Ontwerp</w:t>
            </w:r>
          </w:p>
        </w:tc>
        <w:tc>
          <w:tcPr>
            <w:tcW w:w="2462" w:type="dxa"/>
          </w:tcPr>
          <w:p w:rsidR="00026B82" w:rsidRPr="00AF30C8" w:rsidRDefault="00026B82" w:rsidP="00E8553C">
            <w:pPr>
              <w:cnfStyle w:val="000000000000" w:firstRow="0" w:lastRow="0" w:firstColumn="0" w:lastColumn="0" w:oddVBand="0" w:evenVBand="0" w:oddHBand="0" w:evenHBand="0" w:firstRowFirstColumn="0" w:firstRowLastColumn="0" w:lastRowFirstColumn="0" w:lastRowLastColumn="0"/>
            </w:pPr>
            <w:r w:rsidRPr="00AF30C8">
              <w:t xml:space="preserve">Lambert Rombouts en Lars van der </w:t>
            </w:r>
            <w:proofErr w:type="spellStart"/>
            <w:r w:rsidRPr="00AF30C8">
              <w:t>Sangen</w:t>
            </w:r>
            <w:proofErr w:type="spellEnd"/>
          </w:p>
        </w:tc>
        <w:tc>
          <w:tcPr>
            <w:tcW w:w="1836" w:type="dxa"/>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1814" w:type="dxa"/>
            <w:tcBorders>
              <w:right w:val="nil"/>
            </w:tcBorders>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r>
      <w:tr w:rsidR="00026B82" w:rsidRPr="00AF30C8" w:rsidTr="00E8553C">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026B82" w:rsidRPr="00AF30C8" w:rsidRDefault="00026B82" w:rsidP="00E8553C">
            <w:pPr>
              <w:pStyle w:val="Tabletext"/>
            </w:pPr>
            <w:r w:rsidRPr="00AF30C8">
              <w:t>Risicoanalyse</w:t>
            </w:r>
          </w:p>
        </w:tc>
        <w:tc>
          <w:tcPr>
            <w:tcW w:w="2462" w:type="dxa"/>
          </w:tcPr>
          <w:p w:rsidR="00026B82" w:rsidRPr="00AF30C8" w:rsidRDefault="00026B82" w:rsidP="00E8553C">
            <w:pPr>
              <w:cnfStyle w:val="000000000000" w:firstRow="0" w:lastRow="0" w:firstColumn="0" w:lastColumn="0" w:oddVBand="0" w:evenVBand="0" w:oddHBand="0" w:evenHBand="0" w:firstRowFirstColumn="0" w:firstRowLastColumn="0" w:lastRowFirstColumn="0" w:lastRowLastColumn="0"/>
            </w:pPr>
            <w:r w:rsidRPr="00AF30C8">
              <w:t xml:space="preserve">Lambert Rombouts en Lars van der </w:t>
            </w:r>
            <w:proofErr w:type="spellStart"/>
            <w:r w:rsidRPr="00AF30C8">
              <w:t>Sangen</w:t>
            </w:r>
            <w:proofErr w:type="spellEnd"/>
          </w:p>
        </w:tc>
        <w:tc>
          <w:tcPr>
            <w:tcW w:w="1836" w:type="dxa"/>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1814" w:type="dxa"/>
            <w:tcBorders>
              <w:right w:val="nil"/>
            </w:tcBorders>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r>
      <w:tr w:rsidR="00026B82" w:rsidRPr="00AF30C8" w:rsidTr="00E8553C">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026B82" w:rsidRPr="00AF30C8" w:rsidRDefault="00026B82" w:rsidP="00E8553C">
            <w:pPr>
              <w:pStyle w:val="Tabletext"/>
            </w:pPr>
            <w:r w:rsidRPr="00AF30C8">
              <w:t>Planning</w:t>
            </w:r>
          </w:p>
        </w:tc>
        <w:tc>
          <w:tcPr>
            <w:tcW w:w="2462" w:type="dxa"/>
          </w:tcPr>
          <w:p w:rsidR="00026B82" w:rsidRPr="00AF30C8" w:rsidRDefault="00026B82" w:rsidP="00E8553C">
            <w:pPr>
              <w:cnfStyle w:val="000000000000" w:firstRow="0" w:lastRow="0" w:firstColumn="0" w:lastColumn="0" w:oddVBand="0" w:evenVBand="0" w:oddHBand="0" w:evenHBand="0" w:firstRowFirstColumn="0" w:firstRowLastColumn="0" w:lastRowFirstColumn="0" w:lastRowLastColumn="0"/>
            </w:pPr>
            <w:r w:rsidRPr="00AF30C8">
              <w:t xml:space="preserve">Lambert Rombouts en Lars van der </w:t>
            </w:r>
            <w:proofErr w:type="spellStart"/>
            <w:r w:rsidRPr="00AF30C8">
              <w:t>Sangen</w:t>
            </w:r>
            <w:proofErr w:type="spellEnd"/>
          </w:p>
        </w:tc>
        <w:tc>
          <w:tcPr>
            <w:tcW w:w="1836" w:type="dxa"/>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1814" w:type="dxa"/>
            <w:tcBorders>
              <w:right w:val="nil"/>
            </w:tcBorders>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r>
      <w:tr w:rsidR="00026B82" w:rsidRPr="00AF30C8" w:rsidTr="00E8553C">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026B82" w:rsidRPr="00AF30C8" w:rsidRDefault="00026B82" w:rsidP="00E8553C">
            <w:pPr>
              <w:pStyle w:val="Tabletext"/>
            </w:pPr>
            <w:r w:rsidRPr="00AF30C8">
              <w:t>Testplan</w:t>
            </w:r>
          </w:p>
        </w:tc>
        <w:tc>
          <w:tcPr>
            <w:tcW w:w="2462" w:type="dxa"/>
          </w:tcPr>
          <w:p w:rsidR="00026B82" w:rsidRPr="00AF30C8" w:rsidRDefault="00026B82" w:rsidP="00E8553C">
            <w:pPr>
              <w:cnfStyle w:val="000000000000" w:firstRow="0" w:lastRow="0" w:firstColumn="0" w:lastColumn="0" w:oddVBand="0" w:evenVBand="0" w:oddHBand="0" w:evenHBand="0" w:firstRowFirstColumn="0" w:firstRowLastColumn="0" w:lastRowFirstColumn="0" w:lastRowLastColumn="0"/>
            </w:pPr>
            <w:r w:rsidRPr="00AF30C8">
              <w:t xml:space="preserve">Lambert Rombouts en Lars van der </w:t>
            </w:r>
            <w:proofErr w:type="spellStart"/>
            <w:r w:rsidRPr="00AF30C8">
              <w:t>Sangen</w:t>
            </w:r>
            <w:proofErr w:type="spellEnd"/>
          </w:p>
        </w:tc>
        <w:tc>
          <w:tcPr>
            <w:tcW w:w="1836" w:type="dxa"/>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1814" w:type="dxa"/>
            <w:tcBorders>
              <w:right w:val="nil"/>
            </w:tcBorders>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r>
      <w:tr w:rsidR="00026B82" w:rsidRPr="00AF30C8" w:rsidTr="00E8553C">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026B82" w:rsidRPr="00AF30C8" w:rsidRDefault="00026B82" w:rsidP="00E8553C">
            <w:pPr>
              <w:pStyle w:val="Tabletext"/>
            </w:pPr>
            <w:r w:rsidRPr="00AF30C8">
              <w:t>Testrapport</w:t>
            </w:r>
          </w:p>
        </w:tc>
        <w:tc>
          <w:tcPr>
            <w:tcW w:w="2462" w:type="dxa"/>
          </w:tcPr>
          <w:p w:rsidR="00026B82" w:rsidRPr="00AF30C8" w:rsidRDefault="00026B82" w:rsidP="00E8553C">
            <w:pPr>
              <w:cnfStyle w:val="000000000000" w:firstRow="0" w:lastRow="0" w:firstColumn="0" w:lastColumn="0" w:oddVBand="0" w:evenVBand="0" w:oddHBand="0" w:evenHBand="0" w:firstRowFirstColumn="0" w:firstRowLastColumn="0" w:lastRowFirstColumn="0" w:lastRowLastColumn="0"/>
            </w:pPr>
            <w:r w:rsidRPr="00AF30C8">
              <w:t xml:space="preserve">Lambert Rombouts en Lars van der </w:t>
            </w:r>
            <w:proofErr w:type="spellStart"/>
            <w:r w:rsidRPr="00AF30C8">
              <w:t>Sangen</w:t>
            </w:r>
            <w:proofErr w:type="spellEnd"/>
          </w:p>
        </w:tc>
        <w:tc>
          <w:tcPr>
            <w:tcW w:w="1836" w:type="dxa"/>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1814" w:type="dxa"/>
            <w:tcBorders>
              <w:right w:val="nil"/>
            </w:tcBorders>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r>
      <w:tr w:rsidR="00026B82" w:rsidRPr="00AF30C8" w:rsidTr="00E8553C">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026B82" w:rsidRPr="00AF30C8" w:rsidRDefault="00026B82" w:rsidP="00E8553C">
            <w:pPr>
              <w:pStyle w:val="Tabletext"/>
            </w:pPr>
            <w:r w:rsidRPr="00AF30C8">
              <w:t>Technische documentatie</w:t>
            </w:r>
          </w:p>
        </w:tc>
        <w:tc>
          <w:tcPr>
            <w:tcW w:w="2462" w:type="dxa"/>
          </w:tcPr>
          <w:p w:rsidR="00026B82" w:rsidRPr="00AF30C8" w:rsidRDefault="00026B82" w:rsidP="00E8553C">
            <w:pPr>
              <w:cnfStyle w:val="000000000000" w:firstRow="0" w:lastRow="0" w:firstColumn="0" w:lastColumn="0" w:oddVBand="0" w:evenVBand="0" w:oddHBand="0" w:evenHBand="0" w:firstRowFirstColumn="0" w:firstRowLastColumn="0" w:lastRowFirstColumn="0" w:lastRowLastColumn="0"/>
            </w:pPr>
            <w:r w:rsidRPr="00AF30C8">
              <w:t xml:space="preserve">Lambert Rombouts en Lars van der </w:t>
            </w:r>
            <w:proofErr w:type="spellStart"/>
            <w:r w:rsidRPr="00AF30C8">
              <w:t>Sangen</w:t>
            </w:r>
            <w:proofErr w:type="spellEnd"/>
          </w:p>
        </w:tc>
        <w:tc>
          <w:tcPr>
            <w:tcW w:w="1836" w:type="dxa"/>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c>
          <w:tcPr>
            <w:tcW w:w="1814" w:type="dxa"/>
            <w:tcBorders>
              <w:right w:val="nil"/>
            </w:tcBorders>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 Tran</w:t>
            </w:r>
          </w:p>
        </w:tc>
      </w:tr>
    </w:tbl>
    <w:p w:rsidR="00026B82" w:rsidRPr="00AF30C8" w:rsidRDefault="00026B82" w:rsidP="00026B82">
      <w:pPr>
        <w:spacing w:after="240" w:line="252" w:lineRule="auto"/>
        <w:ind w:left="0" w:right="0"/>
        <w:rPr>
          <w:rFonts w:asciiTheme="majorHAnsi" w:eastAsiaTheme="majorEastAsia" w:hAnsiTheme="majorHAnsi" w:cstheme="majorBidi"/>
          <w:caps/>
          <w:color w:val="DD8047" w:themeColor="accent2"/>
          <w:sz w:val="24"/>
          <w:szCs w:val="24"/>
        </w:rPr>
      </w:pPr>
      <w:r w:rsidRPr="00AF30C8">
        <w:br w:type="page"/>
      </w:r>
    </w:p>
    <w:p w:rsidR="00026B82" w:rsidRPr="00AF30C8" w:rsidRDefault="00026B82" w:rsidP="00026B82">
      <w:pPr>
        <w:pStyle w:val="Heading2"/>
      </w:pPr>
      <w:bookmarkStart w:id="11" w:name="_Toc474851708"/>
      <w:bookmarkStart w:id="12" w:name="_Toc478723223"/>
      <w:r w:rsidRPr="00AF30C8">
        <w:lastRenderedPageBreak/>
        <w:t>Team</w:t>
      </w:r>
      <w:bookmarkEnd w:id="11"/>
      <w:bookmarkEnd w:id="12"/>
    </w:p>
    <w:p w:rsidR="00026B82" w:rsidRPr="00AF30C8" w:rsidRDefault="00026B82" w:rsidP="00026B82">
      <w:r w:rsidRPr="00AF30C8">
        <w:t xml:space="preserve">Het doel van </w:t>
      </w:r>
      <w:r w:rsidR="00C03211" w:rsidRPr="00AF30C8">
        <w:t>dit</w:t>
      </w:r>
      <w:r w:rsidRPr="00AF30C8">
        <w:t xml:space="preserve"> team is om aan de eisen van de klant te voldoen voor de afgesproken einddatum van dit project. Verantwoordelijkheden van de leden omvatten het design, realisatie, implementatie en onderhoud. Het is verder van hun verwacht om regelmatig de klant te informeren over de voortgang en problemen te melden die het resultaat van het project negatief kunnen beïnvloeden.</w:t>
      </w:r>
    </w:p>
    <w:p w:rsidR="00026B82" w:rsidRPr="00AF30C8" w:rsidRDefault="00026B82" w:rsidP="00026B82">
      <w:pPr>
        <w:pStyle w:val="Heading3"/>
      </w:pPr>
      <w:bookmarkStart w:id="13" w:name="_Toc474851709"/>
      <w:bookmarkStart w:id="14" w:name="_Toc478723224"/>
      <w:r w:rsidRPr="00AF30C8">
        <w:t>Teamleden</w:t>
      </w:r>
      <w:bookmarkEnd w:id="13"/>
      <w:bookmarkEnd w:id="14"/>
    </w:p>
    <w:p w:rsidR="00026B82" w:rsidRPr="00AF30C8" w:rsidRDefault="00026B82" w:rsidP="00026B82">
      <w:r w:rsidRPr="00AF30C8">
        <w:t>Tijd</w:t>
      </w:r>
      <w:r w:rsidR="00C03211" w:rsidRPr="00AF30C8">
        <w:t>ens opstelling van dit document</w:t>
      </w:r>
      <w:r w:rsidRPr="00AF30C8">
        <w:t xml:space="preserve"> bestaat het team uit één lid. Het is onwaarschijnlijk dat meerdere leden zich zullen deelnemen aan het project, maar het is niet onmogelijk</w:t>
      </w:r>
      <w:r w:rsidR="004C074C" w:rsidRPr="00AF30C8">
        <w:t>.</w:t>
      </w:r>
    </w:p>
    <w:p w:rsidR="00026B82" w:rsidRPr="00AF30C8" w:rsidRDefault="008F4328" w:rsidP="00026B82">
      <w:pPr>
        <w:rPr>
          <w:rStyle w:val="Strong"/>
        </w:rPr>
      </w:pPr>
      <w:sdt>
        <w:sdtPr>
          <w:rPr>
            <w:rStyle w:val="Strong"/>
          </w:rPr>
          <w:alias w:val="Subject"/>
          <w:tag w:val=""/>
          <w:id w:val="186488148"/>
          <w:placeholder>
            <w:docPart w:val="11C00EACB6ED49EAB37AB6E6C8560254"/>
          </w:placeholder>
          <w:dataBinding w:prefixMappings="xmlns:ns0='http://purl.org/dc/elements/1.1/' xmlns:ns1='http://schemas.openxmlformats.org/package/2006/metadata/core-properties' " w:xpath="/ns1:coreProperties[1]/ns0:subject[1]" w:storeItemID="{6C3C8BC8-F283-45AE-878A-BAB7291924A1}"/>
          <w:text/>
        </w:sdtPr>
        <w:sdtEndPr>
          <w:rPr>
            <w:rStyle w:val="Strong"/>
          </w:rPr>
        </w:sdtEndPr>
        <w:sdtContent>
          <w:proofErr w:type="spellStart"/>
          <w:r w:rsidR="00026B82" w:rsidRPr="00AF30C8">
            <w:rPr>
              <w:rStyle w:val="Strong"/>
            </w:rPr>
            <w:t>TwentyFour</w:t>
          </w:r>
          <w:proofErr w:type="spellEnd"/>
          <w:r w:rsidR="00026B82" w:rsidRPr="00AF30C8">
            <w:rPr>
              <w:rStyle w:val="Strong"/>
            </w:rPr>
            <w:t>: Accounting Module</w:t>
          </w:r>
        </w:sdtContent>
      </w:sdt>
      <w:r w:rsidR="00026B82" w:rsidRPr="00AF30C8">
        <w:rPr>
          <w:rStyle w:val="Strong"/>
        </w:rPr>
        <w:t xml:space="preserve"> projectteam</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330"/>
        <w:gridCol w:w="6030"/>
      </w:tblGrid>
      <w:tr w:rsidR="00026B82" w:rsidRPr="00AF30C8" w:rsidTr="00E8553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30" w:type="dxa"/>
            <w:tcBorders>
              <w:top w:val="nil"/>
              <w:left w:val="nil"/>
            </w:tcBorders>
            <w:vAlign w:val="bottom"/>
          </w:tcPr>
          <w:p w:rsidR="00026B82" w:rsidRPr="00AF30C8" w:rsidRDefault="00026B82" w:rsidP="00E8553C">
            <w:pPr>
              <w:pStyle w:val="Tabletext"/>
            </w:pPr>
            <w:r w:rsidRPr="00AF30C8">
              <w:t>Teamlid</w:t>
            </w:r>
          </w:p>
        </w:tc>
        <w:tc>
          <w:tcPr>
            <w:tcW w:w="6030" w:type="dxa"/>
            <w:tcBorders>
              <w:top w:val="nil"/>
              <w:right w:val="nil"/>
            </w:tcBorders>
            <w:vAlign w:val="bottom"/>
          </w:tcPr>
          <w:p w:rsidR="00026B82" w:rsidRPr="00AF30C8" w:rsidRDefault="00026B82" w:rsidP="00E8553C">
            <w:pPr>
              <w:pStyle w:val="Tabletext"/>
              <w:cnfStyle w:val="100000000000" w:firstRow="1" w:lastRow="0" w:firstColumn="0" w:lastColumn="0" w:oddVBand="0" w:evenVBand="0" w:oddHBand="0" w:evenHBand="0" w:firstRowFirstColumn="0" w:firstRowLastColumn="0" w:lastRowFirstColumn="0" w:lastRowLastColumn="0"/>
            </w:pPr>
            <w:r w:rsidRPr="00AF30C8">
              <w:t>E-mail</w:t>
            </w:r>
          </w:p>
        </w:tc>
      </w:tr>
      <w:tr w:rsidR="00026B82" w:rsidRPr="00AF30C8" w:rsidTr="00E8553C">
        <w:tc>
          <w:tcPr>
            <w:cnfStyle w:val="001000000000" w:firstRow="0" w:lastRow="0" w:firstColumn="1" w:lastColumn="0" w:oddVBand="0" w:evenVBand="0" w:oddHBand="0" w:evenHBand="0" w:firstRowFirstColumn="0" w:firstRowLastColumn="0" w:lastRowFirstColumn="0" w:lastRowLastColumn="0"/>
            <w:tcW w:w="3330" w:type="dxa"/>
            <w:tcBorders>
              <w:left w:val="nil"/>
            </w:tcBorders>
          </w:tcPr>
          <w:p w:rsidR="00026B82" w:rsidRPr="00AF30C8" w:rsidRDefault="00026B82" w:rsidP="00E8553C">
            <w:pPr>
              <w:pStyle w:val="Tabletext"/>
            </w:pPr>
            <w:r w:rsidRPr="00AF30C8">
              <w:t>Phat Tran</w:t>
            </w:r>
          </w:p>
        </w:tc>
        <w:tc>
          <w:tcPr>
            <w:tcW w:w="6030" w:type="dxa"/>
            <w:tcBorders>
              <w:right w:val="nil"/>
            </w:tcBorders>
          </w:tcPr>
          <w:p w:rsidR="00026B82" w:rsidRPr="00AF30C8" w:rsidRDefault="00026B82" w:rsidP="00E8553C">
            <w:pPr>
              <w:pStyle w:val="Tabletext"/>
              <w:cnfStyle w:val="000000000000" w:firstRow="0" w:lastRow="0" w:firstColumn="0" w:lastColumn="0" w:oddVBand="0" w:evenVBand="0" w:oddHBand="0" w:evenHBand="0" w:firstRowFirstColumn="0" w:firstRowLastColumn="0" w:lastRowFirstColumn="0" w:lastRowLastColumn="0"/>
            </w:pPr>
            <w:r w:rsidRPr="00AF30C8">
              <w:t>phat7tran@gmail.com</w:t>
            </w:r>
          </w:p>
        </w:tc>
      </w:tr>
    </w:tbl>
    <w:p w:rsidR="00026B82" w:rsidRPr="00AF30C8" w:rsidRDefault="00026B82">
      <w:pPr>
        <w:spacing w:after="240" w:line="252" w:lineRule="auto"/>
        <w:ind w:left="0" w:right="0"/>
        <w:rPr>
          <w:rFonts w:asciiTheme="majorHAnsi" w:eastAsiaTheme="majorEastAsia" w:hAnsiTheme="majorHAnsi" w:cstheme="majorBidi"/>
          <w:caps/>
          <w:color w:val="94B6D2" w:themeColor="accent1"/>
          <w:sz w:val="28"/>
          <w:szCs w:val="28"/>
        </w:rPr>
      </w:pPr>
      <w:r w:rsidRPr="00AF30C8">
        <w:br w:type="page"/>
      </w:r>
    </w:p>
    <w:p w:rsidR="009F3572" w:rsidRPr="00AF30C8" w:rsidRDefault="009F3572" w:rsidP="009F3572">
      <w:pPr>
        <w:pStyle w:val="Heading1"/>
      </w:pPr>
      <w:bookmarkStart w:id="15" w:name="_Toc478723225"/>
      <w:r w:rsidRPr="00AF30C8">
        <w:lastRenderedPageBreak/>
        <w:t>Achtergronden</w:t>
      </w:r>
      <w:bookmarkEnd w:id="15"/>
    </w:p>
    <w:p w:rsidR="00061BA3" w:rsidRPr="00AF30C8" w:rsidRDefault="007C0C0B" w:rsidP="00E95EA8">
      <w:r w:rsidRPr="00AF30C8">
        <w:t>Het project is opgenomen binnen het bedrijf ‘</w:t>
      </w:r>
      <w:proofErr w:type="spellStart"/>
      <w:r w:rsidRPr="00AF30C8">
        <w:t>Senet</w:t>
      </w:r>
      <w:proofErr w:type="spellEnd"/>
      <w:r w:rsidRPr="00AF30C8">
        <w:t xml:space="preserve">’. </w:t>
      </w:r>
      <w:proofErr w:type="spellStart"/>
      <w:r w:rsidRPr="00AF30C8">
        <w:t>Senet</w:t>
      </w:r>
      <w:proofErr w:type="spellEnd"/>
      <w:r w:rsidRPr="00AF30C8">
        <w:t xml:space="preserve"> bouwt maatwerk softwaretoepassingen. De ICT-dienstverlening bestaat uit projecten, de</w:t>
      </w:r>
      <w:r w:rsidR="00705161" w:rsidRPr="00AF30C8">
        <w:t>tachering en langdurig software</w:t>
      </w:r>
      <w:r w:rsidRPr="00AF30C8">
        <w:t xml:space="preserve">beheer. </w:t>
      </w:r>
      <w:proofErr w:type="spellStart"/>
      <w:r w:rsidR="00061BA3" w:rsidRPr="00AF30C8">
        <w:t>Senet</w:t>
      </w:r>
      <w:proofErr w:type="spellEnd"/>
      <w:r w:rsidR="00061BA3" w:rsidRPr="00AF30C8">
        <w:t xml:space="preserve"> heeft twee vestigingen, in Alphen aan den Rijn en Eindhoven, en bestaat uit de afdelingen ICT, </w:t>
      </w:r>
      <w:r w:rsidR="00E95EA8" w:rsidRPr="00AF30C8">
        <w:t xml:space="preserve">Marketing &amp; Communicatie en </w:t>
      </w:r>
      <w:r w:rsidR="006B2AFF" w:rsidRPr="00AF30C8">
        <w:t>HRM</w:t>
      </w:r>
      <w:r w:rsidR="00E95EA8" w:rsidRPr="00AF30C8">
        <w:t xml:space="preserve">. </w:t>
      </w:r>
    </w:p>
    <w:p w:rsidR="00D46227" w:rsidRPr="00AF30C8" w:rsidRDefault="009F3572" w:rsidP="00D46227">
      <w:proofErr w:type="spellStart"/>
      <w:r w:rsidRPr="00AF30C8">
        <w:t>Senet</w:t>
      </w:r>
      <w:proofErr w:type="spellEnd"/>
      <w:r w:rsidRPr="00AF30C8">
        <w:t xml:space="preserve"> </w:t>
      </w:r>
      <w:r w:rsidR="00E95EA8" w:rsidRPr="00AF30C8">
        <w:t>maakt gebruik van</w:t>
      </w:r>
      <w:r w:rsidRPr="00AF30C8">
        <w:t xml:space="preserve"> een zelfgemaakte ‘SaaS’-applicatie (Software as a Service) genaamd ‘</w:t>
      </w:r>
      <w:proofErr w:type="spellStart"/>
      <w:r w:rsidRPr="00AF30C8">
        <w:t>TwentyFour</w:t>
      </w:r>
      <w:proofErr w:type="spellEnd"/>
      <w:r w:rsidRPr="00AF30C8">
        <w:t>’. Het is gebouwd met ‘Zend Framework 2’, geschreven in de scripttaal ‘PHP’, en verbonden met ‘</w:t>
      </w:r>
      <w:proofErr w:type="spellStart"/>
      <w:r w:rsidRPr="00AF30C8">
        <w:t>Twinfield</w:t>
      </w:r>
      <w:proofErr w:type="spellEnd"/>
      <w:r w:rsidRPr="00AF30C8">
        <w:t xml:space="preserve">’, een </w:t>
      </w:r>
      <w:r w:rsidR="00B43982" w:rsidRPr="00AF30C8">
        <w:t xml:space="preserve">online boekhoudpakket. Functionaliteiten van </w:t>
      </w:r>
      <w:proofErr w:type="spellStart"/>
      <w:r w:rsidR="00B43982" w:rsidRPr="00AF30C8">
        <w:t>TwentyFour</w:t>
      </w:r>
      <w:proofErr w:type="spellEnd"/>
      <w:r w:rsidR="00B43982" w:rsidRPr="00AF30C8">
        <w:t xml:space="preserve"> omvatten</w:t>
      </w:r>
      <w:r w:rsidR="007D7981" w:rsidRPr="00AF30C8">
        <w:t xml:space="preserve"> onder andere</w:t>
      </w:r>
      <w:r w:rsidR="00B43982" w:rsidRPr="00AF30C8">
        <w:t xml:space="preserve"> het beheer van klanten, werkgevers, werknemers, opdrachten, facturatie, rapportages en urendeclaratie.</w:t>
      </w:r>
      <w:r w:rsidR="00EE3DC5" w:rsidRPr="00AF30C8">
        <w:t xml:space="preserve"> De applicatie heeft betrekking op alle afdelingen binnen het bedrijf.</w:t>
      </w:r>
    </w:p>
    <w:p w:rsidR="00492487" w:rsidRDefault="009D2449" w:rsidP="00492487">
      <w:pPr>
        <w:spacing w:after="240" w:line="252" w:lineRule="auto"/>
        <w:ind w:right="0"/>
      </w:pPr>
      <w:r w:rsidRPr="00AF30C8">
        <w:t>D</w:t>
      </w:r>
      <w:r w:rsidR="00E95EA8" w:rsidRPr="00AF30C8">
        <w:t xml:space="preserve">it project </w:t>
      </w:r>
      <w:r w:rsidRPr="00AF30C8">
        <w:t>betreft</w:t>
      </w:r>
      <w:r w:rsidR="00E95EA8" w:rsidRPr="00AF30C8">
        <w:t xml:space="preserve"> de </w:t>
      </w:r>
      <w:r w:rsidR="007D7981" w:rsidRPr="00AF30C8">
        <w:t>‘</w:t>
      </w:r>
      <w:proofErr w:type="spellStart"/>
      <w:r w:rsidR="00705161" w:rsidRPr="00AF30C8">
        <w:t>SenetAccounting</w:t>
      </w:r>
      <w:proofErr w:type="spellEnd"/>
      <w:r w:rsidR="007D7981" w:rsidRPr="00AF30C8">
        <w:t>’</w:t>
      </w:r>
      <w:r w:rsidR="00E95EA8" w:rsidRPr="00AF30C8">
        <w:t xml:space="preserve"> module, wat</w:t>
      </w:r>
      <w:r w:rsidR="00705161" w:rsidRPr="00AF30C8">
        <w:t xml:space="preserve"> voornamelijk</w:t>
      </w:r>
      <w:r w:rsidR="00E95EA8" w:rsidRPr="00AF30C8">
        <w:t xml:space="preserve"> verantwoordelijk is voor </w:t>
      </w:r>
      <w:r w:rsidR="00417E60" w:rsidRPr="00AF30C8">
        <w:t xml:space="preserve">de connectie tussen </w:t>
      </w:r>
      <w:proofErr w:type="spellStart"/>
      <w:r w:rsidR="00417E60" w:rsidRPr="00AF30C8">
        <w:t>TwentyFour</w:t>
      </w:r>
      <w:proofErr w:type="spellEnd"/>
      <w:r w:rsidR="00417E60" w:rsidRPr="00AF30C8">
        <w:t xml:space="preserve"> en </w:t>
      </w:r>
      <w:proofErr w:type="spellStart"/>
      <w:r w:rsidR="00417E60" w:rsidRPr="00AF30C8">
        <w:t>Twinfield</w:t>
      </w:r>
      <w:proofErr w:type="spellEnd"/>
      <w:r w:rsidRPr="00AF30C8">
        <w:t>.</w:t>
      </w:r>
      <w:r w:rsidR="00E95EA8" w:rsidRPr="00AF30C8">
        <w:t xml:space="preserve"> </w:t>
      </w:r>
      <w:r w:rsidR="008E2F33" w:rsidRPr="00AF30C8">
        <w:t>Het</w:t>
      </w:r>
      <w:r w:rsidR="00E95EA8" w:rsidRPr="00AF30C8">
        <w:t xml:space="preserve"> is door een voormalige werknemer</w:t>
      </w:r>
      <w:r w:rsidR="00F04613" w:rsidRPr="00AF30C8">
        <w:t xml:space="preserve"> onder andere</w:t>
      </w:r>
      <w:r w:rsidR="00E95EA8" w:rsidRPr="00AF30C8">
        <w:t xml:space="preserve"> geschreven met </w:t>
      </w:r>
      <w:r w:rsidR="00B74E40" w:rsidRPr="00AF30C8">
        <w:t xml:space="preserve">Zend Framework 2 en </w:t>
      </w:r>
      <w:r w:rsidR="00E95EA8" w:rsidRPr="00AF30C8">
        <w:t>‘</w:t>
      </w:r>
      <w:proofErr w:type="spellStart"/>
      <w:r w:rsidR="00E95EA8" w:rsidRPr="00AF30C8">
        <w:t>ReactJS</w:t>
      </w:r>
      <w:proofErr w:type="spellEnd"/>
      <w:r w:rsidR="00E95EA8" w:rsidRPr="00AF30C8">
        <w:t>’, een ‘</w:t>
      </w:r>
      <w:proofErr w:type="spellStart"/>
      <w:r w:rsidR="00E95EA8" w:rsidRPr="00AF30C8">
        <w:t>JavaScript</w:t>
      </w:r>
      <w:proofErr w:type="spellEnd"/>
      <w:r w:rsidR="00E95EA8" w:rsidRPr="00AF30C8">
        <w:t xml:space="preserve">’ </w:t>
      </w:r>
      <w:proofErr w:type="spellStart"/>
      <w:r w:rsidR="00E95EA8" w:rsidRPr="00AF30C8">
        <w:t>library</w:t>
      </w:r>
      <w:proofErr w:type="spellEnd"/>
      <w:r w:rsidR="00E95EA8" w:rsidRPr="00AF30C8">
        <w:t xml:space="preserve">. </w:t>
      </w:r>
      <w:r w:rsidR="00B74E40" w:rsidRPr="00AF30C8">
        <w:t>Met de module</w:t>
      </w:r>
      <w:r w:rsidR="00E65599" w:rsidRPr="00AF30C8">
        <w:t xml:space="preserve"> is</w:t>
      </w:r>
      <w:r w:rsidR="00B74E40" w:rsidRPr="00AF30C8">
        <w:t xml:space="preserve"> het</w:t>
      </w:r>
      <w:r w:rsidR="00E65599" w:rsidRPr="00AF30C8">
        <w:t xml:space="preserve"> </w:t>
      </w:r>
      <w:r w:rsidR="009B5100" w:rsidRPr="00AF30C8">
        <w:t>voor de rechthebbende</w:t>
      </w:r>
      <w:r w:rsidR="00B170C4" w:rsidRPr="00AF30C8">
        <w:t xml:space="preserve"> </w:t>
      </w:r>
      <w:r w:rsidR="00E65599" w:rsidRPr="00AF30C8">
        <w:t>mogelijk</w:t>
      </w:r>
      <w:r w:rsidR="009B5100" w:rsidRPr="00AF30C8">
        <w:t xml:space="preserve"> om</w:t>
      </w:r>
      <w:r w:rsidR="00B74E40" w:rsidRPr="00AF30C8">
        <w:t xml:space="preserve"> btw-codes op te halen, configuratiegegevens in te stellen, klanten als debiteuren te koppelen, diensten/producten van facturen</w:t>
      </w:r>
      <w:r w:rsidR="00705161" w:rsidRPr="00AF30C8">
        <w:t xml:space="preserve"> </w:t>
      </w:r>
      <w:r w:rsidR="00B74E40" w:rsidRPr="00AF30C8">
        <w:t xml:space="preserve">te </w:t>
      </w:r>
      <w:r w:rsidR="00705161" w:rsidRPr="00AF30C8">
        <w:t>boek</w:t>
      </w:r>
      <w:r w:rsidR="0054561F" w:rsidRPr="00AF30C8">
        <w:t>en</w:t>
      </w:r>
      <w:r w:rsidR="00B170C4" w:rsidRPr="00AF30C8">
        <w:t>.</w:t>
      </w:r>
    </w:p>
    <w:p w:rsidR="009F3572" w:rsidRPr="00AF30C8" w:rsidRDefault="001C73D8" w:rsidP="00492487">
      <w:pPr>
        <w:spacing w:after="240" w:line="252" w:lineRule="auto"/>
        <w:ind w:right="0"/>
        <w:rPr>
          <w:rFonts w:asciiTheme="majorHAnsi" w:eastAsiaTheme="majorEastAsia" w:hAnsiTheme="majorHAnsi" w:cstheme="majorBidi"/>
          <w:caps/>
          <w:color w:val="94B6D2" w:themeColor="accent1"/>
          <w:sz w:val="28"/>
          <w:szCs w:val="28"/>
        </w:rPr>
      </w:pPr>
      <w:r w:rsidRPr="00AF30C8">
        <w:t>De klant, directeur Dhr. Geurt Jan van Ek, heeft dit project aan de projectuitvoerder, stagiair Phat Tran, toegekend voor zijn afstudeeropdracht. De directeur vervult de rol als klant, aangezien het een interne opdracht is. D</w:t>
      </w:r>
      <w:r w:rsidR="005A5C53" w:rsidRPr="00AF30C8">
        <w:t xml:space="preserve">e </w:t>
      </w:r>
      <w:r w:rsidR="000A414C" w:rsidRPr="00AF30C8">
        <w:t>projectuitvoerder</w:t>
      </w:r>
      <w:r w:rsidR="005A5C53" w:rsidRPr="00AF30C8">
        <w:t xml:space="preserve"> is verantwoordelijk voor</w:t>
      </w:r>
      <w:r w:rsidR="00705161" w:rsidRPr="00AF30C8">
        <w:t xml:space="preserve"> het informeren aan</w:t>
      </w:r>
      <w:r w:rsidR="005A5C53" w:rsidRPr="00AF30C8">
        <w:t xml:space="preserve"> de klant over</w:t>
      </w:r>
      <w:r w:rsidR="000A414C" w:rsidRPr="00AF30C8">
        <w:t xml:space="preserve"> de</w:t>
      </w:r>
      <w:r w:rsidR="005A5C53" w:rsidRPr="00AF30C8">
        <w:t xml:space="preserve"> voortgang en problemen met betrekking tot het project. In de volgende hoofdstukken </w:t>
      </w:r>
      <w:r w:rsidR="00417E60" w:rsidRPr="00AF30C8">
        <w:t>zijn beschreven hoe</w:t>
      </w:r>
      <w:r w:rsidR="00200296" w:rsidRPr="00AF30C8">
        <w:t xml:space="preserve"> rekening wordt gehouden met tijd, geld, kwaliteit, informatie en organisatie in het project. Nadat alle documenten in de ontwerpfase af zijn, zal de </w:t>
      </w:r>
      <w:r w:rsidR="000A414C" w:rsidRPr="00AF30C8">
        <w:t>projectuitvoerder daarover</w:t>
      </w:r>
      <w:r w:rsidR="00200296" w:rsidRPr="00AF30C8">
        <w:t xml:space="preserve"> een presentatie geven in het Engels.</w:t>
      </w:r>
      <w:r w:rsidR="00B06CC2" w:rsidRPr="00AF30C8">
        <w:t xml:space="preserve"> D</w:t>
      </w:r>
      <w:r w:rsidR="000A414C" w:rsidRPr="00AF30C8">
        <w:t xml:space="preserve">e klant of een vertegenwoordiger </w:t>
      </w:r>
      <w:r w:rsidR="00B06CC2" w:rsidRPr="00AF30C8">
        <w:t>kan hier</w:t>
      </w:r>
      <w:r w:rsidR="000A414C" w:rsidRPr="00AF30C8">
        <w:t>bij deelnemen.</w:t>
      </w:r>
      <w:r w:rsidR="00E75E62" w:rsidRPr="00AF30C8">
        <w:t xml:space="preserve"> Als volgt begint de </w:t>
      </w:r>
      <w:r w:rsidR="000A414C" w:rsidRPr="00AF30C8">
        <w:t>projectuitvoerder</w:t>
      </w:r>
      <w:r w:rsidR="00E75E62" w:rsidRPr="00AF30C8">
        <w:t xml:space="preserve"> met het realiseren van de opdracht en zal</w:t>
      </w:r>
      <w:r w:rsidR="00705161" w:rsidRPr="00AF30C8">
        <w:t xml:space="preserve"> </w:t>
      </w:r>
      <w:r w:rsidR="00E75E62" w:rsidRPr="00AF30C8">
        <w:t>een eindpresentatie</w:t>
      </w:r>
      <w:r w:rsidR="00705161" w:rsidRPr="00AF30C8">
        <w:t xml:space="preserve"> worden</w:t>
      </w:r>
      <w:r w:rsidR="00E75E62" w:rsidRPr="00AF30C8">
        <w:t xml:space="preserve"> geven</w:t>
      </w:r>
      <w:r w:rsidR="00B06CC2" w:rsidRPr="00AF30C8">
        <w:t xml:space="preserve"> aan alle betrokkenen</w:t>
      </w:r>
      <w:r w:rsidR="00E75E62" w:rsidRPr="00AF30C8">
        <w:t xml:space="preserve"> in het Nederlands.</w:t>
      </w:r>
      <w:r w:rsidR="009F3572" w:rsidRPr="00AF30C8">
        <w:br w:type="page"/>
      </w:r>
    </w:p>
    <w:p w:rsidR="00E56975" w:rsidRPr="00AF30C8" w:rsidRDefault="009F3572" w:rsidP="004B63A0">
      <w:pPr>
        <w:pStyle w:val="Heading1"/>
      </w:pPr>
      <w:bookmarkStart w:id="16" w:name="_Toc478723226"/>
      <w:r w:rsidRPr="00AF30C8">
        <w:lastRenderedPageBreak/>
        <w:t>Doelstelling</w:t>
      </w:r>
      <w:bookmarkEnd w:id="16"/>
    </w:p>
    <w:p w:rsidR="000A414C" w:rsidRPr="00AF30C8" w:rsidRDefault="00EA5925" w:rsidP="00B06CC2">
      <w:r w:rsidRPr="00AF30C8">
        <w:t>Het project heeft ten</w:t>
      </w:r>
      <w:r w:rsidR="00D33765" w:rsidRPr="00AF30C8">
        <w:t xml:space="preserve"> doel</w:t>
      </w:r>
      <w:r w:rsidR="00161E3E" w:rsidRPr="00AF30C8">
        <w:t xml:space="preserve"> het gebruik van de</w:t>
      </w:r>
      <w:r w:rsidRPr="00AF30C8">
        <w:t xml:space="preserve"> </w:t>
      </w:r>
      <w:proofErr w:type="spellStart"/>
      <w:r w:rsidR="00705161" w:rsidRPr="00AF30C8">
        <w:t>SenetAccounting</w:t>
      </w:r>
      <w:proofErr w:type="spellEnd"/>
      <w:r w:rsidR="00D33765" w:rsidRPr="00AF30C8">
        <w:t xml:space="preserve"> </w:t>
      </w:r>
      <w:r w:rsidR="00E56975" w:rsidRPr="00AF30C8">
        <w:t>module</w:t>
      </w:r>
      <w:r w:rsidR="00161E3E" w:rsidRPr="00AF30C8">
        <w:t xml:space="preserve"> te verbeteren voor gebruikers en </w:t>
      </w:r>
      <w:r w:rsidR="00B06CC2" w:rsidRPr="00AF30C8">
        <w:t>technici</w:t>
      </w:r>
      <w:r w:rsidR="00393246" w:rsidRPr="00AF30C8">
        <w:t xml:space="preserve"> door </w:t>
      </w:r>
      <w:r w:rsidR="00E56975" w:rsidRPr="00AF30C8">
        <w:t>te</w:t>
      </w:r>
      <w:r w:rsidRPr="00AF30C8">
        <w:t xml:space="preserve"> overeenstemmen en</w:t>
      </w:r>
      <w:r w:rsidR="00E56975" w:rsidRPr="00AF30C8">
        <w:t xml:space="preserve"> </w:t>
      </w:r>
      <w:r w:rsidR="00B06CC2" w:rsidRPr="00AF30C8">
        <w:t>verduidelijken</w:t>
      </w:r>
      <w:r w:rsidR="00E56975" w:rsidRPr="00AF30C8">
        <w:t>.</w:t>
      </w:r>
      <w:r w:rsidRPr="00AF30C8">
        <w:t xml:space="preserve"> </w:t>
      </w:r>
      <w:r w:rsidR="00B06CC2" w:rsidRPr="00AF30C8">
        <w:t>Technici</w:t>
      </w:r>
      <w:r w:rsidR="00BF5E26" w:rsidRPr="00AF30C8">
        <w:t xml:space="preserve"> moeten</w:t>
      </w:r>
      <w:r w:rsidR="00526DC1" w:rsidRPr="00AF30C8">
        <w:t xml:space="preserve"> </w:t>
      </w:r>
      <w:r w:rsidR="00B06CC2" w:rsidRPr="00AF30C8">
        <w:t>met gemak</w:t>
      </w:r>
      <w:r w:rsidR="00526DC1" w:rsidRPr="00AF30C8">
        <w:t xml:space="preserve"> kunnen achterhalen h</w:t>
      </w:r>
      <w:r w:rsidR="00BF5E26" w:rsidRPr="00AF30C8">
        <w:t>oe de module in elkaar is gezet en de gebruiker moet alle gewenste acties kunnen uitvoeren die betrekking hebben tot de module.</w:t>
      </w:r>
      <w:r w:rsidR="00B06CC2" w:rsidRPr="00AF30C8">
        <w:t xml:space="preserve"> In de prioriteitentabel onder </w:t>
      </w:r>
      <w:r w:rsidR="0054561F" w:rsidRPr="00AF30C8">
        <w:t>het</w:t>
      </w:r>
      <w:r w:rsidR="00B06CC2" w:rsidRPr="00AF30C8">
        <w:t xml:space="preserve"> hoofdstuk “Opdracht”</w:t>
      </w:r>
      <w:r w:rsidR="0054561F" w:rsidRPr="00AF30C8">
        <w:t xml:space="preserve"> zijn de</w:t>
      </w:r>
      <w:r w:rsidR="00B06CC2" w:rsidRPr="00AF30C8">
        <w:t xml:space="preserve"> eisen en wensen van de klant opgenomen.</w:t>
      </w:r>
      <w:r w:rsidR="001C73D8" w:rsidRPr="00AF30C8">
        <w:t xml:space="preserve"> De module was voorheen onduidelijk en met ongewenste technieken gecodeerd. Er zijn ook geen documentatie beschikbaar, wat wel van belang is.</w:t>
      </w:r>
    </w:p>
    <w:p w:rsidR="00E65599" w:rsidRPr="00AF30C8" w:rsidRDefault="009F3572" w:rsidP="00E65599">
      <w:pPr>
        <w:pStyle w:val="Heading1"/>
      </w:pPr>
      <w:bookmarkStart w:id="17" w:name="_Toc478723227"/>
      <w:r w:rsidRPr="00AF30C8">
        <w:t>Opdracht</w:t>
      </w:r>
      <w:bookmarkEnd w:id="17"/>
    </w:p>
    <w:p w:rsidR="001E3DD5" w:rsidRPr="00AF30C8" w:rsidRDefault="001E3DD5" w:rsidP="001E3DD5">
      <w:pPr>
        <w:spacing w:after="240" w:line="252" w:lineRule="auto"/>
        <w:ind w:right="0"/>
      </w:pPr>
      <w:r w:rsidRPr="00AF30C8">
        <w:t xml:space="preserve">Het is voor de klant gewenst om het gedeelte met </w:t>
      </w:r>
      <w:proofErr w:type="spellStart"/>
      <w:r w:rsidRPr="00AF30C8">
        <w:t>ReactJS</w:t>
      </w:r>
      <w:proofErr w:type="spellEnd"/>
      <w:r w:rsidRPr="00AF30C8">
        <w:t xml:space="preserve"> herbouwd te hebben met ‘</w:t>
      </w:r>
      <w:proofErr w:type="spellStart"/>
      <w:r w:rsidRPr="00AF30C8">
        <w:t>jQuery</w:t>
      </w:r>
      <w:proofErr w:type="spellEnd"/>
      <w:r w:rsidRPr="00AF30C8">
        <w:t xml:space="preserve">’ en ‘AJAX’ voor consistentie, aangezien de rest van </w:t>
      </w:r>
      <w:proofErr w:type="spellStart"/>
      <w:r w:rsidRPr="00AF30C8">
        <w:t>TwentyFour</w:t>
      </w:r>
      <w:proofErr w:type="spellEnd"/>
      <w:r w:rsidRPr="00AF30C8">
        <w:t xml:space="preserve"> ermee is gebouwd. Dit zal fouten in het systeem kunnen voorkomen en potentiële uitbreidmogelijkheden hierop makkelijker maken. </w:t>
      </w:r>
      <w:proofErr w:type="spellStart"/>
      <w:r w:rsidRPr="00AF30C8">
        <w:t>jQuery</w:t>
      </w:r>
      <w:proofErr w:type="spellEnd"/>
      <w:r w:rsidRPr="00AF30C8">
        <w:t xml:space="preserve"> is een </w:t>
      </w:r>
      <w:proofErr w:type="spellStart"/>
      <w:r w:rsidRPr="00AF30C8">
        <w:t>JavaScript</w:t>
      </w:r>
      <w:proofErr w:type="spellEnd"/>
      <w:r w:rsidRPr="00AF30C8">
        <w:t xml:space="preserve"> </w:t>
      </w:r>
      <w:proofErr w:type="spellStart"/>
      <w:r w:rsidRPr="00AF30C8">
        <w:t>library</w:t>
      </w:r>
      <w:proofErr w:type="spellEnd"/>
      <w:r w:rsidRPr="00AF30C8">
        <w:t xml:space="preserve"> en AJAX is een combinatie van technieken voor het asynchroon bijwerken van webpagina onderdelen. </w:t>
      </w:r>
      <w:proofErr w:type="spellStart"/>
      <w:r w:rsidRPr="00AF30C8">
        <w:t>jQuery</w:t>
      </w:r>
      <w:proofErr w:type="spellEnd"/>
      <w:r w:rsidRPr="00AF30C8">
        <w:t xml:space="preserve"> en </w:t>
      </w:r>
      <w:r w:rsidR="001C73D8" w:rsidRPr="00AF30C8">
        <w:t>AJAX</w:t>
      </w:r>
      <w:r w:rsidR="00492487">
        <w:t xml:space="preserve"> worden samen gebruikt voor dezelfde functionaliteiten </w:t>
      </w:r>
      <w:r w:rsidRPr="00AF30C8">
        <w:t xml:space="preserve">als met </w:t>
      </w:r>
      <w:proofErr w:type="spellStart"/>
      <w:r w:rsidRPr="00AF30C8">
        <w:t>ReactJS</w:t>
      </w:r>
      <w:proofErr w:type="spellEnd"/>
      <w:r w:rsidRPr="00AF30C8">
        <w:t xml:space="preserve">. De te herbouwen module moet ook begrijpelijk worden voor andere technici. Hiervoor worden de ‘MVC’ en ‘OOP’ software ontwerpmethoden gebruikt, in het technisch ontwerp </w:t>
      </w:r>
      <w:r w:rsidR="00492487">
        <w:t>wordt</w:t>
      </w:r>
      <w:r w:rsidRPr="00AF30C8">
        <w:t xml:space="preserve"> dit verder beschreven. </w:t>
      </w:r>
    </w:p>
    <w:p w:rsidR="001E3DD5" w:rsidRPr="00AF30C8" w:rsidRDefault="001E3DD5" w:rsidP="001E3DD5">
      <w:pPr>
        <w:spacing w:after="240" w:line="252" w:lineRule="auto"/>
        <w:ind w:right="0"/>
      </w:pPr>
      <w:r w:rsidRPr="00AF30C8">
        <w:t xml:space="preserve">De klant wilt verder ook aanvullende functionaliteiten om het gebruik gemakkelijker te maken. Deze functionaliteiten omvatten het weergeven van boekingsgegevens en herinneringen versturen bij facturen. De functionele werking hiervan </w:t>
      </w:r>
      <w:r w:rsidR="00492487">
        <w:t>wordt</w:t>
      </w:r>
      <w:r w:rsidRPr="00AF30C8">
        <w:t xml:space="preserve"> in het functioneel ontwerp uitgebreid beschreven.</w:t>
      </w:r>
    </w:p>
    <w:p w:rsidR="00BF5E26" w:rsidRPr="00AF30C8" w:rsidRDefault="00BF5E26" w:rsidP="00BF5E26">
      <w:r w:rsidRPr="00AF30C8">
        <w:t>Om de doelstelling te bereiken moeten de volgende opdrachten worden uitgevoerd:</w:t>
      </w:r>
    </w:p>
    <w:p w:rsidR="00E20CC5" w:rsidRPr="00AF30C8" w:rsidRDefault="00E20CC5" w:rsidP="00BF5E26">
      <w:r w:rsidRPr="00AF30C8">
        <w:t>Opdracht 1:</w:t>
      </w:r>
      <w:r w:rsidR="00BF5E26" w:rsidRPr="00AF30C8">
        <w:t xml:space="preserve"> </w:t>
      </w:r>
      <w:r w:rsidRPr="00AF30C8">
        <w:t>Herschrijf de module</w:t>
      </w:r>
      <w:r w:rsidR="00485C1C" w:rsidRPr="00AF30C8">
        <w:t xml:space="preserve"> op een gestructureerde wijze en</w:t>
      </w:r>
      <w:r w:rsidRPr="00AF30C8">
        <w:t xml:space="preserve"> </w:t>
      </w:r>
      <w:r w:rsidR="00BF5E26" w:rsidRPr="00AF30C8">
        <w:t xml:space="preserve">gebruik </w:t>
      </w:r>
      <w:proofErr w:type="spellStart"/>
      <w:r w:rsidR="00986932" w:rsidRPr="00AF30C8">
        <w:t>jQ</w:t>
      </w:r>
      <w:r w:rsidR="00705161" w:rsidRPr="00AF30C8">
        <w:t>uery</w:t>
      </w:r>
      <w:proofErr w:type="spellEnd"/>
      <w:r w:rsidR="00485C1C" w:rsidRPr="00AF30C8">
        <w:t xml:space="preserve"> in plaats van </w:t>
      </w:r>
      <w:proofErr w:type="spellStart"/>
      <w:r w:rsidR="00485C1C" w:rsidRPr="00AF30C8">
        <w:t>ReactJS</w:t>
      </w:r>
      <w:proofErr w:type="spellEnd"/>
      <w:r w:rsidR="00BF5E26" w:rsidRPr="00AF30C8">
        <w:t xml:space="preserve">. </w:t>
      </w:r>
    </w:p>
    <w:p w:rsidR="00E20CC5" w:rsidRPr="00AF30C8" w:rsidRDefault="00E20CC5" w:rsidP="00BF5E26">
      <w:r w:rsidRPr="00AF30C8">
        <w:t xml:space="preserve">Opdracht 2: </w:t>
      </w:r>
      <w:r w:rsidR="00492487" w:rsidRPr="00AF30C8">
        <w:t>Implementeer de aanvullende gewenste functionaliteiten.</w:t>
      </w:r>
    </w:p>
    <w:p w:rsidR="00DE4CB0" w:rsidRPr="00AF30C8" w:rsidRDefault="00E20CC5" w:rsidP="00492487">
      <w:pPr>
        <w:rPr>
          <w:rFonts w:asciiTheme="majorHAnsi" w:eastAsiaTheme="majorEastAsia" w:hAnsiTheme="majorHAnsi" w:cstheme="majorBidi"/>
          <w:caps/>
          <w:color w:val="DD8047" w:themeColor="accent2"/>
          <w:sz w:val="24"/>
          <w:szCs w:val="24"/>
        </w:rPr>
      </w:pPr>
      <w:r w:rsidRPr="00AF30C8">
        <w:t xml:space="preserve">Opdracht 3: </w:t>
      </w:r>
      <w:r w:rsidR="00492487" w:rsidRPr="00AF30C8">
        <w:t>Documenteer de technieken en methodes voor het realiseren.</w:t>
      </w:r>
      <w:r w:rsidR="00DE4CB0" w:rsidRPr="00AF30C8">
        <w:br w:type="page"/>
      </w:r>
    </w:p>
    <w:p w:rsidR="00B170C4" w:rsidRPr="00AF30C8" w:rsidRDefault="009C11F9" w:rsidP="004B63A0">
      <w:pPr>
        <w:pStyle w:val="Heading2"/>
      </w:pPr>
      <w:bookmarkStart w:id="18" w:name="_Toc478723228"/>
      <w:r w:rsidRPr="00AF30C8">
        <w:lastRenderedPageBreak/>
        <w:t>Prioriteiten</w:t>
      </w:r>
      <w:r w:rsidR="00417E60" w:rsidRPr="00AF30C8">
        <w:t>tabel</w:t>
      </w:r>
      <w:r w:rsidR="004B63A0" w:rsidRPr="00AF30C8">
        <w:t xml:space="preserve"> (MoSCoW)</w:t>
      </w:r>
      <w:bookmarkEnd w:id="18"/>
    </w:p>
    <w:p w:rsidR="00B170C4" w:rsidRDefault="00B170C4" w:rsidP="00B170C4">
      <w:r w:rsidRPr="00AF30C8">
        <w:t>De gewenste eindresultaat omvat de</w:t>
      </w:r>
      <w:r w:rsidR="00705161" w:rsidRPr="00AF30C8">
        <w:t xml:space="preserve"> punten</w:t>
      </w:r>
      <w:r w:rsidRPr="00AF30C8">
        <w:t xml:space="preserve"> in de</w:t>
      </w:r>
      <w:r w:rsidR="00705161" w:rsidRPr="00AF30C8">
        <w:t xml:space="preserve"> volgende</w:t>
      </w:r>
      <w:r w:rsidRPr="00AF30C8">
        <w:t xml:space="preserve"> tabel, implementatie</w:t>
      </w:r>
      <w:r w:rsidR="00AD058F" w:rsidRPr="00AF30C8">
        <w:t xml:space="preserve"> van</w:t>
      </w:r>
      <w:r w:rsidRPr="00AF30C8">
        <w:t xml:space="preserve"> </w:t>
      </w:r>
      <w:r w:rsidR="00705161" w:rsidRPr="00AF30C8">
        <w:t>“</w:t>
      </w:r>
      <w:r w:rsidRPr="00AF30C8">
        <w:t xml:space="preserve">Must </w:t>
      </w:r>
      <w:proofErr w:type="spellStart"/>
      <w:r w:rsidRPr="00AF30C8">
        <w:t>haves</w:t>
      </w:r>
      <w:proofErr w:type="spellEnd"/>
      <w:r w:rsidR="00705161" w:rsidRPr="00AF30C8">
        <w:t>”</w:t>
      </w:r>
      <w:r w:rsidRPr="00AF30C8">
        <w:t xml:space="preserve"> zijn </w:t>
      </w:r>
      <w:r w:rsidR="00705161" w:rsidRPr="00AF30C8">
        <w:t>noodzakelijk tot goedkeuring van het projectresultaat</w:t>
      </w:r>
      <w:r w:rsidR="00417E60" w:rsidRPr="00AF30C8">
        <w:t>.</w:t>
      </w:r>
    </w:p>
    <w:tbl>
      <w:tblPr>
        <w:tblStyle w:val="GridTable1Light-Accent2"/>
        <w:tblW w:w="5001" w:type="pct"/>
        <w:tblLayout w:type="fixed"/>
        <w:tblCellMar>
          <w:left w:w="0" w:type="dxa"/>
          <w:right w:w="0" w:type="dxa"/>
        </w:tblCellMar>
        <w:tblLook w:val="04A0" w:firstRow="1" w:lastRow="0" w:firstColumn="1" w:lastColumn="0" w:noHBand="0" w:noVBand="1"/>
      </w:tblPr>
      <w:tblGrid>
        <w:gridCol w:w="6211"/>
        <w:gridCol w:w="787"/>
        <w:gridCol w:w="788"/>
        <w:gridCol w:w="788"/>
        <w:gridCol w:w="788"/>
      </w:tblGrid>
      <w:tr w:rsidR="00067BDD" w:rsidRPr="00AF30C8" w:rsidTr="00DE4C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211" w:type="dxa"/>
            <w:tcBorders>
              <w:top w:val="nil"/>
              <w:left w:val="nil"/>
            </w:tcBorders>
            <w:vAlign w:val="bottom"/>
          </w:tcPr>
          <w:p w:rsidR="00067BDD" w:rsidRPr="00AF30C8" w:rsidRDefault="00067BDD" w:rsidP="001050C5">
            <w:pPr>
              <w:pStyle w:val="Tabletext"/>
            </w:pPr>
            <w:r w:rsidRPr="00AF30C8">
              <w:t>Eisen en wensen</w:t>
            </w:r>
          </w:p>
        </w:tc>
        <w:tc>
          <w:tcPr>
            <w:tcW w:w="787" w:type="dxa"/>
            <w:tcBorders>
              <w:top w:val="nil"/>
              <w:right w:val="nil"/>
            </w:tcBorders>
            <w:vAlign w:val="bottom"/>
          </w:tcPr>
          <w:p w:rsidR="00067BDD" w:rsidRPr="00AF30C8" w:rsidRDefault="00067BDD" w:rsidP="001050C5">
            <w:pPr>
              <w:pStyle w:val="Tabletext"/>
              <w:cnfStyle w:val="100000000000" w:firstRow="1" w:lastRow="0" w:firstColumn="0" w:lastColumn="0" w:oddVBand="0" w:evenVBand="0" w:oddHBand="0" w:evenHBand="0" w:firstRowFirstColumn="0" w:firstRowLastColumn="0" w:lastRowFirstColumn="0" w:lastRowLastColumn="0"/>
            </w:pPr>
            <w:r w:rsidRPr="00AF30C8">
              <w:t>Must have</w:t>
            </w:r>
          </w:p>
        </w:tc>
        <w:tc>
          <w:tcPr>
            <w:tcW w:w="788" w:type="dxa"/>
            <w:tcBorders>
              <w:top w:val="nil"/>
            </w:tcBorders>
          </w:tcPr>
          <w:p w:rsidR="00067BDD" w:rsidRPr="00AF30C8" w:rsidRDefault="00067BDD" w:rsidP="001050C5">
            <w:pPr>
              <w:pStyle w:val="Tabletext"/>
              <w:cnfStyle w:val="100000000000" w:firstRow="1" w:lastRow="0" w:firstColumn="0" w:lastColumn="0" w:oddVBand="0" w:evenVBand="0" w:oddHBand="0" w:evenHBand="0" w:firstRowFirstColumn="0" w:firstRowLastColumn="0" w:lastRowFirstColumn="0" w:lastRowLastColumn="0"/>
            </w:pPr>
            <w:proofErr w:type="spellStart"/>
            <w:r w:rsidRPr="00AF30C8">
              <w:t>Should</w:t>
            </w:r>
            <w:proofErr w:type="spellEnd"/>
            <w:r w:rsidRPr="00AF30C8">
              <w:t xml:space="preserve"> have</w:t>
            </w:r>
          </w:p>
        </w:tc>
        <w:tc>
          <w:tcPr>
            <w:tcW w:w="788" w:type="dxa"/>
            <w:tcBorders>
              <w:top w:val="nil"/>
            </w:tcBorders>
          </w:tcPr>
          <w:p w:rsidR="00067BDD" w:rsidRPr="00AF30C8" w:rsidRDefault="00067BDD" w:rsidP="001050C5">
            <w:pPr>
              <w:pStyle w:val="Tabletext"/>
              <w:cnfStyle w:val="100000000000" w:firstRow="1" w:lastRow="0" w:firstColumn="0" w:lastColumn="0" w:oddVBand="0" w:evenVBand="0" w:oddHBand="0" w:evenHBand="0" w:firstRowFirstColumn="0" w:firstRowLastColumn="0" w:lastRowFirstColumn="0" w:lastRowLastColumn="0"/>
            </w:pPr>
            <w:proofErr w:type="spellStart"/>
            <w:r w:rsidRPr="00AF30C8">
              <w:t>Could</w:t>
            </w:r>
            <w:proofErr w:type="spellEnd"/>
            <w:r w:rsidRPr="00AF30C8">
              <w:t xml:space="preserve"> have</w:t>
            </w:r>
          </w:p>
        </w:tc>
        <w:tc>
          <w:tcPr>
            <w:tcW w:w="788" w:type="dxa"/>
            <w:tcBorders>
              <w:top w:val="nil"/>
              <w:right w:val="nil"/>
            </w:tcBorders>
          </w:tcPr>
          <w:p w:rsidR="00067BDD" w:rsidRPr="00AF30C8" w:rsidRDefault="00067BDD" w:rsidP="001050C5">
            <w:pPr>
              <w:pStyle w:val="Tabletext"/>
              <w:cnfStyle w:val="100000000000" w:firstRow="1" w:lastRow="0" w:firstColumn="0" w:lastColumn="0" w:oddVBand="0" w:evenVBand="0" w:oddHBand="0" w:evenHBand="0" w:firstRowFirstColumn="0" w:firstRowLastColumn="0" w:lastRowFirstColumn="0" w:lastRowLastColumn="0"/>
            </w:pPr>
            <w:proofErr w:type="spellStart"/>
            <w:r w:rsidRPr="00AF30C8">
              <w:t>Would</w:t>
            </w:r>
            <w:proofErr w:type="spellEnd"/>
            <w:r w:rsidRPr="00AF30C8">
              <w:t xml:space="preserve"> have</w:t>
            </w:r>
          </w:p>
        </w:tc>
      </w:tr>
      <w:tr w:rsidR="00067BDD"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067BDD" w:rsidRPr="00AF30C8" w:rsidRDefault="00067BDD" w:rsidP="001050C5">
            <w:pPr>
              <w:pStyle w:val="Tabletext"/>
            </w:pPr>
            <w:r w:rsidRPr="00AF30C8">
              <w:t xml:space="preserve">Module herschreven met </w:t>
            </w:r>
            <w:proofErr w:type="spellStart"/>
            <w:r w:rsidRPr="00AF30C8">
              <w:t>jQuery</w:t>
            </w:r>
            <w:proofErr w:type="spellEnd"/>
            <w:r w:rsidRPr="00AF30C8">
              <w:t xml:space="preserve"> in</w:t>
            </w:r>
            <w:r w:rsidR="00485C1C" w:rsidRPr="00AF30C8">
              <w:t xml:space="preserve"> </w:t>
            </w:r>
            <w:r w:rsidRPr="00AF30C8">
              <w:t xml:space="preserve">plaats van </w:t>
            </w:r>
            <w:proofErr w:type="spellStart"/>
            <w:r w:rsidRPr="00AF30C8">
              <w:t>ReactJS</w:t>
            </w:r>
            <w:proofErr w:type="spellEnd"/>
          </w:p>
        </w:tc>
        <w:tc>
          <w:tcPr>
            <w:tcW w:w="787" w:type="dxa"/>
            <w:tcBorders>
              <w:right w:val="nil"/>
            </w:tcBorders>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r>
      <w:tr w:rsidR="00DE4CB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DE4CB0" w:rsidRPr="00AF30C8" w:rsidRDefault="00DE4CB0" w:rsidP="001050C5">
            <w:pPr>
              <w:pStyle w:val="Tabletext"/>
            </w:pPr>
            <w:r w:rsidRPr="00AF30C8">
              <w:t>Gebruikte technieken en methodes gedocumenteerd</w:t>
            </w:r>
          </w:p>
        </w:tc>
        <w:tc>
          <w:tcPr>
            <w:tcW w:w="787" w:type="dxa"/>
            <w:tcBorders>
              <w:right w:val="nil"/>
            </w:tcBorders>
          </w:tcPr>
          <w:p w:rsidR="00DE4CB0" w:rsidRPr="00AF30C8" w:rsidRDefault="00DE4CB0" w:rsidP="001050C5">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DE4CB0" w:rsidRPr="00AF30C8" w:rsidRDefault="00DE4CB0" w:rsidP="001050C5">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DE4CB0" w:rsidRPr="00AF30C8" w:rsidRDefault="00DE4CB0" w:rsidP="001050C5">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DE4CB0" w:rsidRPr="00AF30C8" w:rsidRDefault="00DE4CB0" w:rsidP="001050C5">
            <w:pPr>
              <w:pStyle w:val="Tabletext"/>
              <w:jc w:val="center"/>
              <w:cnfStyle w:val="000000000000" w:firstRow="0" w:lastRow="0" w:firstColumn="0" w:lastColumn="0" w:oddVBand="0" w:evenVBand="0" w:oddHBand="0" w:evenHBand="0" w:firstRowFirstColumn="0" w:firstRowLastColumn="0" w:lastRowFirstColumn="0" w:lastRowLastColumn="0"/>
            </w:pPr>
          </w:p>
        </w:tc>
      </w:tr>
      <w:tr w:rsidR="00067BDD"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067BDD" w:rsidRPr="00AF30C8" w:rsidRDefault="007376A0" w:rsidP="001050C5">
            <w:pPr>
              <w:pStyle w:val="Tabletext"/>
            </w:pPr>
            <w:r w:rsidRPr="00AF30C8">
              <w:t xml:space="preserve">Btw-codes ophalen uit </w:t>
            </w:r>
            <w:proofErr w:type="spellStart"/>
            <w:r w:rsidRPr="00AF30C8">
              <w:t>Twinfield</w:t>
            </w:r>
            <w:proofErr w:type="spellEnd"/>
          </w:p>
        </w:tc>
        <w:tc>
          <w:tcPr>
            <w:tcW w:w="787" w:type="dxa"/>
            <w:tcBorders>
              <w:right w:val="nil"/>
            </w:tcBorders>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r>
      <w:tr w:rsidR="00067BDD"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067BDD" w:rsidRPr="00AF30C8" w:rsidRDefault="007376A0" w:rsidP="001050C5">
            <w:pPr>
              <w:pStyle w:val="Tabletext"/>
            </w:pPr>
            <w:proofErr w:type="spellStart"/>
            <w:r w:rsidRPr="00AF30C8">
              <w:t>Twinfield</w:t>
            </w:r>
            <w:proofErr w:type="spellEnd"/>
            <w:r w:rsidRPr="00AF30C8">
              <w:t xml:space="preserve"> configuratiegegevens opslaan</w:t>
            </w:r>
          </w:p>
        </w:tc>
        <w:tc>
          <w:tcPr>
            <w:tcW w:w="787" w:type="dxa"/>
            <w:tcBorders>
              <w:right w:val="nil"/>
            </w:tcBorders>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r>
      <w:tr w:rsidR="00067BDD"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067BDD" w:rsidRPr="00AF30C8" w:rsidRDefault="007376A0" w:rsidP="001050C5">
            <w:pPr>
              <w:pStyle w:val="Tabletext"/>
            </w:pPr>
            <w:r w:rsidRPr="00AF30C8">
              <w:t>Configuratiegegevens verwijderen</w:t>
            </w:r>
          </w:p>
        </w:tc>
        <w:tc>
          <w:tcPr>
            <w:tcW w:w="787" w:type="dxa"/>
            <w:tcBorders>
              <w:right w:val="nil"/>
            </w:tcBorders>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067BDD" w:rsidRPr="00AF30C8" w:rsidRDefault="00067BDD" w:rsidP="001050C5">
            <w:pPr>
              <w:pStyle w:val="Tabletext"/>
              <w:jc w:val="center"/>
              <w:cnfStyle w:val="000000000000" w:firstRow="0" w:lastRow="0" w:firstColumn="0" w:lastColumn="0" w:oddVBand="0" w:evenVBand="0" w:oddHBand="0" w:evenHBand="0" w:firstRowFirstColumn="0" w:firstRowLastColumn="0" w:lastRowFirstColumn="0" w:lastRowLastColumn="0"/>
            </w:pPr>
          </w:p>
        </w:tc>
      </w:tr>
      <w:tr w:rsidR="007376A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7376A0" w:rsidRPr="00AF30C8" w:rsidRDefault="007376A0" w:rsidP="007376A0">
            <w:pPr>
              <w:pStyle w:val="Tabletext"/>
            </w:pPr>
            <w:r w:rsidRPr="00AF30C8">
              <w:t xml:space="preserve">Met een relatie in </w:t>
            </w:r>
            <w:proofErr w:type="spellStart"/>
            <w:r w:rsidRPr="00AF30C8">
              <w:t>TwentyFour</w:t>
            </w:r>
            <w:proofErr w:type="spellEnd"/>
            <w:r w:rsidRPr="00AF30C8">
              <w:t xml:space="preserve"> een nieuwe debiteur aanmaken in </w:t>
            </w:r>
            <w:proofErr w:type="spellStart"/>
            <w:r w:rsidRPr="00AF30C8">
              <w:t>Twinfield</w:t>
            </w:r>
            <w:proofErr w:type="spellEnd"/>
          </w:p>
        </w:tc>
        <w:tc>
          <w:tcPr>
            <w:tcW w:w="787"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r>
      <w:tr w:rsidR="007376A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7376A0" w:rsidRPr="00AF30C8" w:rsidRDefault="007376A0" w:rsidP="007376A0">
            <w:pPr>
              <w:pStyle w:val="Tabletext"/>
            </w:pPr>
            <w:r w:rsidRPr="00AF30C8">
              <w:t xml:space="preserve">Een lijst van debiteuren uit </w:t>
            </w:r>
            <w:proofErr w:type="spellStart"/>
            <w:r w:rsidRPr="00AF30C8">
              <w:t>Twinfield</w:t>
            </w:r>
            <w:proofErr w:type="spellEnd"/>
            <w:r w:rsidRPr="00AF30C8">
              <w:t xml:space="preserve"> waarnemen</w:t>
            </w:r>
          </w:p>
        </w:tc>
        <w:tc>
          <w:tcPr>
            <w:tcW w:w="787"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r>
      <w:tr w:rsidR="007376A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7376A0" w:rsidRPr="00AF30C8" w:rsidRDefault="007376A0" w:rsidP="007376A0">
            <w:pPr>
              <w:pStyle w:val="Tabletext"/>
            </w:pPr>
            <w:r w:rsidRPr="00AF30C8">
              <w:t xml:space="preserve">Zoeken op debiteuren uit </w:t>
            </w:r>
            <w:proofErr w:type="spellStart"/>
            <w:r w:rsidRPr="00AF30C8">
              <w:t>Twinfield</w:t>
            </w:r>
            <w:proofErr w:type="spellEnd"/>
          </w:p>
        </w:tc>
        <w:tc>
          <w:tcPr>
            <w:tcW w:w="787"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r>
      <w:tr w:rsidR="007376A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7376A0" w:rsidRPr="00AF30C8" w:rsidRDefault="007376A0" w:rsidP="007376A0">
            <w:pPr>
              <w:pStyle w:val="Tabletext"/>
            </w:pPr>
            <w:r w:rsidRPr="00AF30C8">
              <w:t xml:space="preserve">Een relatie koppelen met een debiteur uit </w:t>
            </w:r>
            <w:proofErr w:type="spellStart"/>
            <w:r w:rsidRPr="00AF30C8">
              <w:t>Twinfield</w:t>
            </w:r>
            <w:proofErr w:type="spellEnd"/>
          </w:p>
        </w:tc>
        <w:tc>
          <w:tcPr>
            <w:tcW w:w="787"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r>
      <w:tr w:rsidR="007376A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7376A0" w:rsidRPr="00AF30C8" w:rsidRDefault="007376A0" w:rsidP="007376A0">
            <w:pPr>
              <w:pStyle w:val="Tabletext"/>
            </w:pPr>
            <w:r w:rsidRPr="00AF30C8">
              <w:t>De naam van het boekhoudpakket, het debiteurnummer en de debiteurnaam waarnemen</w:t>
            </w:r>
          </w:p>
        </w:tc>
        <w:tc>
          <w:tcPr>
            <w:tcW w:w="787"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r>
      <w:tr w:rsidR="007376A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7376A0" w:rsidRPr="00AF30C8" w:rsidRDefault="007376A0" w:rsidP="007376A0">
            <w:pPr>
              <w:pStyle w:val="Tabletext"/>
            </w:pPr>
            <w:r w:rsidRPr="00AF30C8">
              <w:t xml:space="preserve">Diensten uit een </w:t>
            </w:r>
            <w:proofErr w:type="spellStart"/>
            <w:r w:rsidRPr="00AF30C8">
              <w:t>TwentyFour</w:t>
            </w:r>
            <w:proofErr w:type="spellEnd"/>
            <w:r w:rsidRPr="00AF30C8">
              <w:t xml:space="preserve"> gegenereerde factuur in </w:t>
            </w:r>
            <w:proofErr w:type="spellStart"/>
            <w:r w:rsidRPr="00AF30C8">
              <w:t>Twinfield</w:t>
            </w:r>
            <w:proofErr w:type="spellEnd"/>
            <w:r w:rsidRPr="00AF30C8">
              <w:t xml:space="preserve"> boeken/</w:t>
            </w:r>
            <w:proofErr w:type="spellStart"/>
            <w:r w:rsidRPr="00AF30C8">
              <w:t>herboeken</w:t>
            </w:r>
            <w:proofErr w:type="spellEnd"/>
          </w:p>
        </w:tc>
        <w:tc>
          <w:tcPr>
            <w:tcW w:w="787"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r>
      <w:tr w:rsidR="007376A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7376A0" w:rsidRPr="00AF30C8" w:rsidRDefault="007376A0" w:rsidP="007376A0">
            <w:pPr>
              <w:pStyle w:val="Tabletext"/>
            </w:pPr>
            <w:r w:rsidRPr="00AF30C8">
              <w:t>Factuurbedrag en betalingsstatus waarnemen</w:t>
            </w:r>
          </w:p>
        </w:tc>
        <w:tc>
          <w:tcPr>
            <w:tcW w:w="787"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r>
      <w:tr w:rsidR="007376A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7376A0" w:rsidRPr="00AF30C8" w:rsidRDefault="007376A0" w:rsidP="007376A0">
            <w:pPr>
              <w:pStyle w:val="Tabletext"/>
            </w:pPr>
            <w:r w:rsidRPr="00AF30C8">
              <w:t>Openstaand bedrag en dagen oud waarnemen bij openstaande facturen</w:t>
            </w:r>
          </w:p>
        </w:tc>
        <w:tc>
          <w:tcPr>
            <w:tcW w:w="787"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r>
      <w:tr w:rsidR="007376A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7376A0" w:rsidRPr="00AF30C8" w:rsidRDefault="007376A0" w:rsidP="007376A0">
            <w:pPr>
              <w:pStyle w:val="Tabletext"/>
            </w:pPr>
            <w:r w:rsidRPr="00AF30C8">
              <w:t>Herinneringen in gradaties versturen via e-mail of post bij openstaande facturen</w:t>
            </w:r>
          </w:p>
        </w:tc>
        <w:tc>
          <w:tcPr>
            <w:tcW w:w="787"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r>
      <w:tr w:rsidR="007376A0" w:rsidRPr="00AF30C8" w:rsidTr="00DE4CB0">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rsidR="007376A0" w:rsidRPr="00AF30C8" w:rsidRDefault="007376A0" w:rsidP="007376A0">
            <w:pPr>
              <w:pStyle w:val="Tabletext"/>
            </w:pPr>
            <w:r w:rsidRPr="00AF30C8">
              <w:t>Verstuurdatums van herinneringen waarnemen</w:t>
            </w:r>
          </w:p>
        </w:tc>
        <w:tc>
          <w:tcPr>
            <w:tcW w:w="787"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r w:rsidRPr="00AF30C8">
              <w:t>X</w:t>
            </w: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rsidR="007376A0" w:rsidRPr="00AF30C8" w:rsidRDefault="007376A0" w:rsidP="007376A0">
            <w:pPr>
              <w:pStyle w:val="Tabletext"/>
              <w:jc w:val="center"/>
              <w:cnfStyle w:val="000000000000" w:firstRow="0" w:lastRow="0" w:firstColumn="0" w:lastColumn="0" w:oddVBand="0" w:evenVBand="0" w:oddHBand="0" w:evenHBand="0" w:firstRowFirstColumn="0" w:firstRowLastColumn="0" w:lastRowFirstColumn="0" w:lastRowLastColumn="0"/>
            </w:pPr>
          </w:p>
        </w:tc>
      </w:tr>
    </w:tbl>
    <w:p w:rsidR="009F3572" w:rsidRPr="00AF30C8" w:rsidRDefault="009F3572" w:rsidP="004B63A0">
      <w:pPr>
        <w:pStyle w:val="Heading2"/>
        <w:rPr>
          <w:color w:val="94B6D2" w:themeColor="accent1"/>
          <w:sz w:val="28"/>
          <w:szCs w:val="28"/>
        </w:rPr>
      </w:pPr>
      <w:r w:rsidRPr="00AF30C8">
        <w:br w:type="page"/>
      </w:r>
    </w:p>
    <w:p w:rsidR="009F3572" w:rsidRPr="00AF30C8" w:rsidRDefault="009F3572" w:rsidP="009F3572">
      <w:pPr>
        <w:pStyle w:val="Heading1"/>
      </w:pPr>
      <w:bookmarkStart w:id="19" w:name="_Toc478723229"/>
      <w:r w:rsidRPr="00AF30C8">
        <w:lastRenderedPageBreak/>
        <w:t>Projectactiviteiten</w:t>
      </w:r>
      <w:bookmarkEnd w:id="19"/>
    </w:p>
    <w:p w:rsidR="00681DFF" w:rsidRPr="00AF30C8" w:rsidRDefault="00681DFF" w:rsidP="00681DFF">
      <w:pPr>
        <w:pStyle w:val="Heading2"/>
      </w:pPr>
      <w:bookmarkStart w:id="20" w:name="_Toc478723230"/>
      <w:r w:rsidRPr="00AF30C8">
        <w:t>Initiatiefase</w:t>
      </w:r>
      <w:bookmarkEnd w:id="20"/>
    </w:p>
    <w:p w:rsidR="00681DFF" w:rsidRPr="00AF30C8" w:rsidRDefault="00681DFF" w:rsidP="00681DFF">
      <w:pPr>
        <w:pStyle w:val="Heading3"/>
      </w:pPr>
      <w:bookmarkStart w:id="21" w:name="_Toc478723231"/>
      <w:r w:rsidRPr="00AF30C8">
        <w:t>Eisen en wensen</w:t>
      </w:r>
      <w:bookmarkEnd w:id="21"/>
    </w:p>
    <w:p w:rsidR="00681DFF" w:rsidRPr="00AF30C8" w:rsidRDefault="00681DFF" w:rsidP="00681DFF">
      <w:pPr>
        <w:pStyle w:val="ListParagraph"/>
        <w:numPr>
          <w:ilvl w:val="0"/>
          <w:numId w:val="7"/>
        </w:numPr>
      </w:pPr>
      <w:r w:rsidRPr="00AF30C8">
        <w:t>Eisen en wensen</w:t>
      </w:r>
      <w:r w:rsidR="00D12CF1" w:rsidRPr="00AF30C8">
        <w:t xml:space="preserve"> (</w:t>
      </w:r>
      <w:proofErr w:type="spellStart"/>
      <w:r w:rsidR="00D12CF1" w:rsidRPr="00AF30C8">
        <w:t>MoSCoW</w:t>
      </w:r>
      <w:proofErr w:type="spellEnd"/>
      <w:r w:rsidR="00D12CF1" w:rsidRPr="00AF30C8">
        <w:t>)</w:t>
      </w:r>
      <w:r w:rsidRPr="00AF30C8">
        <w:t xml:space="preserve"> vaststellen</w:t>
      </w:r>
    </w:p>
    <w:p w:rsidR="00681DFF" w:rsidRPr="00AF30C8" w:rsidRDefault="00681DFF" w:rsidP="00681DFF">
      <w:pPr>
        <w:pStyle w:val="ListParagraph"/>
        <w:numPr>
          <w:ilvl w:val="0"/>
          <w:numId w:val="7"/>
        </w:numPr>
      </w:pPr>
      <w:r w:rsidRPr="00AF30C8">
        <w:t>Eisen en wensen document opstellen</w:t>
      </w:r>
    </w:p>
    <w:p w:rsidR="00681DFF" w:rsidRPr="00AF30C8" w:rsidRDefault="00681DFF" w:rsidP="00681DFF">
      <w:pPr>
        <w:pStyle w:val="ListParagraph"/>
        <w:numPr>
          <w:ilvl w:val="0"/>
          <w:numId w:val="7"/>
        </w:numPr>
      </w:pPr>
      <w:r w:rsidRPr="00AF30C8">
        <w:t>Eisen en wensen document laten controleren</w:t>
      </w:r>
    </w:p>
    <w:p w:rsidR="00681DFF" w:rsidRPr="00AF30C8" w:rsidRDefault="00681DFF" w:rsidP="00681DFF">
      <w:pPr>
        <w:pStyle w:val="ListParagraph"/>
        <w:numPr>
          <w:ilvl w:val="0"/>
          <w:numId w:val="7"/>
        </w:numPr>
      </w:pPr>
      <w:r w:rsidRPr="00AF30C8">
        <w:t>Eisen en wensen document inleveren</w:t>
      </w:r>
    </w:p>
    <w:p w:rsidR="00681DFF" w:rsidRPr="00AF30C8" w:rsidRDefault="00F04590" w:rsidP="00681DFF">
      <w:pPr>
        <w:pStyle w:val="Heading3"/>
      </w:pPr>
      <w:bookmarkStart w:id="22" w:name="_Toc478723232"/>
      <w:r w:rsidRPr="00AF30C8">
        <w:t>Projectomgeving</w:t>
      </w:r>
      <w:bookmarkEnd w:id="22"/>
    </w:p>
    <w:p w:rsidR="00681DFF" w:rsidRPr="00AF30C8" w:rsidRDefault="00681DFF" w:rsidP="00681DFF">
      <w:pPr>
        <w:pStyle w:val="ListParagraph"/>
        <w:numPr>
          <w:ilvl w:val="0"/>
          <w:numId w:val="7"/>
        </w:numPr>
      </w:pPr>
      <w:r w:rsidRPr="00AF30C8">
        <w:t>Sjablonen opstellen</w:t>
      </w:r>
    </w:p>
    <w:p w:rsidR="00681DFF" w:rsidRPr="00AF30C8" w:rsidRDefault="00681DFF" w:rsidP="00681DFF">
      <w:pPr>
        <w:pStyle w:val="ListParagraph"/>
        <w:numPr>
          <w:ilvl w:val="0"/>
          <w:numId w:val="7"/>
        </w:numPr>
      </w:pPr>
      <w:r w:rsidRPr="00AF30C8">
        <w:t>Opslagomgeving inrichten</w:t>
      </w:r>
    </w:p>
    <w:p w:rsidR="005A1741" w:rsidRPr="00AF30C8" w:rsidRDefault="00681DFF" w:rsidP="00681DFF">
      <w:pPr>
        <w:pStyle w:val="Heading2"/>
      </w:pPr>
      <w:bookmarkStart w:id="23" w:name="_Toc478723233"/>
      <w:r w:rsidRPr="00AF30C8">
        <w:t>Definitiefase</w:t>
      </w:r>
      <w:bookmarkEnd w:id="23"/>
    </w:p>
    <w:p w:rsidR="00681DFF" w:rsidRPr="00AF30C8" w:rsidRDefault="00A51966" w:rsidP="00681DFF">
      <w:pPr>
        <w:pStyle w:val="Heading3"/>
      </w:pPr>
      <w:bookmarkStart w:id="24" w:name="_Toc478723234"/>
      <w:r w:rsidRPr="00AF30C8">
        <w:t>Plan van a</w:t>
      </w:r>
      <w:r w:rsidR="00681DFF" w:rsidRPr="00AF30C8">
        <w:t>anpak</w:t>
      </w:r>
      <w:bookmarkEnd w:id="24"/>
    </w:p>
    <w:p w:rsidR="00D12CF1" w:rsidRPr="00AF30C8" w:rsidRDefault="00D12CF1" w:rsidP="00681DFF">
      <w:pPr>
        <w:pStyle w:val="ListParagraph"/>
        <w:numPr>
          <w:ilvl w:val="0"/>
          <w:numId w:val="7"/>
        </w:numPr>
      </w:pPr>
      <w:r w:rsidRPr="00AF30C8">
        <w:t>Plan van aanpak onderzoeken</w:t>
      </w:r>
    </w:p>
    <w:p w:rsidR="00681DFF" w:rsidRPr="00AF30C8" w:rsidRDefault="00D12CF1" w:rsidP="00681DFF">
      <w:pPr>
        <w:pStyle w:val="ListParagraph"/>
        <w:numPr>
          <w:ilvl w:val="0"/>
          <w:numId w:val="7"/>
        </w:numPr>
      </w:pPr>
      <w:r w:rsidRPr="00AF30C8">
        <w:t>Achtergrondinformatie vaststellen en documenteren</w:t>
      </w:r>
    </w:p>
    <w:p w:rsidR="00D12CF1" w:rsidRPr="00AF30C8" w:rsidRDefault="00D12CF1" w:rsidP="00681DFF">
      <w:pPr>
        <w:pStyle w:val="ListParagraph"/>
        <w:numPr>
          <w:ilvl w:val="0"/>
          <w:numId w:val="7"/>
        </w:numPr>
      </w:pPr>
      <w:r w:rsidRPr="00AF30C8">
        <w:t>Doelstelling vaststellen en documenteren</w:t>
      </w:r>
    </w:p>
    <w:p w:rsidR="00D12CF1" w:rsidRPr="00AF30C8" w:rsidRDefault="00D12CF1" w:rsidP="00681DFF">
      <w:pPr>
        <w:pStyle w:val="ListParagraph"/>
        <w:numPr>
          <w:ilvl w:val="0"/>
          <w:numId w:val="7"/>
        </w:numPr>
      </w:pPr>
      <w:r w:rsidRPr="00AF30C8">
        <w:t>Opdracht vaststellen en documenteren</w:t>
      </w:r>
    </w:p>
    <w:p w:rsidR="00525173" w:rsidRPr="00AF30C8" w:rsidRDefault="00525173" w:rsidP="00681DFF">
      <w:pPr>
        <w:pStyle w:val="ListParagraph"/>
        <w:numPr>
          <w:ilvl w:val="0"/>
          <w:numId w:val="7"/>
        </w:numPr>
      </w:pPr>
      <w:r w:rsidRPr="00AF30C8">
        <w:t>Projectactiviteiten vaststellen en documenteren</w:t>
      </w:r>
    </w:p>
    <w:p w:rsidR="00D12CF1" w:rsidRPr="00AF30C8" w:rsidRDefault="00D12CF1" w:rsidP="00681DFF">
      <w:pPr>
        <w:pStyle w:val="ListParagraph"/>
        <w:numPr>
          <w:ilvl w:val="0"/>
          <w:numId w:val="7"/>
        </w:numPr>
      </w:pPr>
      <w:r w:rsidRPr="00AF30C8">
        <w:t>Projectgrenzen en randvoorwaarden vaststellen en documenteren</w:t>
      </w:r>
    </w:p>
    <w:p w:rsidR="00D12CF1" w:rsidRPr="00AF30C8" w:rsidRDefault="00D12CF1" w:rsidP="00681DFF">
      <w:pPr>
        <w:pStyle w:val="ListParagraph"/>
        <w:numPr>
          <w:ilvl w:val="0"/>
          <w:numId w:val="7"/>
        </w:numPr>
      </w:pPr>
      <w:r w:rsidRPr="00AF30C8">
        <w:t>Producten vaststellen en documenteren</w:t>
      </w:r>
    </w:p>
    <w:p w:rsidR="00D12CF1" w:rsidRPr="00AF30C8" w:rsidRDefault="00D12CF1" w:rsidP="00681DFF">
      <w:pPr>
        <w:pStyle w:val="ListParagraph"/>
        <w:numPr>
          <w:ilvl w:val="0"/>
          <w:numId w:val="7"/>
        </w:numPr>
      </w:pPr>
      <w:r w:rsidRPr="00AF30C8">
        <w:t>Kwaliteit waarborging vaststellen en documenteren</w:t>
      </w:r>
    </w:p>
    <w:p w:rsidR="00D12CF1" w:rsidRPr="00AF30C8" w:rsidRDefault="00D12CF1" w:rsidP="00681DFF">
      <w:pPr>
        <w:pStyle w:val="ListParagraph"/>
        <w:numPr>
          <w:ilvl w:val="0"/>
          <w:numId w:val="7"/>
        </w:numPr>
      </w:pPr>
      <w:r w:rsidRPr="00AF30C8">
        <w:t>Projectorganisatie vaststellen en documenteren</w:t>
      </w:r>
    </w:p>
    <w:p w:rsidR="00D12CF1" w:rsidRPr="00AF30C8" w:rsidRDefault="00D12CF1" w:rsidP="00681DFF">
      <w:pPr>
        <w:pStyle w:val="ListParagraph"/>
        <w:numPr>
          <w:ilvl w:val="0"/>
          <w:numId w:val="7"/>
        </w:numPr>
      </w:pPr>
      <w:r w:rsidRPr="00AF30C8">
        <w:t>Planning vaststellen en documenteren</w:t>
      </w:r>
    </w:p>
    <w:p w:rsidR="00D12CF1" w:rsidRPr="00AF30C8" w:rsidRDefault="00D12CF1" w:rsidP="00681DFF">
      <w:pPr>
        <w:pStyle w:val="ListParagraph"/>
        <w:numPr>
          <w:ilvl w:val="0"/>
          <w:numId w:val="7"/>
        </w:numPr>
      </w:pPr>
      <w:r w:rsidRPr="00AF30C8">
        <w:t>Kosten en baten vaststellen en documenteren</w:t>
      </w:r>
    </w:p>
    <w:p w:rsidR="00D12CF1" w:rsidRPr="00AF30C8" w:rsidRDefault="00D12CF1" w:rsidP="00681DFF">
      <w:pPr>
        <w:pStyle w:val="ListParagraph"/>
        <w:numPr>
          <w:ilvl w:val="0"/>
          <w:numId w:val="7"/>
        </w:numPr>
      </w:pPr>
      <w:r w:rsidRPr="00AF30C8">
        <w:t>Risicoanalyse opstellen</w:t>
      </w:r>
    </w:p>
    <w:p w:rsidR="00D12CF1" w:rsidRPr="00AF30C8" w:rsidRDefault="00D12CF1" w:rsidP="00681DFF">
      <w:pPr>
        <w:pStyle w:val="ListParagraph"/>
        <w:numPr>
          <w:ilvl w:val="0"/>
          <w:numId w:val="7"/>
        </w:numPr>
      </w:pPr>
      <w:r w:rsidRPr="00AF30C8">
        <w:t>Risico’s vaststellen en documenteren</w:t>
      </w:r>
    </w:p>
    <w:p w:rsidR="00F04590" w:rsidRPr="00AF30C8" w:rsidRDefault="00F04590" w:rsidP="00681DFF">
      <w:pPr>
        <w:pStyle w:val="ListParagraph"/>
        <w:numPr>
          <w:ilvl w:val="0"/>
          <w:numId w:val="7"/>
        </w:numPr>
      </w:pPr>
      <w:r w:rsidRPr="00AF30C8">
        <w:t>Plan van aanpak laten controleren</w:t>
      </w:r>
    </w:p>
    <w:p w:rsidR="00F04590" w:rsidRPr="00AF30C8" w:rsidRDefault="00F04590" w:rsidP="00681DFF">
      <w:pPr>
        <w:pStyle w:val="ListParagraph"/>
        <w:numPr>
          <w:ilvl w:val="0"/>
          <w:numId w:val="7"/>
        </w:numPr>
      </w:pPr>
      <w:r w:rsidRPr="00AF30C8">
        <w:t>Plan van aanpak inleveren</w:t>
      </w:r>
    </w:p>
    <w:p w:rsidR="00F04590" w:rsidRPr="00AF30C8" w:rsidRDefault="00F04590" w:rsidP="00F04590">
      <w:pPr>
        <w:pStyle w:val="Heading3"/>
      </w:pPr>
      <w:bookmarkStart w:id="25" w:name="_Toc478723235"/>
      <w:r w:rsidRPr="00AF30C8">
        <w:t>Planning</w:t>
      </w:r>
      <w:bookmarkEnd w:id="25"/>
    </w:p>
    <w:p w:rsidR="00F04590" w:rsidRPr="00AF30C8" w:rsidRDefault="00F04590" w:rsidP="00F04590">
      <w:pPr>
        <w:pStyle w:val="ListParagraph"/>
        <w:numPr>
          <w:ilvl w:val="0"/>
          <w:numId w:val="7"/>
        </w:numPr>
      </w:pPr>
      <w:r w:rsidRPr="00AF30C8">
        <w:t>Strokenplanning opstellen met Microsoft Project</w:t>
      </w:r>
    </w:p>
    <w:p w:rsidR="00F04590" w:rsidRPr="00AF30C8" w:rsidRDefault="00F04590" w:rsidP="00F04590">
      <w:pPr>
        <w:pStyle w:val="ListParagraph"/>
        <w:numPr>
          <w:ilvl w:val="0"/>
          <w:numId w:val="7"/>
        </w:numPr>
      </w:pPr>
      <w:r w:rsidRPr="00AF30C8">
        <w:t>Strokenplanning laten controleren</w:t>
      </w:r>
    </w:p>
    <w:p w:rsidR="00F04590" w:rsidRPr="00AF30C8" w:rsidRDefault="00F04590" w:rsidP="00F04590">
      <w:pPr>
        <w:pStyle w:val="ListParagraph"/>
        <w:numPr>
          <w:ilvl w:val="0"/>
          <w:numId w:val="7"/>
        </w:numPr>
      </w:pPr>
      <w:r w:rsidRPr="00AF30C8">
        <w:t>Strokenplanning inleveren</w:t>
      </w:r>
    </w:p>
    <w:p w:rsidR="00681DFF" w:rsidRPr="00AF30C8" w:rsidRDefault="00681DFF" w:rsidP="00681DFF">
      <w:pPr>
        <w:pStyle w:val="Heading2"/>
      </w:pPr>
      <w:bookmarkStart w:id="26" w:name="_Toc478723236"/>
      <w:r w:rsidRPr="00AF30C8">
        <w:t>Ontwerpfase</w:t>
      </w:r>
      <w:bookmarkEnd w:id="26"/>
    </w:p>
    <w:p w:rsidR="00A51966" w:rsidRPr="00AF30C8" w:rsidRDefault="00A51966" w:rsidP="00A51966">
      <w:pPr>
        <w:pStyle w:val="Heading3"/>
      </w:pPr>
      <w:bookmarkStart w:id="27" w:name="_Toc478723237"/>
      <w:r w:rsidRPr="00AF30C8">
        <w:t>Functioneel ontwerp</w:t>
      </w:r>
      <w:bookmarkEnd w:id="27"/>
    </w:p>
    <w:p w:rsidR="00F04590" w:rsidRPr="00AF30C8" w:rsidRDefault="007376A0" w:rsidP="00F04590">
      <w:pPr>
        <w:pStyle w:val="ListParagraph"/>
        <w:numPr>
          <w:ilvl w:val="0"/>
          <w:numId w:val="7"/>
        </w:numPr>
      </w:pPr>
      <w:r w:rsidRPr="00AF30C8">
        <w:t>De producten uitgebreid be</w:t>
      </w:r>
      <w:r w:rsidR="007878AF" w:rsidRPr="00AF30C8">
        <w:t>schrijven</w:t>
      </w:r>
    </w:p>
    <w:p w:rsidR="007878AF" w:rsidRPr="00AF30C8" w:rsidRDefault="007878AF" w:rsidP="00F04590">
      <w:pPr>
        <w:pStyle w:val="ListParagraph"/>
        <w:numPr>
          <w:ilvl w:val="0"/>
          <w:numId w:val="7"/>
        </w:numPr>
      </w:pPr>
      <w:r w:rsidRPr="00AF30C8">
        <w:t>Schetsen</w:t>
      </w:r>
      <w:r w:rsidR="000C6144" w:rsidRPr="00AF30C8">
        <w:t xml:space="preserve"> maken</w:t>
      </w:r>
      <w:r w:rsidRPr="00AF30C8">
        <w:t xml:space="preserve"> (</w:t>
      </w:r>
      <w:proofErr w:type="spellStart"/>
      <w:r w:rsidRPr="00AF30C8">
        <w:t>wireframe</w:t>
      </w:r>
      <w:proofErr w:type="spellEnd"/>
      <w:r w:rsidRPr="00AF30C8">
        <w:t>)</w:t>
      </w:r>
    </w:p>
    <w:p w:rsidR="007878AF" w:rsidRPr="00AF30C8" w:rsidRDefault="007878AF" w:rsidP="00F04590">
      <w:pPr>
        <w:pStyle w:val="ListParagraph"/>
        <w:numPr>
          <w:ilvl w:val="0"/>
          <w:numId w:val="7"/>
        </w:numPr>
      </w:pPr>
      <w:r w:rsidRPr="00AF30C8">
        <w:t>Data vaststellen (input, output)</w:t>
      </w:r>
    </w:p>
    <w:p w:rsidR="007878AF" w:rsidRPr="00AF30C8" w:rsidRDefault="007878AF" w:rsidP="00F04590">
      <w:pPr>
        <w:pStyle w:val="ListParagraph"/>
        <w:numPr>
          <w:ilvl w:val="0"/>
          <w:numId w:val="7"/>
        </w:numPr>
      </w:pPr>
      <w:r w:rsidRPr="00AF30C8">
        <w:t>Diagrammen opstellen</w:t>
      </w:r>
    </w:p>
    <w:p w:rsidR="007878AF" w:rsidRPr="00AF30C8" w:rsidRDefault="007878AF" w:rsidP="00F04590">
      <w:pPr>
        <w:pStyle w:val="ListParagraph"/>
        <w:numPr>
          <w:ilvl w:val="0"/>
          <w:numId w:val="7"/>
        </w:numPr>
      </w:pPr>
      <w:r w:rsidRPr="00AF30C8">
        <w:t>Functioneel ontwerp laten controleren</w:t>
      </w:r>
    </w:p>
    <w:p w:rsidR="007878AF" w:rsidRPr="00AF30C8" w:rsidRDefault="007878AF" w:rsidP="00F04590">
      <w:pPr>
        <w:pStyle w:val="ListParagraph"/>
        <w:numPr>
          <w:ilvl w:val="0"/>
          <w:numId w:val="7"/>
        </w:numPr>
      </w:pPr>
      <w:r w:rsidRPr="00AF30C8">
        <w:t>Functioneel ontwerp inleveren</w:t>
      </w:r>
    </w:p>
    <w:p w:rsidR="00681DFF" w:rsidRPr="00AF30C8" w:rsidRDefault="00681DFF" w:rsidP="00681DFF">
      <w:pPr>
        <w:pStyle w:val="Heading2"/>
      </w:pPr>
      <w:bookmarkStart w:id="28" w:name="_Toc478723238"/>
      <w:r w:rsidRPr="00AF30C8">
        <w:lastRenderedPageBreak/>
        <w:t>Voorbereidingsfase</w:t>
      </w:r>
      <w:bookmarkEnd w:id="28"/>
    </w:p>
    <w:p w:rsidR="00A51966" w:rsidRPr="00AF30C8" w:rsidRDefault="00A51966" w:rsidP="00A51966">
      <w:pPr>
        <w:pStyle w:val="Heading3"/>
      </w:pPr>
      <w:bookmarkStart w:id="29" w:name="_Toc478723239"/>
      <w:r w:rsidRPr="00AF30C8">
        <w:t>Technisch ontwerp</w:t>
      </w:r>
      <w:bookmarkEnd w:id="29"/>
    </w:p>
    <w:p w:rsidR="00F04590" w:rsidRPr="00AF30C8" w:rsidRDefault="007878AF" w:rsidP="00F04590">
      <w:pPr>
        <w:pStyle w:val="ListParagraph"/>
        <w:numPr>
          <w:ilvl w:val="0"/>
          <w:numId w:val="7"/>
        </w:numPr>
      </w:pPr>
      <w:r w:rsidRPr="00AF30C8">
        <w:t>Ontwikkelomgeving vaststellen en documenteren</w:t>
      </w:r>
    </w:p>
    <w:p w:rsidR="007878AF" w:rsidRPr="00AF30C8" w:rsidRDefault="007878AF" w:rsidP="00F04590">
      <w:pPr>
        <w:pStyle w:val="ListParagraph"/>
        <w:numPr>
          <w:ilvl w:val="0"/>
          <w:numId w:val="7"/>
        </w:numPr>
      </w:pPr>
      <w:r w:rsidRPr="00AF30C8">
        <w:t>Datamodel vaststellen en documenteren</w:t>
      </w:r>
    </w:p>
    <w:p w:rsidR="007878AF" w:rsidRPr="00AF30C8" w:rsidRDefault="007878AF" w:rsidP="00F04590">
      <w:pPr>
        <w:pStyle w:val="ListParagraph"/>
        <w:numPr>
          <w:ilvl w:val="0"/>
          <w:numId w:val="7"/>
        </w:numPr>
      </w:pPr>
      <w:r w:rsidRPr="00AF30C8">
        <w:t>Schetsen uitwerken (prototype)</w:t>
      </w:r>
    </w:p>
    <w:p w:rsidR="007878AF" w:rsidRPr="00AF30C8" w:rsidRDefault="007878AF" w:rsidP="00F04590">
      <w:pPr>
        <w:pStyle w:val="ListParagraph"/>
        <w:numPr>
          <w:ilvl w:val="0"/>
          <w:numId w:val="7"/>
        </w:numPr>
      </w:pPr>
      <w:r w:rsidRPr="00AF30C8">
        <w:t>Technisch ontwerp laten controleren</w:t>
      </w:r>
    </w:p>
    <w:p w:rsidR="007878AF" w:rsidRPr="00AF30C8" w:rsidRDefault="007878AF" w:rsidP="00F04590">
      <w:pPr>
        <w:pStyle w:val="ListParagraph"/>
        <w:numPr>
          <w:ilvl w:val="0"/>
          <w:numId w:val="7"/>
        </w:numPr>
      </w:pPr>
      <w:r w:rsidRPr="00AF30C8">
        <w:t>Technisch ontwerp inleveren</w:t>
      </w:r>
    </w:p>
    <w:p w:rsidR="00A51966" w:rsidRPr="00AF30C8" w:rsidRDefault="00A51966" w:rsidP="00600C08">
      <w:pPr>
        <w:pStyle w:val="Heading2"/>
      </w:pPr>
      <w:bookmarkStart w:id="30" w:name="_Toc478723240"/>
      <w:r w:rsidRPr="00AF30C8">
        <w:t>Tussenoplevering</w:t>
      </w:r>
      <w:bookmarkEnd w:id="30"/>
    </w:p>
    <w:p w:rsidR="000C6144" w:rsidRPr="00492487" w:rsidRDefault="00F04590" w:rsidP="00492487">
      <w:pPr>
        <w:pStyle w:val="ListParagraph"/>
        <w:numPr>
          <w:ilvl w:val="0"/>
          <w:numId w:val="7"/>
        </w:numPr>
      </w:pPr>
      <w:r w:rsidRPr="00AF30C8">
        <w:t>Presentatie</w:t>
      </w:r>
      <w:r w:rsidR="00A51966" w:rsidRPr="00AF30C8">
        <w:t xml:space="preserve"> &amp; demonstratie over initiatiefase, definitiefase, ontwerpfase en voorbereidingsfase</w:t>
      </w:r>
    </w:p>
    <w:p w:rsidR="00681DFF" w:rsidRPr="00AF30C8" w:rsidRDefault="00681DFF" w:rsidP="00681DFF">
      <w:pPr>
        <w:pStyle w:val="Heading2"/>
      </w:pPr>
      <w:bookmarkStart w:id="31" w:name="_Toc478723241"/>
      <w:r w:rsidRPr="00AF30C8">
        <w:t>Realisatiefase</w:t>
      </w:r>
      <w:bookmarkEnd w:id="31"/>
    </w:p>
    <w:p w:rsidR="002277C0" w:rsidRPr="00AF30C8" w:rsidRDefault="002277C0" w:rsidP="002277C0">
      <w:pPr>
        <w:pStyle w:val="Heading3"/>
      </w:pPr>
      <w:bookmarkStart w:id="32" w:name="_Toc478723242"/>
      <w:r w:rsidRPr="00AF30C8">
        <w:t>Codebase (Git)</w:t>
      </w:r>
      <w:bookmarkEnd w:id="32"/>
    </w:p>
    <w:p w:rsidR="002277C0" w:rsidRPr="00AF30C8" w:rsidRDefault="00E76FF8" w:rsidP="002277C0">
      <w:pPr>
        <w:pStyle w:val="ListParagraph"/>
        <w:numPr>
          <w:ilvl w:val="0"/>
          <w:numId w:val="7"/>
        </w:numPr>
      </w:pPr>
      <w:r w:rsidRPr="00AF30C8">
        <w:t>Codebase (git) leren gebruiken</w:t>
      </w:r>
    </w:p>
    <w:p w:rsidR="007878AF" w:rsidRPr="00AF30C8" w:rsidRDefault="002277C0" w:rsidP="007878AF">
      <w:pPr>
        <w:pStyle w:val="ListParagraph"/>
        <w:numPr>
          <w:ilvl w:val="0"/>
          <w:numId w:val="7"/>
        </w:numPr>
      </w:pPr>
      <w:r w:rsidRPr="00AF30C8">
        <w:t xml:space="preserve">Nieuwe feature </w:t>
      </w:r>
      <w:proofErr w:type="spellStart"/>
      <w:r w:rsidRPr="00AF30C8">
        <w:t>branch</w:t>
      </w:r>
      <w:proofErr w:type="spellEnd"/>
      <w:r w:rsidR="00E76FF8" w:rsidRPr="00AF30C8">
        <w:t xml:space="preserve"> aanmaken</w:t>
      </w:r>
    </w:p>
    <w:p w:rsidR="007878AF" w:rsidRPr="00AF30C8" w:rsidRDefault="007878AF" w:rsidP="007878AF">
      <w:pPr>
        <w:pStyle w:val="Heading3"/>
      </w:pPr>
      <w:bookmarkStart w:id="33" w:name="_Toc478723243"/>
      <w:r w:rsidRPr="00AF30C8">
        <w:t>Testplan</w:t>
      </w:r>
      <w:bookmarkEnd w:id="33"/>
    </w:p>
    <w:p w:rsidR="007878AF" w:rsidRPr="00AF30C8" w:rsidRDefault="007878AF" w:rsidP="007878AF">
      <w:pPr>
        <w:pStyle w:val="ListParagraph"/>
        <w:numPr>
          <w:ilvl w:val="0"/>
          <w:numId w:val="7"/>
        </w:numPr>
      </w:pPr>
      <w:r w:rsidRPr="00AF30C8">
        <w:t>Testplan opstellen</w:t>
      </w:r>
    </w:p>
    <w:p w:rsidR="007878AF" w:rsidRPr="00AF30C8" w:rsidRDefault="007878AF" w:rsidP="007878AF">
      <w:pPr>
        <w:pStyle w:val="ListParagraph"/>
        <w:numPr>
          <w:ilvl w:val="0"/>
          <w:numId w:val="7"/>
        </w:numPr>
      </w:pPr>
      <w:r w:rsidRPr="00AF30C8">
        <w:t>Testplan laten controleren</w:t>
      </w:r>
    </w:p>
    <w:p w:rsidR="007878AF" w:rsidRPr="00AF30C8" w:rsidRDefault="007878AF" w:rsidP="007878AF">
      <w:pPr>
        <w:pStyle w:val="ListParagraph"/>
        <w:numPr>
          <w:ilvl w:val="0"/>
          <w:numId w:val="7"/>
        </w:numPr>
      </w:pPr>
      <w:r w:rsidRPr="00AF30C8">
        <w:t>Testplan inleveren</w:t>
      </w:r>
    </w:p>
    <w:p w:rsidR="00A51966" w:rsidRPr="00AF30C8" w:rsidRDefault="00A51966" w:rsidP="00A51966">
      <w:pPr>
        <w:pStyle w:val="Heading3"/>
      </w:pPr>
      <w:bookmarkStart w:id="34" w:name="_Toc478723244"/>
      <w:r w:rsidRPr="00AF30C8">
        <w:t>Ombouwen van de module</w:t>
      </w:r>
      <w:bookmarkEnd w:id="34"/>
    </w:p>
    <w:p w:rsidR="00A51966" w:rsidRPr="00AF30C8" w:rsidRDefault="00A51966" w:rsidP="00A51966">
      <w:pPr>
        <w:pStyle w:val="ListParagraph"/>
        <w:numPr>
          <w:ilvl w:val="0"/>
          <w:numId w:val="7"/>
        </w:numPr>
      </w:pPr>
      <w:r w:rsidRPr="00AF30C8">
        <w:t>Vooronderzoek over de oude module verrichten</w:t>
      </w:r>
    </w:p>
    <w:p w:rsidR="00A51966" w:rsidRPr="00AF30C8" w:rsidRDefault="007376A0" w:rsidP="00A51966">
      <w:pPr>
        <w:pStyle w:val="ListParagraph"/>
        <w:numPr>
          <w:ilvl w:val="0"/>
          <w:numId w:val="7"/>
        </w:numPr>
      </w:pPr>
      <w:r w:rsidRPr="00AF30C8">
        <w:t>Module her</w:t>
      </w:r>
      <w:r w:rsidR="00A51966" w:rsidRPr="00AF30C8">
        <w:t>bouwen</w:t>
      </w:r>
    </w:p>
    <w:p w:rsidR="000C6144" w:rsidRPr="00AF30C8" w:rsidRDefault="000C6144" w:rsidP="00A51966">
      <w:pPr>
        <w:pStyle w:val="ListParagraph"/>
        <w:numPr>
          <w:ilvl w:val="0"/>
          <w:numId w:val="7"/>
        </w:numPr>
      </w:pPr>
      <w:r w:rsidRPr="00AF30C8">
        <w:t>Module laten controleren</w:t>
      </w:r>
    </w:p>
    <w:p w:rsidR="00A51966" w:rsidRPr="00AF30C8" w:rsidRDefault="00A51966" w:rsidP="00A51966">
      <w:pPr>
        <w:pStyle w:val="Heading3"/>
      </w:pPr>
      <w:bookmarkStart w:id="35" w:name="_Toc478723245"/>
      <w:r w:rsidRPr="00AF30C8">
        <w:t>Aanvullende gewenste functionaliteiten</w:t>
      </w:r>
      <w:bookmarkEnd w:id="35"/>
    </w:p>
    <w:p w:rsidR="00A51966" w:rsidRPr="00AF30C8" w:rsidRDefault="007376A0" w:rsidP="00A51966">
      <w:pPr>
        <w:pStyle w:val="ListParagraph"/>
        <w:numPr>
          <w:ilvl w:val="0"/>
          <w:numId w:val="7"/>
        </w:numPr>
      </w:pPr>
      <w:r w:rsidRPr="00AF30C8">
        <w:t xml:space="preserve">Onderzoek over </w:t>
      </w:r>
      <w:proofErr w:type="spellStart"/>
      <w:r w:rsidRPr="00AF30C8">
        <w:t>webservices</w:t>
      </w:r>
      <w:proofErr w:type="spellEnd"/>
      <w:r w:rsidR="002277C0" w:rsidRPr="00AF30C8">
        <w:t xml:space="preserve"> van </w:t>
      </w:r>
      <w:proofErr w:type="spellStart"/>
      <w:r w:rsidR="002277C0" w:rsidRPr="00AF30C8">
        <w:t>Twinfield</w:t>
      </w:r>
      <w:proofErr w:type="spellEnd"/>
      <w:r w:rsidR="002277C0" w:rsidRPr="00AF30C8">
        <w:t xml:space="preserve"> verrichten</w:t>
      </w:r>
    </w:p>
    <w:p w:rsidR="002277C0" w:rsidRPr="00AF30C8" w:rsidRDefault="00E76FF8" w:rsidP="00A51966">
      <w:pPr>
        <w:pStyle w:val="ListParagraph"/>
        <w:numPr>
          <w:ilvl w:val="0"/>
          <w:numId w:val="7"/>
        </w:numPr>
      </w:pPr>
      <w:r w:rsidRPr="00AF30C8">
        <w:t>Functionaliteiten implementeren</w:t>
      </w:r>
    </w:p>
    <w:p w:rsidR="000C6144" w:rsidRPr="00AF30C8" w:rsidRDefault="000C6144" w:rsidP="000C6144">
      <w:pPr>
        <w:pStyle w:val="Heading3"/>
      </w:pPr>
      <w:bookmarkStart w:id="36" w:name="_Toc478723246"/>
      <w:r w:rsidRPr="00AF30C8">
        <w:t>Testrapport</w:t>
      </w:r>
      <w:bookmarkEnd w:id="36"/>
    </w:p>
    <w:p w:rsidR="000C6144" w:rsidRPr="00AF30C8" w:rsidRDefault="000C6144" w:rsidP="000C6144">
      <w:pPr>
        <w:pStyle w:val="ListParagraph"/>
        <w:numPr>
          <w:ilvl w:val="0"/>
          <w:numId w:val="7"/>
        </w:numPr>
      </w:pPr>
      <w:r w:rsidRPr="00AF30C8">
        <w:t xml:space="preserve">Module testen en </w:t>
      </w:r>
      <w:r w:rsidR="00E76FF8" w:rsidRPr="00AF30C8">
        <w:t>documenteren</w:t>
      </w:r>
      <w:r w:rsidRPr="00AF30C8">
        <w:t xml:space="preserve"> in een testrapport</w:t>
      </w:r>
    </w:p>
    <w:p w:rsidR="000C6144" w:rsidRPr="00AF30C8" w:rsidRDefault="000C6144" w:rsidP="000C6144">
      <w:pPr>
        <w:pStyle w:val="ListParagraph"/>
        <w:numPr>
          <w:ilvl w:val="0"/>
          <w:numId w:val="7"/>
        </w:numPr>
      </w:pPr>
      <w:r w:rsidRPr="00AF30C8">
        <w:t>Testrapport laten controleren</w:t>
      </w:r>
    </w:p>
    <w:p w:rsidR="000C6144" w:rsidRPr="00AF30C8" w:rsidRDefault="000C6144" w:rsidP="000C6144">
      <w:pPr>
        <w:pStyle w:val="ListParagraph"/>
        <w:numPr>
          <w:ilvl w:val="0"/>
          <w:numId w:val="7"/>
        </w:numPr>
      </w:pPr>
      <w:r w:rsidRPr="00AF30C8">
        <w:t>Testrapport inleveren</w:t>
      </w:r>
    </w:p>
    <w:p w:rsidR="009F3572" w:rsidRPr="00AF30C8" w:rsidRDefault="00681DFF" w:rsidP="002277C0">
      <w:pPr>
        <w:pStyle w:val="Heading2"/>
        <w:rPr>
          <w:rFonts w:asciiTheme="minorHAnsi" w:eastAsiaTheme="minorEastAsia" w:hAnsiTheme="minorHAnsi" w:cstheme="minorBidi"/>
          <w:caps w:val="0"/>
          <w:color w:val="auto"/>
          <w:sz w:val="22"/>
          <w:szCs w:val="22"/>
        </w:rPr>
      </w:pPr>
      <w:bookmarkStart w:id="37" w:name="_Toc478723247"/>
      <w:r w:rsidRPr="00AF30C8">
        <w:t>Nazorgfase</w:t>
      </w:r>
      <w:bookmarkEnd w:id="37"/>
    </w:p>
    <w:p w:rsidR="002277C0" w:rsidRPr="00AF30C8" w:rsidRDefault="007878AF" w:rsidP="002277C0">
      <w:pPr>
        <w:pStyle w:val="Heading3"/>
      </w:pPr>
      <w:bookmarkStart w:id="38" w:name="_Toc478723248"/>
      <w:r w:rsidRPr="00AF30C8">
        <w:t>Technische documentatie</w:t>
      </w:r>
      <w:bookmarkEnd w:id="38"/>
    </w:p>
    <w:p w:rsidR="002277C0" w:rsidRPr="00AF30C8" w:rsidRDefault="002277C0" w:rsidP="002277C0">
      <w:pPr>
        <w:pStyle w:val="ListParagraph"/>
        <w:numPr>
          <w:ilvl w:val="0"/>
          <w:numId w:val="7"/>
        </w:numPr>
      </w:pPr>
      <w:r w:rsidRPr="00AF30C8">
        <w:t>Gebruikte technieken en methodes documenteren van de gemaakte module</w:t>
      </w:r>
    </w:p>
    <w:p w:rsidR="007878AF" w:rsidRPr="00AF30C8" w:rsidRDefault="007878AF" w:rsidP="002277C0">
      <w:pPr>
        <w:pStyle w:val="ListParagraph"/>
        <w:numPr>
          <w:ilvl w:val="0"/>
          <w:numId w:val="7"/>
        </w:numPr>
      </w:pPr>
      <w:r w:rsidRPr="00AF30C8">
        <w:t>Technische documentatie laten controleren</w:t>
      </w:r>
    </w:p>
    <w:p w:rsidR="007878AF" w:rsidRPr="00AF30C8" w:rsidRDefault="007878AF" w:rsidP="002277C0">
      <w:pPr>
        <w:pStyle w:val="ListParagraph"/>
        <w:numPr>
          <w:ilvl w:val="0"/>
          <w:numId w:val="7"/>
        </w:numPr>
      </w:pPr>
      <w:r w:rsidRPr="00AF30C8">
        <w:t>Technische documentatie inleveren</w:t>
      </w:r>
    </w:p>
    <w:p w:rsidR="002277C0" w:rsidRPr="00AF30C8" w:rsidRDefault="002277C0" w:rsidP="00600C08">
      <w:pPr>
        <w:pStyle w:val="Heading2"/>
      </w:pPr>
      <w:bookmarkStart w:id="39" w:name="_Toc478723249"/>
      <w:r w:rsidRPr="00AF30C8">
        <w:t>Oplevering</w:t>
      </w:r>
      <w:bookmarkEnd w:id="39"/>
    </w:p>
    <w:p w:rsidR="000C6144" w:rsidRPr="00492487" w:rsidRDefault="007878AF" w:rsidP="00492487">
      <w:pPr>
        <w:pStyle w:val="ListParagraph"/>
        <w:numPr>
          <w:ilvl w:val="0"/>
          <w:numId w:val="7"/>
        </w:numPr>
      </w:pPr>
      <w:r w:rsidRPr="00AF30C8">
        <w:t>Eindpresentatie en demonstratie</w:t>
      </w:r>
      <w:r w:rsidR="000C6144" w:rsidRPr="00AF30C8">
        <w:br w:type="page"/>
      </w:r>
    </w:p>
    <w:p w:rsidR="009F3572" w:rsidRPr="00AF30C8" w:rsidRDefault="009F3572" w:rsidP="009F3572">
      <w:pPr>
        <w:pStyle w:val="Heading1"/>
      </w:pPr>
      <w:bookmarkStart w:id="40" w:name="_Toc478723250"/>
      <w:r w:rsidRPr="00AF30C8">
        <w:lastRenderedPageBreak/>
        <w:t>Projectgrenzen en Randvoorwaarden</w:t>
      </w:r>
      <w:bookmarkEnd w:id="40"/>
    </w:p>
    <w:p w:rsidR="00366F1A" w:rsidRPr="00AF30C8" w:rsidRDefault="008D1A10" w:rsidP="00D33765">
      <w:r w:rsidRPr="00AF30C8">
        <w:t xml:space="preserve">Het project is vanaf 9 februari 2017 gestart </w:t>
      </w:r>
      <w:r w:rsidR="008801CE" w:rsidRPr="00AF30C8">
        <w:t>uit</w:t>
      </w:r>
      <w:r w:rsidRPr="00AF30C8">
        <w:t xml:space="preserve"> een vergadering tussen de stagiair Phat Tran, de directeur Geurt Jan van Ek en de praktijkopleider Lars van der </w:t>
      </w:r>
      <w:proofErr w:type="spellStart"/>
      <w:r w:rsidRPr="00AF30C8">
        <w:t>Sangen</w:t>
      </w:r>
      <w:proofErr w:type="spellEnd"/>
      <w:r w:rsidRPr="00AF30C8">
        <w:t xml:space="preserve">. Het kent een definitieve einddatum </w:t>
      </w:r>
      <w:r w:rsidR="00E8553C" w:rsidRPr="00AF30C8">
        <w:t>van</w:t>
      </w:r>
      <w:r w:rsidR="005F2F87" w:rsidRPr="00AF30C8">
        <w:t xml:space="preserve"> 23</w:t>
      </w:r>
      <w:r w:rsidRPr="00AF30C8">
        <w:t xml:space="preserve"> juni 2017. </w:t>
      </w:r>
    </w:p>
    <w:p w:rsidR="00301D70" w:rsidRPr="00AF30C8" w:rsidRDefault="00301D70" w:rsidP="00301D70">
      <w:r w:rsidRPr="00AF30C8">
        <w:t xml:space="preserve">Boekhoudpakketten worden alleen gebruikt voor btw-codes, debiteuren en transacties. Overige functionaliteiten worden in </w:t>
      </w:r>
      <w:proofErr w:type="spellStart"/>
      <w:r w:rsidRPr="00AF30C8">
        <w:t>TwentyFour</w:t>
      </w:r>
      <w:proofErr w:type="spellEnd"/>
      <w:r w:rsidRPr="00AF30C8">
        <w:t xml:space="preserve"> uitgevoerd, zoals het verzenden van facturen. Voor dit project is het alleen noodzakelijk om met </w:t>
      </w:r>
      <w:proofErr w:type="spellStart"/>
      <w:r w:rsidRPr="00AF30C8">
        <w:t>Twinfield</w:t>
      </w:r>
      <w:proofErr w:type="spellEnd"/>
      <w:r w:rsidRPr="00AF30C8">
        <w:t xml:space="preserve"> te kunnen communiceren, implementatie van andere boekhoudpakketten is een mogelijkheid voor andere projecten of opdrachten.</w:t>
      </w:r>
    </w:p>
    <w:p w:rsidR="00301D70" w:rsidRPr="00AF30C8" w:rsidRDefault="008801CE" w:rsidP="00792039">
      <w:r w:rsidRPr="00AF30C8">
        <w:t xml:space="preserve">De stagiair moet de module object georiënteerd programmeren. </w:t>
      </w:r>
      <w:r w:rsidR="001050C5" w:rsidRPr="00AF30C8">
        <w:t>Hiervoor</w:t>
      </w:r>
      <w:r w:rsidR="00FE2DFE" w:rsidRPr="00AF30C8">
        <w:t xml:space="preserve"> zijn classes gegenereerd door gebruik van “WSDL2 PHP Generator Library”. </w:t>
      </w:r>
      <w:r w:rsidR="00301D70" w:rsidRPr="00AF30C8">
        <w:t xml:space="preserve">Deze classes zijn uit de </w:t>
      </w:r>
      <w:proofErr w:type="spellStart"/>
      <w:r w:rsidR="00301D70" w:rsidRPr="00AF30C8">
        <w:t>Twinfield</w:t>
      </w:r>
      <w:proofErr w:type="spellEnd"/>
      <w:r w:rsidR="00301D70" w:rsidRPr="00AF30C8">
        <w:t xml:space="preserve"> </w:t>
      </w:r>
      <w:proofErr w:type="spellStart"/>
      <w:r w:rsidR="00301D70" w:rsidRPr="00AF30C8">
        <w:t>webservices</w:t>
      </w:r>
      <w:proofErr w:type="spellEnd"/>
      <w:r w:rsidR="00301D70" w:rsidRPr="00AF30C8">
        <w:t xml:space="preserve"> gegeneerd en dienen daarvoor te worden gebruikt. D</w:t>
      </w:r>
      <w:r w:rsidR="001050C5" w:rsidRPr="00AF30C8">
        <w:t>e stagiair</w:t>
      </w:r>
      <w:r w:rsidR="00301D70" w:rsidRPr="00AF30C8">
        <w:t xml:space="preserve"> kan</w:t>
      </w:r>
      <w:r w:rsidR="001050C5" w:rsidRPr="00AF30C8">
        <w:t xml:space="preserve"> </w:t>
      </w:r>
      <w:r w:rsidR="007376A0" w:rsidRPr="00AF30C8">
        <w:t>inzicht krijgen met</w:t>
      </w:r>
      <w:r w:rsidRPr="00AF30C8">
        <w:t xml:space="preserve"> code en logica van andere modules. </w:t>
      </w:r>
    </w:p>
    <w:p w:rsidR="00301D70" w:rsidRPr="00AF30C8" w:rsidRDefault="00301D70" w:rsidP="00792039">
      <w:r w:rsidRPr="00AF30C8">
        <w:t>De module heeft betrekking op andere modules</w:t>
      </w:r>
      <w:r w:rsidR="00AF30C8" w:rsidRPr="00AF30C8">
        <w:t>, hierin moet de projectuitvoerder ook aanpassingen aan toebrengen. De betrokken modules zijn “</w:t>
      </w:r>
      <w:proofErr w:type="spellStart"/>
      <w:r w:rsidR="00AF30C8" w:rsidRPr="00AF30C8">
        <w:t>SenetInvoice</w:t>
      </w:r>
      <w:proofErr w:type="spellEnd"/>
      <w:r w:rsidR="00AF30C8" w:rsidRPr="00AF30C8">
        <w:t>” en “</w:t>
      </w:r>
      <w:proofErr w:type="spellStart"/>
      <w:r w:rsidR="00AF30C8" w:rsidRPr="00AF30C8">
        <w:t>SenetOrganisation</w:t>
      </w:r>
      <w:proofErr w:type="spellEnd"/>
      <w:r w:rsidR="00AF30C8" w:rsidRPr="00AF30C8">
        <w:t>”.</w:t>
      </w:r>
    </w:p>
    <w:p w:rsidR="00847D84" w:rsidRPr="00AF30C8" w:rsidRDefault="008801CE" w:rsidP="00792039">
      <w:r w:rsidRPr="00AF30C8">
        <w:t>Versiebeheer wordt toegepast door te</w:t>
      </w:r>
      <w:r w:rsidR="00792039" w:rsidRPr="00AF30C8">
        <w:t xml:space="preserve"> werken met</w:t>
      </w:r>
      <w:r w:rsidR="00535CB8" w:rsidRPr="00AF30C8">
        <w:t xml:space="preserve"> </w:t>
      </w:r>
      <w:r w:rsidRPr="00AF30C8">
        <w:t>‘C</w:t>
      </w:r>
      <w:r w:rsidR="00535CB8" w:rsidRPr="00AF30C8">
        <w:t>odebase</w:t>
      </w:r>
      <w:r w:rsidRPr="00AF30C8">
        <w:t>’.</w:t>
      </w:r>
      <w:r w:rsidR="00317BDB" w:rsidRPr="00AF30C8">
        <w:t xml:space="preserve"> </w:t>
      </w:r>
      <w:r w:rsidR="00792039" w:rsidRPr="00AF30C8">
        <w:t xml:space="preserve"> </w:t>
      </w:r>
      <w:r w:rsidR="00317BDB" w:rsidRPr="00AF30C8">
        <w:t xml:space="preserve">Het is vereist om in </w:t>
      </w:r>
      <w:r w:rsidR="00792039" w:rsidRPr="00AF30C8">
        <w:t>branches te werken in Codebase, de praktijkbegeleider moet de code goedkeuren.</w:t>
      </w:r>
    </w:p>
    <w:p w:rsidR="00317BDB" w:rsidRPr="00492487" w:rsidRDefault="00792039" w:rsidP="00492487">
      <w:r w:rsidRPr="00AF30C8">
        <w:t xml:space="preserve">De </w:t>
      </w:r>
      <w:r w:rsidR="00301D70" w:rsidRPr="00AF30C8">
        <w:t>“</w:t>
      </w:r>
      <w:r w:rsidRPr="00AF30C8">
        <w:t>dagen oud</w:t>
      </w:r>
      <w:r w:rsidR="00301D70" w:rsidRPr="00AF30C8">
        <w:t>”</w:t>
      </w:r>
      <w:r w:rsidRPr="00AF30C8">
        <w:t xml:space="preserve"> </w:t>
      </w:r>
      <w:r w:rsidR="00301D70" w:rsidRPr="00AF30C8">
        <w:t>gegeven van facturaties</w:t>
      </w:r>
      <w:r w:rsidRPr="00AF30C8">
        <w:t xml:space="preserve"> moeten berekend worden door gebruik te maken van de huidige datum en de factuurdatum</w:t>
      </w:r>
      <w:r w:rsidR="00301D70" w:rsidRPr="00AF30C8">
        <w:t xml:space="preserve"> in plaats van de gegeven ophalen uit </w:t>
      </w:r>
      <w:proofErr w:type="spellStart"/>
      <w:r w:rsidR="00301D70" w:rsidRPr="00AF30C8">
        <w:t>Twinfield</w:t>
      </w:r>
      <w:proofErr w:type="spellEnd"/>
      <w:r w:rsidR="00301D70" w:rsidRPr="00AF30C8">
        <w:t>, d</w:t>
      </w:r>
      <w:r w:rsidRPr="00AF30C8">
        <w:t xml:space="preserve">e klant wilt zo min </w:t>
      </w:r>
      <w:r w:rsidR="00301D70" w:rsidRPr="00AF30C8">
        <w:t xml:space="preserve">mogelijk gegevens ophalen uit </w:t>
      </w:r>
      <w:proofErr w:type="spellStart"/>
      <w:r w:rsidR="00301D70" w:rsidRPr="00AF30C8">
        <w:t>webservices</w:t>
      </w:r>
      <w:proofErr w:type="spellEnd"/>
      <w:r w:rsidRPr="00AF30C8">
        <w:t>.</w:t>
      </w:r>
      <w:r w:rsidR="00317BDB" w:rsidRPr="00AF30C8">
        <w:br w:type="page"/>
      </w:r>
    </w:p>
    <w:p w:rsidR="009F3572" w:rsidRPr="00AF30C8" w:rsidRDefault="009F3572" w:rsidP="009F3572">
      <w:pPr>
        <w:pStyle w:val="Heading1"/>
      </w:pPr>
      <w:bookmarkStart w:id="41" w:name="_Toc478723251"/>
      <w:r w:rsidRPr="00AF30C8">
        <w:lastRenderedPageBreak/>
        <w:t>Producten</w:t>
      </w:r>
      <w:bookmarkEnd w:id="41"/>
    </w:p>
    <w:p w:rsidR="00EC4A24" w:rsidRPr="00AF30C8" w:rsidRDefault="00EC4A24" w:rsidP="00EC4A24">
      <w:pPr>
        <w:pStyle w:val="ListParagraph"/>
        <w:numPr>
          <w:ilvl w:val="0"/>
          <w:numId w:val="7"/>
        </w:numPr>
      </w:pPr>
      <w:r w:rsidRPr="00AF30C8">
        <w:t>Eisen en wensen</w:t>
      </w:r>
    </w:p>
    <w:p w:rsidR="00EC4A24" w:rsidRPr="00AF30C8" w:rsidRDefault="00EC4A24" w:rsidP="00EC4A24">
      <w:pPr>
        <w:pStyle w:val="ListParagraph"/>
        <w:numPr>
          <w:ilvl w:val="0"/>
          <w:numId w:val="7"/>
        </w:numPr>
      </w:pPr>
      <w:r w:rsidRPr="00AF30C8">
        <w:t>Plan van aanpak</w:t>
      </w:r>
    </w:p>
    <w:p w:rsidR="00EC4A24" w:rsidRPr="00AF30C8" w:rsidRDefault="00EC4A24" w:rsidP="00EC4A24">
      <w:pPr>
        <w:pStyle w:val="ListParagraph"/>
        <w:numPr>
          <w:ilvl w:val="0"/>
          <w:numId w:val="7"/>
        </w:numPr>
      </w:pPr>
      <w:r w:rsidRPr="00AF30C8">
        <w:t>Planning</w:t>
      </w:r>
    </w:p>
    <w:p w:rsidR="00EC4A24" w:rsidRPr="00AF30C8" w:rsidRDefault="00EC4A24" w:rsidP="00EC4A24">
      <w:pPr>
        <w:pStyle w:val="ListParagraph"/>
        <w:numPr>
          <w:ilvl w:val="0"/>
          <w:numId w:val="7"/>
        </w:numPr>
      </w:pPr>
      <w:r w:rsidRPr="00AF30C8">
        <w:t>Functioneel ontwerp</w:t>
      </w:r>
    </w:p>
    <w:p w:rsidR="00EC4A24" w:rsidRPr="00AF30C8" w:rsidRDefault="00EC4A24" w:rsidP="00EC4A24">
      <w:pPr>
        <w:pStyle w:val="ListParagraph"/>
        <w:numPr>
          <w:ilvl w:val="0"/>
          <w:numId w:val="7"/>
        </w:numPr>
      </w:pPr>
      <w:r w:rsidRPr="00AF30C8">
        <w:t>Technisch ontwerp</w:t>
      </w:r>
    </w:p>
    <w:p w:rsidR="00EC4A24" w:rsidRPr="00AF30C8" w:rsidRDefault="00EC4A24" w:rsidP="00EC4A24">
      <w:pPr>
        <w:pStyle w:val="ListParagraph"/>
        <w:numPr>
          <w:ilvl w:val="0"/>
          <w:numId w:val="7"/>
        </w:numPr>
      </w:pPr>
      <w:r w:rsidRPr="00AF30C8">
        <w:t>Tussenoplevering</w:t>
      </w:r>
    </w:p>
    <w:p w:rsidR="00EC4A24" w:rsidRPr="00AF30C8" w:rsidRDefault="00EC4A24" w:rsidP="00EC4A24">
      <w:pPr>
        <w:pStyle w:val="ListParagraph"/>
        <w:numPr>
          <w:ilvl w:val="0"/>
          <w:numId w:val="7"/>
        </w:numPr>
      </w:pPr>
      <w:r w:rsidRPr="00AF30C8">
        <w:t>Testplan</w:t>
      </w:r>
    </w:p>
    <w:p w:rsidR="00EC4A24" w:rsidRPr="00AF30C8" w:rsidRDefault="00FE2DFE" w:rsidP="00FE2DFE">
      <w:pPr>
        <w:pStyle w:val="ListParagraph"/>
        <w:numPr>
          <w:ilvl w:val="0"/>
          <w:numId w:val="7"/>
        </w:numPr>
      </w:pPr>
      <w:r w:rsidRPr="00AF30C8">
        <w:t>Herbouwde</w:t>
      </w:r>
      <w:r w:rsidR="00EC4A24" w:rsidRPr="00AF30C8">
        <w:t xml:space="preserve"> module</w:t>
      </w:r>
      <w:r w:rsidRPr="00AF30C8">
        <w:t xml:space="preserve"> met aanvullende</w:t>
      </w:r>
      <w:r w:rsidR="00EC4A24" w:rsidRPr="00AF30C8">
        <w:t xml:space="preserve"> gewenste functionaliteiten</w:t>
      </w:r>
    </w:p>
    <w:p w:rsidR="00AF30C8" w:rsidRPr="00AF30C8" w:rsidRDefault="00AF30C8" w:rsidP="00AF30C8">
      <w:pPr>
        <w:pStyle w:val="ListParagraph"/>
        <w:numPr>
          <w:ilvl w:val="1"/>
          <w:numId w:val="7"/>
        </w:numPr>
      </w:pPr>
      <w:r w:rsidRPr="00AF30C8">
        <w:t>Accounting; boekhoudgegevensconfiguratie</w:t>
      </w:r>
    </w:p>
    <w:p w:rsidR="00AF30C8" w:rsidRPr="00AF30C8" w:rsidRDefault="00AF30C8" w:rsidP="00AF30C8">
      <w:pPr>
        <w:pStyle w:val="ListParagraph"/>
        <w:numPr>
          <w:ilvl w:val="1"/>
          <w:numId w:val="7"/>
        </w:numPr>
      </w:pPr>
      <w:r w:rsidRPr="00AF30C8">
        <w:t>Relaties; debiteurkoppeling</w:t>
      </w:r>
    </w:p>
    <w:p w:rsidR="00AF30C8" w:rsidRPr="00AF30C8" w:rsidRDefault="00AF30C8" w:rsidP="00AF30C8">
      <w:pPr>
        <w:pStyle w:val="ListParagraph"/>
        <w:numPr>
          <w:ilvl w:val="1"/>
          <w:numId w:val="7"/>
        </w:numPr>
      </w:pPr>
      <w:r w:rsidRPr="00AF30C8">
        <w:t>Facturatie; boekingen en herinneringenfunctionaliteiten</w:t>
      </w:r>
    </w:p>
    <w:p w:rsidR="00EC4A24" w:rsidRPr="00AF30C8" w:rsidRDefault="00EC4A24" w:rsidP="00EC4A24">
      <w:pPr>
        <w:pStyle w:val="ListParagraph"/>
        <w:numPr>
          <w:ilvl w:val="0"/>
          <w:numId w:val="7"/>
        </w:numPr>
      </w:pPr>
      <w:r w:rsidRPr="00AF30C8">
        <w:t>Testrapport</w:t>
      </w:r>
    </w:p>
    <w:p w:rsidR="00EC4A24" w:rsidRPr="00AF30C8" w:rsidRDefault="00EC4A24" w:rsidP="00EC4A24">
      <w:pPr>
        <w:pStyle w:val="ListParagraph"/>
        <w:numPr>
          <w:ilvl w:val="0"/>
          <w:numId w:val="7"/>
        </w:numPr>
      </w:pPr>
      <w:r w:rsidRPr="00AF30C8">
        <w:t>Technische documentatie</w:t>
      </w:r>
    </w:p>
    <w:p w:rsidR="00EC4A24" w:rsidRPr="00AF30C8" w:rsidRDefault="008D051A" w:rsidP="00492487">
      <w:pPr>
        <w:pStyle w:val="ListParagraph"/>
        <w:numPr>
          <w:ilvl w:val="0"/>
          <w:numId w:val="7"/>
        </w:numPr>
      </w:pPr>
      <w:r w:rsidRPr="00AF30C8">
        <w:t>Oplevering</w:t>
      </w:r>
      <w:r w:rsidR="00EC4A24" w:rsidRPr="00AF30C8">
        <w:br w:type="page"/>
      </w:r>
    </w:p>
    <w:p w:rsidR="00547829" w:rsidRPr="00AF30C8" w:rsidRDefault="009F3572" w:rsidP="00547829">
      <w:pPr>
        <w:pStyle w:val="Heading1"/>
      </w:pPr>
      <w:bookmarkStart w:id="42" w:name="_Toc478723252"/>
      <w:r w:rsidRPr="00AF30C8">
        <w:lastRenderedPageBreak/>
        <w:t>Kwaliteit</w:t>
      </w:r>
      <w:bookmarkEnd w:id="42"/>
    </w:p>
    <w:p w:rsidR="00F23817" w:rsidRPr="00AF30C8" w:rsidRDefault="007078FA" w:rsidP="007078FA">
      <w:r w:rsidRPr="00AF30C8">
        <w:t>De kwaliteit van het projectre</w:t>
      </w:r>
      <w:r w:rsidR="00AF30C8" w:rsidRPr="00AF30C8">
        <w:t>sultaat, dat beschreven is in het</w:t>
      </w:r>
      <w:r w:rsidRPr="00AF30C8">
        <w:t xml:space="preserve"> hoofdstuk </w:t>
      </w:r>
      <w:r w:rsidR="00AF30C8" w:rsidRPr="00AF30C8">
        <w:t>“</w:t>
      </w:r>
      <w:r w:rsidRPr="00AF30C8">
        <w:t>Opdracht</w:t>
      </w:r>
      <w:r w:rsidR="00AF30C8" w:rsidRPr="00AF30C8">
        <w:t>”</w:t>
      </w:r>
      <w:r w:rsidRPr="00AF30C8">
        <w:t>, wordt</w:t>
      </w:r>
      <w:r w:rsidR="00F23817" w:rsidRPr="00AF30C8">
        <w:t xml:space="preserve"> gewaarborgd door de kwaliteit</w:t>
      </w:r>
      <w:r w:rsidR="009C11F9" w:rsidRPr="00AF30C8">
        <w:t>en</w:t>
      </w:r>
      <w:r w:rsidRPr="00AF30C8">
        <w:t xml:space="preserve"> van tussenresultaten te bewaken. De tussenresultaten moeten door de praktijkbegeleider van de stagiair worden goedgekeurd</w:t>
      </w:r>
      <w:r w:rsidR="00AF30C8">
        <w:t>, ze zijn in het hoofdstuk “Producten” opgenomen.</w:t>
      </w:r>
      <w:r w:rsidR="00F23817" w:rsidRPr="00AF30C8">
        <w:t xml:space="preserve"> Er wordt gecontroleerd op de juistheid en volledigheid van informatie in</w:t>
      </w:r>
      <w:r w:rsidR="00C758B0" w:rsidRPr="00AF30C8">
        <w:t xml:space="preserve"> de</w:t>
      </w:r>
      <w:r w:rsidR="00F23817" w:rsidRPr="00AF30C8">
        <w:t xml:space="preserve"> documenten en</w:t>
      </w:r>
      <w:r w:rsidR="00C758B0" w:rsidRPr="00AF30C8">
        <w:t xml:space="preserve"> de</w:t>
      </w:r>
      <w:r w:rsidR="00F23817" w:rsidRPr="00AF30C8">
        <w:t xml:space="preserve"> </w:t>
      </w:r>
      <w:r w:rsidR="00C758B0" w:rsidRPr="00AF30C8">
        <w:t>module. E</w:t>
      </w:r>
      <w:r w:rsidR="00F23817" w:rsidRPr="00AF30C8">
        <w:t>n</w:t>
      </w:r>
      <w:r w:rsidR="00C758B0" w:rsidRPr="00AF30C8">
        <w:t xml:space="preserve"> of de juiste</w:t>
      </w:r>
      <w:r w:rsidR="00F23817" w:rsidRPr="00AF30C8">
        <w:t xml:space="preserve"> </w:t>
      </w:r>
      <w:r w:rsidR="00C758B0" w:rsidRPr="00AF30C8">
        <w:t>normen en technieken zijn toegepast, zoals correct gebruik van Zend Framework 2.</w:t>
      </w:r>
    </w:p>
    <w:p w:rsidR="00F23817" w:rsidRPr="00AF30C8" w:rsidRDefault="00C87C47" w:rsidP="007078FA">
      <w:r w:rsidRPr="00AF30C8">
        <w:t>De klant wordt regelmatig</w:t>
      </w:r>
      <w:r w:rsidR="009C11F9" w:rsidRPr="00AF30C8">
        <w:t xml:space="preserve"> informeel op de hoogte gehouden</w:t>
      </w:r>
      <w:r w:rsidRPr="00AF30C8">
        <w:t>.</w:t>
      </w:r>
      <w:r w:rsidR="009C11F9" w:rsidRPr="00AF30C8">
        <w:t xml:space="preserve"> Met de eindoplevering wordt de klant in het geheel geïnformeerd.</w:t>
      </w:r>
      <w:r w:rsidRPr="00AF30C8">
        <w:t xml:space="preserve"> De </w:t>
      </w:r>
      <w:r w:rsidR="00AF30C8">
        <w:t>projectuitvoerder</w:t>
      </w:r>
      <w:r w:rsidRPr="00AF30C8">
        <w:t xml:space="preserve"> is verder altijd bereid om de klant te informeren als erom </w:t>
      </w:r>
      <w:r w:rsidR="00FE2DFE" w:rsidRPr="00AF30C8">
        <w:t xml:space="preserve">wordt </w:t>
      </w:r>
      <w:r w:rsidRPr="00AF30C8">
        <w:t xml:space="preserve">gevraagd. </w:t>
      </w:r>
    </w:p>
    <w:p w:rsidR="001941BE" w:rsidRDefault="005F1E82" w:rsidP="00AF30C8">
      <w:pPr>
        <w:pStyle w:val="Heading2"/>
      </w:pPr>
      <w:bookmarkStart w:id="43" w:name="_Toc478723253"/>
      <w:r w:rsidRPr="00AF30C8">
        <w:t>Softwaretools</w:t>
      </w:r>
      <w:bookmarkEnd w:id="43"/>
    </w:p>
    <w:p w:rsidR="0013179D" w:rsidRDefault="0013179D" w:rsidP="0013179D">
      <w:r>
        <w:t xml:space="preserve">In de volgende tabel zijn de gebruikte softwaretools binnen het project opgenomen, in het technisch ontwerp </w:t>
      </w:r>
      <w:r w:rsidR="00492487">
        <w:t>worden</w:t>
      </w:r>
      <w:r>
        <w:t xml:space="preserve"> de gebruikte softwaretools voor bij het ontwikkelen uitgebreid beschreven.</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2700"/>
        <w:gridCol w:w="6660"/>
      </w:tblGrid>
      <w:tr w:rsidR="0013179D" w:rsidRPr="00AE4D8C" w:rsidTr="0049248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00" w:type="dxa"/>
            <w:tcBorders>
              <w:top w:val="nil"/>
              <w:left w:val="nil"/>
            </w:tcBorders>
            <w:vAlign w:val="bottom"/>
          </w:tcPr>
          <w:p w:rsidR="0013179D" w:rsidRPr="00AE4D8C" w:rsidRDefault="0013179D" w:rsidP="00492487">
            <w:pPr>
              <w:pStyle w:val="Tabletext"/>
            </w:pPr>
            <w:r w:rsidRPr="00AE4D8C">
              <w:t>Softwaretools</w:t>
            </w:r>
          </w:p>
        </w:tc>
        <w:tc>
          <w:tcPr>
            <w:tcW w:w="6660" w:type="dxa"/>
            <w:tcBorders>
              <w:top w:val="nil"/>
              <w:right w:val="nil"/>
            </w:tcBorders>
            <w:vAlign w:val="bottom"/>
          </w:tcPr>
          <w:p w:rsidR="0013179D" w:rsidRPr="00BD6006" w:rsidRDefault="0013179D" w:rsidP="00492487">
            <w:pPr>
              <w:pStyle w:val="Tabletext"/>
              <w:cnfStyle w:val="100000000000" w:firstRow="1" w:lastRow="0" w:firstColumn="0" w:lastColumn="0" w:oddVBand="0" w:evenVBand="0" w:oddHBand="0" w:evenHBand="0" w:firstRowFirstColumn="0" w:firstRowLastColumn="0" w:lastRowFirstColumn="0" w:lastRowLastColumn="0"/>
            </w:pPr>
            <w:r w:rsidRPr="00BD6006">
              <w:t>Omschrijving</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AE4D8C" w:rsidRDefault="0013179D" w:rsidP="00492487">
            <w:pPr>
              <w:pStyle w:val="Tabletext"/>
            </w:pPr>
            <w:r w:rsidRPr="00AE4D8C">
              <w:t>Microsoft Word 2016</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t>Een tekstverwerker voor het opstellen en bijwerken van tekstbestanden.</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AE4D8C" w:rsidRDefault="0013179D" w:rsidP="00492487">
            <w:pPr>
              <w:pStyle w:val="Tabletext"/>
            </w:pPr>
            <w:r w:rsidRPr="00AE4D8C">
              <w:t>Microsoft Visio 2016</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t>Een applicatie v</w:t>
            </w:r>
            <w:r w:rsidRPr="00AE4D8C">
              <w:t>oor het opstellen en bijwerken van diagrammen.</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AE4D8C" w:rsidRDefault="0013179D" w:rsidP="00492487">
            <w:pPr>
              <w:pStyle w:val="Tabletext"/>
            </w:pPr>
            <w:r w:rsidRPr="00AE4D8C">
              <w:t>Microsoft Project 2016</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t>Een applicatie v</w:t>
            </w:r>
            <w:r w:rsidRPr="00AE4D8C">
              <w:t>oor het opstellen en bijwerken van</w:t>
            </w:r>
            <w:r>
              <w:t xml:space="preserve"> </w:t>
            </w:r>
            <w:r w:rsidRPr="00AE4D8C">
              <w:t>planningen.</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AE4D8C" w:rsidRDefault="0013179D" w:rsidP="00492487">
            <w:pPr>
              <w:pStyle w:val="Tabletext"/>
            </w:pPr>
            <w:proofErr w:type="spellStart"/>
            <w:r w:rsidRPr="00AE4D8C">
              <w:t>PHPStorm</w:t>
            </w:r>
            <w:proofErr w:type="spellEnd"/>
            <w:r w:rsidRPr="00AE4D8C">
              <w:t xml:space="preserve"> EAP 171.3780.55</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rsidRPr="00AE4D8C">
              <w:t>Een gratis softwareontwikkelomgeving voor PHP.</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AE4D8C" w:rsidRDefault="0013179D" w:rsidP="00492487">
            <w:pPr>
              <w:pStyle w:val="Tabletext"/>
            </w:pPr>
            <w:r w:rsidRPr="00AE4D8C">
              <w:t>Git 2.1.4</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rsidRPr="00AE4D8C">
              <w:t>Een versiebeheersysteem.</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AE4D8C" w:rsidRDefault="0013179D" w:rsidP="00492487">
            <w:pPr>
              <w:pStyle w:val="Tabletext"/>
            </w:pPr>
            <w:proofErr w:type="spellStart"/>
            <w:r w:rsidRPr="00AE4D8C">
              <w:t>aTech</w:t>
            </w:r>
            <w:proofErr w:type="spellEnd"/>
            <w:r w:rsidRPr="00AE4D8C">
              <w:t xml:space="preserve"> Media Codebase</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rsidRPr="00AE4D8C">
              <w:t>Een web-</w:t>
            </w:r>
            <w:proofErr w:type="spellStart"/>
            <w:r w:rsidRPr="00AE4D8C">
              <w:t>based</w:t>
            </w:r>
            <w:proofErr w:type="spellEnd"/>
            <w:r w:rsidRPr="00AE4D8C">
              <w:t xml:space="preserve"> hosting service voor softwareprojecten.</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513931" w:rsidRDefault="0013179D" w:rsidP="00492487">
            <w:pPr>
              <w:pStyle w:val="Tabletext"/>
              <w:rPr>
                <w:lang w:val="en-US"/>
              </w:rPr>
            </w:pPr>
            <w:r w:rsidRPr="00513931">
              <w:rPr>
                <w:lang w:val="en-US"/>
              </w:rPr>
              <w:t xml:space="preserve">Oracle VM </w:t>
            </w:r>
            <w:proofErr w:type="spellStart"/>
            <w:r w:rsidRPr="00513931">
              <w:rPr>
                <w:lang w:val="en-US"/>
              </w:rPr>
              <w:t>VirtualBox</w:t>
            </w:r>
            <w:proofErr w:type="spellEnd"/>
            <w:r w:rsidRPr="00513931">
              <w:rPr>
                <w:lang w:val="en-US"/>
              </w:rPr>
              <w:t xml:space="preserve"> 5.1.18 r114002 (Qt5.6.2)</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rsidRPr="00AE4D8C">
              <w:t>Een virtualisatiesoftwarepakket</w:t>
            </w:r>
            <w:r>
              <w:t xml:space="preserve"> voor het draaien van de virtuele </w:t>
            </w:r>
            <w:proofErr w:type="spellStart"/>
            <w:r>
              <w:t>Debian</w:t>
            </w:r>
            <w:proofErr w:type="spellEnd"/>
            <w:r>
              <w:t xml:space="preserve"> server.</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AE4D8C" w:rsidRDefault="0013179D" w:rsidP="00492487">
            <w:pPr>
              <w:pStyle w:val="Tabletext"/>
            </w:pPr>
            <w:proofErr w:type="spellStart"/>
            <w:r>
              <w:t>PuTTY</w:t>
            </w:r>
            <w:proofErr w:type="spellEnd"/>
            <w:r>
              <w:t xml:space="preserve"> 0.67</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t xml:space="preserve">Een terminalvervanging voor de </w:t>
            </w:r>
            <w:proofErr w:type="spellStart"/>
            <w:r>
              <w:t>Debian</w:t>
            </w:r>
            <w:proofErr w:type="spellEnd"/>
            <w:r>
              <w:t xml:space="preserve"> server.</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AE4D8C" w:rsidRDefault="0013179D" w:rsidP="00492487">
            <w:pPr>
              <w:pStyle w:val="Tabletext"/>
            </w:pPr>
            <w:r w:rsidRPr="00AE4D8C">
              <w:t>Apache 2.4.10 (</w:t>
            </w:r>
            <w:proofErr w:type="spellStart"/>
            <w:r w:rsidRPr="00AE4D8C">
              <w:t>Debian</w:t>
            </w:r>
            <w:proofErr w:type="spellEnd"/>
            <w:r w:rsidRPr="00AE4D8C">
              <w:t>)</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t>Een http-webserver software</w:t>
            </w:r>
            <w:r w:rsidRPr="00AE4D8C">
              <w:t>.</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AE4D8C" w:rsidRDefault="0013179D" w:rsidP="00492487">
            <w:pPr>
              <w:pStyle w:val="Tabletext"/>
            </w:pPr>
            <w:proofErr w:type="spellStart"/>
            <w:r w:rsidRPr="00AE4D8C">
              <w:t>MySQL</w:t>
            </w:r>
            <w:proofErr w:type="spellEnd"/>
            <w:r w:rsidRPr="00AE4D8C">
              <w:t xml:space="preserve"> Workbench 6.3 CE</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rsidRPr="00AE4D8C">
              <w:t xml:space="preserve">Een tool als grafisch interface voor het aanmaken en bijwerken van </w:t>
            </w:r>
            <w:proofErr w:type="spellStart"/>
            <w:r w:rsidRPr="00AE4D8C">
              <w:t>MySQL</w:t>
            </w:r>
            <w:proofErr w:type="spellEnd"/>
            <w:r w:rsidRPr="00AE4D8C">
              <w:t xml:space="preserve"> databases.</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Pr="00513931" w:rsidRDefault="0013179D" w:rsidP="00492487">
            <w:pPr>
              <w:pStyle w:val="Tabletext"/>
              <w:rPr>
                <w:lang w:val="en-US"/>
              </w:rPr>
            </w:pPr>
            <w:proofErr w:type="spellStart"/>
            <w:r>
              <w:rPr>
                <w:lang w:val="en-US"/>
              </w:rPr>
              <w:t>Poedit</w:t>
            </w:r>
            <w:proofErr w:type="spellEnd"/>
            <w:r>
              <w:rPr>
                <w:lang w:val="en-US"/>
              </w:rPr>
              <w:t xml:space="preserve"> 1.8.12 (4474)</w:t>
            </w:r>
          </w:p>
        </w:tc>
        <w:tc>
          <w:tcPr>
            <w:tcW w:w="6660" w:type="dxa"/>
            <w:tcBorders>
              <w:right w:val="nil"/>
            </w:tcBorders>
          </w:tcPr>
          <w:p w:rsidR="0013179D" w:rsidRPr="00AE4D8C" w:rsidRDefault="0013179D" w:rsidP="00492487">
            <w:pPr>
              <w:pStyle w:val="Tabletext"/>
              <w:cnfStyle w:val="000000000000" w:firstRow="0" w:lastRow="0" w:firstColumn="0" w:lastColumn="0" w:oddVBand="0" w:evenVBand="0" w:oddHBand="0" w:evenHBand="0" w:firstRowFirstColumn="0" w:firstRowLastColumn="0" w:lastRowFirstColumn="0" w:lastRowLastColumn="0"/>
            </w:pPr>
            <w:r>
              <w:t>Een software voor het bijwerken en genereren van translatiebestanden.</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Default="0013179D" w:rsidP="00492487">
            <w:pPr>
              <w:pStyle w:val="Tabletext"/>
              <w:rPr>
                <w:lang w:val="en-US"/>
              </w:rPr>
            </w:pPr>
            <w:r>
              <w:rPr>
                <w:lang w:val="en-US"/>
              </w:rPr>
              <w:t>Google Mail</w:t>
            </w:r>
          </w:p>
        </w:tc>
        <w:tc>
          <w:tcPr>
            <w:tcW w:w="6660" w:type="dxa"/>
            <w:tcBorders>
              <w:right w:val="nil"/>
            </w:tcBorders>
          </w:tcPr>
          <w:p w:rsidR="0013179D" w:rsidRDefault="0013179D" w:rsidP="00492487">
            <w:pPr>
              <w:pStyle w:val="Tabletext"/>
              <w:cnfStyle w:val="000000000000" w:firstRow="0" w:lastRow="0" w:firstColumn="0" w:lastColumn="0" w:oddVBand="0" w:evenVBand="0" w:oddHBand="0" w:evenHBand="0" w:firstRowFirstColumn="0" w:firstRowLastColumn="0" w:lastRowFirstColumn="0" w:lastRowLastColumn="0"/>
            </w:pPr>
            <w:r>
              <w:t>Een e-mailservice van Google voor communicatie met email.</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Default="0013179D" w:rsidP="00492487">
            <w:pPr>
              <w:pStyle w:val="Tabletext"/>
              <w:rPr>
                <w:lang w:val="en-US"/>
              </w:rPr>
            </w:pPr>
            <w:r>
              <w:rPr>
                <w:lang w:val="en-US"/>
              </w:rPr>
              <w:t>Google Hangouts</w:t>
            </w:r>
          </w:p>
        </w:tc>
        <w:tc>
          <w:tcPr>
            <w:tcW w:w="6660" w:type="dxa"/>
            <w:tcBorders>
              <w:right w:val="nil"/>
            </w:tcBorders>
          </w:tcPr>
          <w:p w:rsidR="0013179D" w:rsidRDefault="0013179D" w:rsidP="00492487">
            <w:pPr>
              <w:pStyle w:val="Tabletext"/>
              <w:cnfStyle w:val="000000000000" w:firstRow="0" w:lastRow="0" w:firstColumn="0" w:lastColumn="0" w:oddVBand="0" w:evenVBand="0" w:oddHBand="0" w:evenHBand="0" w:firstRowFirstColumn="0" w:firstRowLastColumn="0" w:lastRowFirstColumn="0" w:lastRowLastColumn="0"/>
            </w:pPr>
            <w:r>
              <w:t>Een communicatie platform van Google voor communicatie via tekst chat.</w:t>
            </w:r>
          </w:p>
        </w:tc>
      </w:tr>
      <w:tr w:rsidR="0013179D" w:rsidRPr="00AE4D8C" w:rsidTr="00492487">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rsidR="0013179D" w:rsidRDefault="0013179D" w:rsidP="00492487">
            <w:pPr>
              <w:pStyle w:val="Tabletext"/>
              <w:rPr>
                <w:lang w:val="en-US"/>
              </w:rPr>
            </w:pPr>
            <w:r>
              <w:rPr>
                <w:lang w:val="en-US"/>
              </w:rPr>
              <w:t>Google Drive</w:t>
            </w:r>
          </w:p>
        </w:tc>
        <w:tc>
          <w:tcPr>
            <w:tcW w:w="6660" w:type="dxa"/>
            <w:tcBorders>
              <w:right w:val="nil"/>
            </w:tcBorders>
          </w:tcPr>
          <w:p w:rsidR="0013179D" w:rsidRDefault="003766DC" w:rsidP="00492487">
            <w:pPr>
              <w:pStyle w:val="Tabletext"/>
              <w:cnfStyle w:val="000000000000" w:firstRow="0" w:lastRow="0" w:firstColumn="0" w:lastColumn="0" w:oddVBand="0" w:evenVBand="0" w:oddHBand="0" w:evenHBand="0" w:firstRowFirstColumn="0" w:firstRowLastColumn="0" w:lastRowFirstColumn="0" w:lastRowLastColumn="0"/>
            </w:pPr>
            <w:r>
              <w:t>Een cloud</w:t>
            </w:r>
            <w:r w:rsidR="0013179D">
              <w:t>opslag</w:t>
            </w:r>
            <w:r>
              <w:t xml:space="preserve"> van Google voor het opslaan en delen van bestanden.</w:t>
            </w:r>
          </w:p>
        </w:tc>
      </w:tr>
    </w:tbl>
    <w:p w:rsidR="0013179D" w:rsidRDefault="0013179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DC17A0" w:rsidRPr="00AF30C8" w:rsidRDefault="009F3572" w:rsidP="000621F0">
      <w:pPr>
        <w:pStyle w:val="Heading1"/>
      </w:pPr>
      <w:bookmarkStart w:id="44" w:name="_Toc478723254"/>
      <w:r w:rsidRPr="00AF30C8">
        <w:lastRenderedPageBreak/>
        <w:t>Projectorganisatie</w:t>
      </w:r>
      <w:bookmarkEnd w:id="44"/>
    </w:p>
    <w:p w:rsidR="00192569" w:rsidRPr="00AF30C8" w:rsidRDefault="003766DC" w:rsidP="00192569">
      <w:r>
        <w:rPr>
          <w:noProof/>
          <w:lang w:val="en-US" w:eastAsia="en-US"/>
        </w:rPr>
        <mc:AlternateContent>
          <mc:Choice Requires="wps">
            <w:drawing>
              <wp:anchor distT="0" distB="0" distL="114300" distR="114300" simplePos="0" relativeHeight="251669504" behindDoc="0" locked="0" layoutInCell="1" allowOverlap="1" wp14:anchorId="4C2A8CC2" wp14:editId="1766D3DB">
                <wp:simplePos x="0" y="0"/>
                <wp:positionH relativeFrom="column">
                  <wp:posOffset>3924300</wp:posOffset>
                </wp:positionH>
                <wp:positionV relativeFrom="paragraph">
                  <wp:posOffset>7482205</wp:posOffset>
                </wp:positionV>
                <wp:extent cx="1856105" cy="635"/>
                <wp:effectExtent l="0" t="0" r="0" b="18415"/>
                <wp:wrapSquare wrapText="bothSides"/>
                <wp:docPr id="5" name="Text Box 5"/>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rsidR="00492487" w:rsidRPr="004451A7" w:rsidRDefault="00492487" w:rsidP="003766DC">
                            <w:pPr>
                              <w:pStyle w:val="Caption"/>
                              <w:rPr>
                                <w:noProof/>
                              </w:rPr>
                            </w:pPr>
                            <w:r>
                              <w:t xml:space="preserve">Voorbeeld </w:t>
                            </w:r>
                            <w:r>
                              <w:fldChar w:fldCharType="begin"/>
                            </w:r>
                            <w:r>
                              <w:instrText xml:space="preserve"> SEQ Voorbeeld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A8CC2" id="Text Box 5" o:spid="_x0000_s1030" type="#_x0000_t202" style="position:absolute;left:0;text-align:left;margin-left:309pt;margin-top:589.15pt;width:146.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" stroked="f">
                <v:textbox style="mso-fit-shape-to-text:t" inset="0,0,0,0">
                  <w:txbxContent>
                    <w:p w:rsidR="00492487" w:rsidRPr="004451A7" w:rsidRDefault="00492487" w:rsidP="003766DC">
                      <w:pPr>
                        <w:pStyle w:val="Caption"/>
                        <w:rPr>
                          <w:noProof/>
                        </w:rPr>
                      </w:pPr>
                      <w:r>
                        <w:t xml:space="preserve">Voorbeeld </w:t>
                      </w:r>
                      <w:r>
                        <w:fldChar w:fldCharType="begin"/>
                      </w:r>
                      <w:r>
                        <w:instrText xml:space="preserve"> SEQ Voorbeeld \* ARABIC </w:instrText>
                      </w:r>
                      <w:r>
                        <w:fldChar w:fldCharType="separate"/>
                      </w:r>
                      <w:r>
                        <w:rPr>
                          <w:noProof/>
                        </w:rPr>
                        <w:t>1</w:t>
                      </w:r>
                      <w:r>
                        <w:fldChar w:fldCharType="end"/>
                      </w:r>
                    </w:p>
                  </w:txbxContent>
                </v:textbox>
                <w10:wrap type="square"/>
              </v:shape>
            </w:pict>
          </mc:Fallback>
        </mc:AlternateContent>
      </w:r>
      <w:r>
        <w:rPr>
          <w:noProof/>
          <w:lang w:val="en-US" w:eastAsia="en-US"/>
        </w:rPr>
        <w:drawing>
          <wp:anchor distT="0" distB="0" distL="114300" distR="114300" simplePos="0" relativeHeight="251667456" behindDoc="1" locked="0" layoutInCell="1" allowOverlap="1" wp14:anchorId="76B42505" wp14:editId="77FD2195">
            <wp:simplePos x="0" y="0"/>
            <wp:positionH relativeFrom="column">
              <wp:posOffset>3924300</wp:posOffset>
            </wp:positionH>
            <wp:positionV relativeFrom="page">
              <wp:posOffset>1162050</wp:posOffset>
            </wp:positionV>
            <wp:extent cx="1856105" cy="7419975"/>
            <wp:effectExtent l="0" t="0" r="0" b="9525"/>
            <wp:wrapSquare wrapText="bothSides"/>
            <wp:docPr id="4" name="Picture 4" descr="C:\Users\Phat Tran\AppData\Local\Microsoft\Windows\INetCache\Content.Word\google_drive_mappenstructuu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t Tran\AppData\Local\Microsoft\Windows\INetCache\Content.Word\google_drive_mappenstructuur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6105" cy="741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1F0" w:rsidRPr="00AF30C8">
        <w:t xml:space="preserve">Het project bestaat uit één lid, Phat Tran. Phat Tran is een stagiair en is verantwoordelijk voor het </w:t>
      </w:r>
      <w:r w:rsidR="00192569" w:rsidRPr="00AF30C8">
        <w:t>gehele</w:t>
      </w:r>
      <w:r w:rsidR="000621F0" w:rsidRPr="00AF30C8">
        <w:t xml:space="preserve"> project. Tijdens het project wordt de stagiair begeleid door de praktijkbegeleider, Lars van der </w:t>
      </w:r>
      <w:proofErr w:type="spellStart"/>
      <w:r w:rsidR="000621F0" w:rsidRPr="00AF30C8">
        <w:t>Sangen</w:t>
      </w:r>
      <w:proofErr w:type="spellEnd"/>
      <w:r w:rsidR="000621F0" w:rsidRPr="00AF30C8">
        <w:t xml:space="preserve">. </w:t>
      </w:r>
      <w:r w:rsidR="00192569" w:rsidRPr="00AF30C8">
        <w:t xml:space="preserve">De stagiair en de praktijkbegeleider hebben een </w:t>
      </w:r>
      <w:r>
        <w:t>Google Drive omgeving opgesteld</w:t>
      </w:r>
      <w:r w:rsidR="00192569" w:rsidRPr="00AF30C8">
        <w:t xml:space="preserve"> waarin documenten worden </w:t>
      </w:r>
      <w:r w:rsidR="00DA02A1" w:rsidRPr="00AF30C8">
        <w:t>gedeeld</w:t>
      </w:r>
      <w:r w:rsidR="00192569" w:rsidRPr="00AF30C8">
        <w:t xml:space="preserve"> door de stagiair</w:t>
      </w:r>
      <w:r>
        <w:t>, zie “Voorbeeld 1”</w:t>
      </w:r>
      <w:r w:rsidR="00192569" w:rsidRPr="00AF30C8">
        <w:t>.</w:t>
      </w:r>
      <w:r w:rsidR="00DD2693" w:rsidRPr="00AF30C8">
        <w:t xml:space="preserve"> De docum</w:t>
      </w:r>
      <w:r w:rsidR="001050C5" w:rsidRPr="00AF30C8">
        <w:t>enten worden beheerd met versienummering</w:t>
      </w:r>
      <w:r w:rsidR="00DD2693" w:rsidRPr="00AF30C8">
        <w:t>, oude versies worden opgeslagen in een archief folder.</w:t>
      </w:r>
      <w:r w:rsidRPr="003766DC">
        <w:t xml:space="preserve"> </w:t>
      </w:r>
      <w:r w:rsidR="00192569" w:rsidRPr="00AF30C8">
        <w:t xml:space="preserve"> De praktijkbegeleider </w:t>
      </w:r>
      <w:r w:rsidR="003129C5" w:rsidRPr="00AF30C8">
        <w:t>controleert de documenten</w:t>
      </w:r>
      <w:r w:rsidR="00192569" w:rsidRPr="00AF30C8">
        <w:t xml:space="preserve"> en geeft</w:t>
      </w:r>
      <w:r w:rsidR="003129C5" w:rsidRPr="00AF30C8">
        <w:t xml:space="preserve"> vervolgens</w:t>
      </w:r>
      <w:r w:rsidR="00192569" w:rsidRPr="00AF30C8">
        <w:t xml:space="preserve"> feedback. Verder zijn voortgangsgesprekken ingepland op de volgende datums:</w:t>
      </w:r>
    </w:p>
    <w:p w:rsidR="00192569" w:rsidRPr="00AF30C8" w:rsidRDefault="00192569" w:rsidP="00192569">
      <w:pPr>
        <w:pStyle w:val="ListParagraph"/>
        <w:numPr>
          <w:ilvl w:val="0"/>
          <w:numId w:val="7"/>
        </w:numPr>
      </w:pPr>
      <w:r w:rsidRPr="00AF30C8">
        <w:t>20-02-2017</w:t>
      </w:r>
    </w:p>
    <w:p w:rsidR="00192569" w:rsidRPr="00AF30C8" w:rsidRDefault="00192569" w:rsidP="00192569">
      <w:pPr>
        <w:pStyle w:val="ListParagraph"/>
        <w:numPr>
          <w:ilvl w:val="0"/>
          <w:numId w:val="7"/>
        </w:numPr>
      </w:pPr>
      <w:r w:rsidRPr="00AF30C8">
        <w:t>06-03-2017</w:t>
      </w:r>
    </w:p>
    <w:p w:rsidR="00192569" w:rsidRPr="00AF30C8" w:rsidRDefault="00192569" w:rsidP="00192569">
      <w:pPr>
        <w:pStyle w:val="ListParagraph"/>
        <w:numPr>
          <w:ilvl w:val="0"/>
          <w:numId w:val="7"/>
        </w:numPr>
      </w:pPr>
      <w:r w:rsidRPr="00AF30C8">
        <w:t>03-04-2017</w:t>
      </w:r>
    </w:p>
    <w:p w:rsidR="00192569" w:rsidRPr="00AF30C8" w:rsidRDefault="00192569" w:rsidP="00192569">
      <w:pPr>
        <w:pStyle w:val="ListParagraph"/>
        <w:numPr>
          <w:ilvl w:val="0"/>
          <w:numId w:val="7"/>
        </w:numPr>
      </w:pPr>
      <w:r w:rsidRPr="00AF30C8">
        <w:t>17-04-2017</w:t>
      </w:r>
    </w:p>
    <w:p w:rsidR="00192569" w:rsidRPr="00AF30C8" w:rsidRDefault="00192569" w:rsidP="00192569">
      <w:pPr>
        <w:pStyle w:val="ListParagraph"/>
        <w:numPr>
          <w:ilvl w:val="0"/>
          <w:numId w:val="7"/>
        </w:numPr>
      </w:pPr>
      <w:r w:rsidRPr="00AF30C8">
        <w:t>01-05-2017</w:t>
      </w:r>
    </w:p>
    <w:p w:rsidR="00192569" w:rsidRPr="00AF30C8" w:rsidRDefault="00192569" w:rsidP="00192569">
      <w:pPr>
        <w:pStyle w:val="ListParagraph"/>
        <w:numPr>
          <w:ilvl w:val="0"/>
          <w:numId w:val="7"/>
        </w:numPr>
      </w:pPr>
      <w:r w:rsidRPr="00AF30C8">
        <w:t>17-05-2017</w:t>
      </w:r>
    </w:p>
    <w:p w:rsidR="00192569" w:rsidRPr="00AF30C8" w:rsidRDefault="00192569" w:rsidP="00192569">
      <w:pPr>
        <w:pStyle w:val="ListParagraph"/>
        <w:numPr>
          <w:ilvl w:val="0"/>
          <w:numId w:val="7"/>
        </w:numPr>
      </w:pPr>
      <w:r w:rsidRPr="00AF30C8">
        <w:t>05-06-2017</w:t>
      </w:r>
    </w:p>
    <w:p w:rsidR="00DD2693" w:rsidRPr="00AF30C8" w:rsidRDefault="00192569" w:rsidP="00DD2693">
      <w:pPr>
        <w:pStyle w:val="ListParagraph"/>
        <w:numPr>
          <w:ilvl w:val="0"/>
          <w:numId w:val="7"/>
        </w:numPr>
      </w:pPr>
      <w:r w:rsidRPr="00AF30C8">
        <w:t>19-06-2017</w:t>
      </w:r>
    </w:p>
    <w:p w:rsidR="00C35A96" w:rsidRPr="00492487" w:rsidRDefault="003766DC" w:rsidP="00492487">
      <w:r>
        <w:t>De klant</w:t>
      </w:r>
      <w:r w:rsidR="00260BD8" w:rsidRPr="00AF30C8">
        <w:t xml:space="preserve">, de directeur Geurt Jan van Ek van </w:t>
      </w:r>
      <w:proofErr w:type="spellStart"/>
      <w:r w:rsidR="00260BD8" w:rsidRPr="00AF30C8">
        <w:t>Senet</w:t>
      </w:r>
      <w:proofErr w:type="spellEnd"/>
      <w:r w:rsidR="00260BD8" w:rsidRPr="00AF30C8">
        <w:t>, is doorgaans te bereiken voor</w:t>
      </w:r>
      <w:r>
        <w:t xml:space="preserve"> meer</w:t>
      </w:r>
      <w:r w:rsidR="00A22970">
        <w:t xml:space="preserve"> informatie over de opdracht.</w:t>
      </w:r>
      <w:r w:rsidR="00C35A96" w:rsidRPr="00AF30C8">
        <w:br w:type="page"/>
      </w:r>
    </w:p>
    <w:p w:rsidR="00547829" w:rsidRPr="00AF30C8" w:rsidRDefault="009F3572" w:rsidP="00547829">
      <w:pPr>
        <w:pStyle w:val="Heading1"/>
      </w:pPr>
      <w:bookmarkStart w:id="45" w:name="_Toc478723255"/>
      <w:r w:rsidRPr="00AF30C8">
        <w:lastRenderedPageBreak/>
        <w:t>Planning</w:t>
      </w:r>
      <w:bookmarkEnd w:id="45"/>
    </w:p>
    <w:p w:rsidR="0032240B" w:rsidRPr="00AF30C8" w:rsidRDefault="0032240B" w:rsidP="00547829">
      <w:r w:rsidRPr="00AF30C8">
        <w:t xml:space="preserve">Voor dit project is een planning opgesteld </w:t>
      </w:r>
      <w:r w:rsidR="003129C5" w:rsidRPr="00AF30C8">
        <w:t>met</w:t>
      </w:r>
      <w:r w:rsidRPr="00AF30C8">
        <w:t xml:space="preserve"> het document “Project </w:t>
      </w:r>
      <w:proofErr w:type="spellStart"/>
      <w:r w:rsidRPr="00AF30C8">
        <w:t>TwentyFour</w:t>
      </w:r>
      <w:proofErr w:type="spellEnd"/>
      <w:r w:rsidRPr="00AF30C8">
        <w:t xml:space="preserve"> Accounting module </w:t>
      </w:r>
      <w:proofErr w:type="spellStart"/>
      <w:r w:rsidRPr="00AF30C8">
        <w:t>planning</w:t>
      </w:r>
      <w:r w:rsidR="001050C5" w:rsidRPr="00AF30C8">
        <w:t>.mpp</w:t>
      </w:r>
      <w:proofErr w:type="spellEnd"/>
      <w:r w:rsidRPr="00AF30C8">
        <w:t>”.</w:t>
      </w:r>
    </w:p>
    <w:p w:rsidR="003766DC" w:rsidRDefault="00E160F6" w:rsidP="00547829">
      <w:r>
        <w:t>De geschatte einddatum is op 15 juni</w:t>
      </w:r>
      <w:r w:rsidR="0032240B" w:rsidRPr="00AF30C8">
        <w:t xml:space="preserve"> 2017 met een doorloopti</w:t>
      </w:r>
      <w:r w:rsidR="00D07661">
        <w:t>jd van ongeveer 94</w:t>
      </w:r>
      <w:r w:rsidR="0032240B" w:rsidRPr="00AF30C8">
        <w:t xml:space="preserve"> werkdagen.</w:t>
      </w:r>
      <w:r w:rsidR="00B24E70" w:rsidRPr="00AF30C8">
        <w:t xml:space="preserve"> Aangezie</w:t>
      </w:r>
      <w:r w:rsidR="005F2F87" w:rsidRPr="00AF30C8">
        <w:t>n de definitieve einddatum op 23</w:t>
      </w:r>
      <w:r w:rsidR="00B24E70" w:rsidRPr="00AF30C8">
        <w:t xml:space="preserve"> juni 2017 is, heeft het pro</w:t>
      </w:r>
      <w:r w:rsidR="00D07661">
        <w:t>ject een speling van ongeveer 2</w:t>
      </w:r>
      <w:r w:rsidR="006F4DF2">
        <w:t xml:space="preserve"> dagen</w:t>
      </w:r>
      <w:r w:rsidR="00B24E70" w:rsidRPr="00AF30C8">
        <w:t>.</w:t>
      </w:r>
      <w:r w:rsidR="0032240B" w:rsidRPr="00AF30C8">
        <w:t xml:space="preserve"> </w:t>
      </w:r>
    </w:p>
    <w:p w:rsidR="006F4DF2" w:rsidRDefault="006F4DF2" w:rsidP="00547829">
      <w:r>
        <w:t>De tussenoplevering wordt 13 april 2017 op het Summa College Sterrenlaan 8 gehouden. De datum voor de eindoplevering is nog niet bekend.</w:t>
      </w:r>
    </w:p>
    <w:p w:rsidR="00B24E70" w:rsidRPr="00AF30C8" w:rsidRDefault="00B24E70" w:rsidP="00547829">
      <w:r w:rsidRPr="00AF30C8">
        <w:t>Met de planning is het project opgesplitst in fasen. In de volgende tabel bevindt zich een schatting van de duur van ieder fase.</w:t>
      </w:r>
    </w:p>
    <w:tbl>
      <w:tblPr>
        <w:tblStyle w:val="GridTable1Light-Accent2"/>
        <w:tblW w:w="5001" w:type="pct"/>
        <w:tblLayout w:type="fixed"/>
        <w:tblCellMar>
          <w:left w:w="0" w:type="dxa"/>
          <w:right w:w="0" w:type="dxa"/>
        </w:tblCellMar>
        <w:tblLook w:val="04A0" w:firstRow="1" w:lastRow="0" w:firstColumn="1" w:lastColumn="0" w:noHBand="0" w:noVBand="1"/>
      </w:tblPr>
      <w:tblGrid>
        <w:gridCol w:w="4681"/>
        <w:gridCol w:w="4681"/>
      </w:tblGrid>
      <w:tr w:rsidR="00B24E70" w:rsidRPr="00AF30C8" w:rsidTr="00C35A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81" w:type="dxa"/>
            <w:tcBorders>
              <w:top w:val="nil"/>
              <w:left w:val="nil"/>
            </w:tcBorders>
            <w:vAlign w:val="bottom"/>
          </w:tcPr>
          <w:p w:rsidR="00B24E70" w:rsidRPr="00AF30C8" w:rsidRDefault="00B24E70" w:rsidP="00C35A96">
            <w:pPr>
              <w:pStyle w:val="Tabletext"/>
            </w:pPr>
            <w:r w:rsidRPr="00AF30C8">
              <w:t>Fase</w:t>
            </w:r>
          </w:p>
        </w:tc>
        <w:tc>
          <w:tcPr>
            <w:tcW w:w="4681" w:type="dxa"/>
            <w:tcBorders>
              <w:top w:val="nil"/>
              <w:right w:val="nil"/>
            </w:tcBorders>
            <w:vAlign w:val="bottom"/>
          </w:tcPr>
          <w:p w:rsidR="00B24E70" w:rsidRPr="00AF30C8" w:rsidRDefault="00B24E70" w:rsidP="00C35A96">
            <w:pPr>
              <w:pStyle w:val="Tabletext"/>
              <w:cnfStyle w:val="100000000000" w:firstRow="1" w:lastRow="0" w:firstColumn="0" w:lastColumn="0" w:oddVBand="0" w:evenVBand="0" w:oddHBand="0" w:evenHBand="0" w:firstRowFirstColumn="0" w:firstRowLastColumn="0" w:lastRowFirstColumn="0" w:lastRowLastColumn="0"/>
            </w:pPr>
            <w:r w:rsidRPr="00AF30C8">
              <w:t>Duur</w:t>
            </w:r>
          </w:p>
        </w:tc>
      </w:tr>
      <w:tr w:rsidR="00B24E70" w:rsidRPr="00AF30C8" w:rsidTr="00C35A96">
        <w:tc>
          <w:tcPr>
            <w:cnfStyle w:val="001000000000" w:firstRow="0" w:lastRow="0" w:firstColumn="1" w:lastColumn="0" w:oddVBand="0" w:evenVBand="0" w:oddHBand="0" w:evenHBand="0" w:firstRowFirstColumn="0" w:firstRowLastColumn="0" w:lastRowFirstColumn="0" w:lastRowLastColumn="0"/>
            <w:tcW w:w="4681" w:type="dxa"/>
            <w:tcBorders>
              <w:left w:val="nil"/>
            </w:tcBorders>
          </w:tcPr>
          <w:p w:rsidR="00B24E70" w:rsidRPr="00AF30C8" w:rsidRDefault="00B24E70" w:rsidP="00C35A96">
            <w:pPr>
              <w:pStyle w:val="Tabletext"/>
            </w:pPr>
            <w:r w:rsidRPr="00AF30C8">
              <w:t>Initiatiefase</w:t>
            </w:r>
          </w:p>
        </w:tc>
        <w:tc>
          <w:tcPr>
            <w:tcW w:w="4681" w:type="dxa"/>
            <w:tcBorders>
              <w:right w:val="nil"/>
            </w:tcBorders>
          </w:tcPr>
          <w:p w:rsidR="00B24E70" w:rsidRPr="00AF30C8" w:rsidRDefault="00B24E70" w:rsidP="00C35A96">
            <w:pPr>
              <w:pStyle w:val="Tabletext"/>
              <w:cnfStyle w:val="000000000000" w:firstRow="0" w:lastRow="0" w:firstColumn="0" w:lastColumn="0" w:oddVBand="0" w:evenVBand="0" w:oddHBand="0" w:evenHBand="0" w:firstRowFirstColumn="0" w:firstRowLastColumn="0" w:lastRowFirstColumn="0" w:lastRowLastColumn="0"/>
            </w:pPr>
            <w:r w:rsidRPr="00AF30C8">
              <w:t>7 dagen</w:t>
            </w:r>
          </w:p>
        </w:tc>
      </w:tr>
      <w:tr w:rsidR="00B24E70" w:rsidRPr="00AF30C8" w:rsidTr="00C35A96">
        <w:tc>
          <w:tcPr>
            <w:cnfStyle w:val="001000000000" w:firstRow="0" w:lastRow="0" w:firstColumn="1" w:lastColumn="0" w:oddVBand="0" w:evenVBand="0" w:oddHBand="0" w:evenHBand="0" w:firstRowFirstColumn="0" w:firstRowLastColumn="0" w:lastRowFirstColumn="0" w:lastRowLastColumn="0"/>
            <w:tcW w:w="4681" w:type="dxa"/>
            <w:tcBorders>
              <w:left w:val="nil"/>
            </w:tcBorders>
          </w:tcPr>
          <w:p w:rsidR="00B24E70" w:rsidRPr="00AF30C8" w:rsidRDefault="00B24E70" w:rsidP="00C35A96">
            <w:pPr>
              <w:pStyle w:val="Tabletext"/>
            </w:pPr>
            <w:r w:rsidRPr="00AF30C8">
              <w:t>Definitiefase</w:t>
            </w:r>
          </w:p>
        </w:tc>
        <w:tc>
          <w:tcPr>
            <w:tcW w:w="4681" w:type="dxa"/>
            <w:tcBorders>
              <w:right w:val="nil"/>
            </w:tcBorders>
          </w:tcPr>
          <w:p w:rsidR="00B24E70" w:rsidRPr="00AF30C8" w:rsidRDefault="00D07661" w:rsidP="00C35A96">
            <w:pPr>
              <w:pStyle w:val="Tabletext"/>
              <w:cnfStyle w:val="000000000000" w:firstRow="0" w:lastRow="0" w:firstColumn="0" w:lastColumn="0" w:oddVBand="0" w:evenVBand="0" w:oddHBand="0" w:evenHBand="0" w:firstRowFirstColumn="0" w:firstRowLastColumn="0" w:lastRowFirstColumn="0" w:lastRowLastColumn="0"/>
            </w:pPr>
            <w:r>
              <w:t>34</w:t>
            </w:r>
            <w:r w:rsidR="00B24E70" w:rsidRPr="00AF30C8">
              <w:t xml:space="preserve"> dagen</w:t>
            </w:r>
          </w:p>
        </w:tc>
      </w:tr>
      <w:tr w:rsidR="00B24E70" w:rsidRPr="00AF30C8" w:rsidTr="00C35A96">
        <w:tc>
          <w:tcPr>
            <w:cnfStyle w:val="001000000000" w:firstRow="0" w:lastRow="0" w:firstColumn="1" w:lastColumn="0" w:oddVBand="0" w:evenVBand="0" w:oddHBand="0" w:evenHBand="0" w:firstRowFirstColumn="0" w:firstRowLastColumn="0" w:lastRowFirstColumn="0" w:lastRowLastColumn="0"/>
            <w:tcW w:w="4681" w:type="dxa"/>
            <w:tcBorders>
              <w:left w:val="nil"/>
            </w:tcBorders>
          </w:tcPr>
          <w:p w:rsidR="00B24E70" w:rsidRPr="00AF30C8" w:rsidRDefault="00B24E70" w:rsidP="00C35A96">
            <w:pPr>
              <w:pStyle w:val="Tabletext"/>
            </w:pPr>
            <w:r w:rsidRPr="00AF30C8">
              <w:t>Ontwerpfase</w:t>
            </w:r>
          </w:p>
        </w:tc>
        <w:tc>
          <w:tcPr>
            <w:tcW w:w="4681" w:type="dxa"/>
            <w:tcBorders>
              <w:right w:val="nil"/>
            </w:tcBorders>
          </w:tcPr>
          <w:p w:rsidR="00B24E70" w:rsidRPr="00AF30C8" w:rsidRDefault="00D07661" w:rsidP="00C35A96">
            <w:pPr>
              <w:pStyle w:val="Tabletext"/>
              <w:cnfStyle w:val="000000000000" w:firstRow="0" w:lastRow="0" w:firstColumn="0" w:lastColumn="0" w:oddVBand="0" w:evenVBand="0" w:oddHBand="0" w:evenHBand="0" w:firstRowFirstColumn="0" w:firstRowLastColumn="0" w:lastRowFirstColumn="0" w:lastRowLastColumn="0"/>
            </w:pPr>
            <w:r>
              <w:t>16</w:t>
            </w:r>
            <w:r w:rsidR="00B24E70" w:rsidRPr="00AF30C8">
              <w:t xml:space="preserve"> dag</w:t>
            </w:r>
            <w:r w:rsidR="006F4DF2">
              <w:t>en</w:t>
            </w:r>
          </w:p>
        </w:tc>
      </w:tr>
      <w:tr w:rsidR="00B24E70" w:rsidRPr="00AF30C8" w:rsidTr="00C35A96">
        <w:tc>
          <w:tcPr>
            <w:cnfStyle w:val="001000000000" w:firstRow="0" w:lastRow="0" w:firstColumn="1" w:lastColumn="0" w:oddVBand="0" w:evenVBand="0" w:oddHBand="0" w:evenHBand="0" w:firstRowFirstColumn="0" w:firstRowLastColumn="0" w:lastRowFirstColumn="0" w:lastRowLastColumn="0"/>
            <w:tcW w:w="4681" w:type="dxa"/>
            <w:tcBorders>
              <w:left w:val="nil"/>
            </w:tcBorders>
          </w:tcPr>
          <w:p w:rsidR="00B24E70" w:rsidRPr="00AF30C8" w:rsidRDefault="00B24E70" w:rsidP="00C35A96">
            <w:pPr>
              <w:pStyle w:val="Tabletext"/>
            </w:pPr>
            <w:r w:rsidRPr="00AF30C8">
              <w:t>Voorbereidingsfase</w:t>
            </w:r>
          </w:p>
        </w:tc>
        <w:tc>
          <w:tcPr>
            <w:tcW w:w="4681" w:type="dxa"/>
            <w:tcBorders>
              <w:right w:val="nil"/>
            </w:tcBorders>
          </w:tcPr>
          <w:p w:rsidR="00B24E70" w:rsidRPr="00AF30C8" w:rsidRDefault="006F4DF2" w:rsidP="00C35A96">
            <w:pPr>
              <w:pStyle w:val="Tabletext"/>
              <w:cnfStyle w:val="000000000000" w:firstRow="0" w:lastRow="0" w:firstColumn="0" w:lastColumn="0" w:oddVBand="0" w:evenVBand="0" w:oddHBand="0" w:evenHBand="0" w:firstRowFirstColumn="0" w:firstRowLastColumn="0" w:lastRowFirstColumn="0" w:lastRowLastColumn="0"/>
            </w:pPr>
            <w:r>
              <w:t>11</w:t>
            </w:r>
            <w:r w:rsidR="00B24E70" w:rsidRPr="00AF30C8">
              <w:t xml:space="preserve"> dag</w:t>
            </w:r>
            <w:r>
              <w:t>en</w:t>
            </w:r>
          </w:p>
        </w:tc>
      </w:tr>
      <w:tr w:rsidR="00B24E70" w:rsidRPr="00AF30C8" w:rsidTr="00C35A96">
        <w:tc>
          <w:tcPr>
            <w:cnfStyle w:val="001000000000" w:firstRow="0" w:lastRow="0" w:firstColumn="1" w:lastColumn="0" w:oddVBand="0" w:evenVBand="0" w:oddHBand="0" w:evenHBand="0" w:firstRowFirstColumn="0" w:firstRowLastColumn="0" w:lastRowFirstColumn="0" w:lastRowLastColumn="0"/>
            <w:tcW w:w="4681" w:type="dxa"/>
            <w:tcBorders>
              <w:left w:val="nil"/>
            </w:tcBorders>
          </w:tcPr>
          <w:p w:rsidR="00B24E70" w:rsidRPr="00AF30C8" w:rsidRDefault="00B24E70" w:rsidP="00C35A96">
            <w:pPr>
              <w:pStyle w:val="Tabletext"/>
            </w:pPr>
            <w:r w:rsidRPr="00AF30C8">
              <w:t>Realisatiefase</w:t>
            </w:r>
          </w:p>
        </w:tc>
        <w:tc>
          <w:tcPr>
            <w:tcW w:w="4681" w:type="dxa"/>
            <w:tcBorders>
              <w:right w:val="nil"/>
            </w:tcBorders>
          </w:tcPr>
          <w:p w:rsidR="00B24E70" w:rsidRPr="00AF30C8" w:rsidRDefault="00D07661" w:rsidP="00C35A96">
            <w:pPr>
              <w:pStyle w:val="Tabletext"/>
              <w:cnfStyle w:val="000000000000" w:firstRow="0" w:lastRow="0" w:firstColumn="0" w:lastColumn="0" w:oddVBand="0" w:evenVBand="0" w:oddHBand="0" w:evenHBand="0" w:firstRowFirstColumn="0" w:firstRowLastColumn="0" w:lastRowFirstColumn="0" w:lastRowLastColumn="0"/>
            </w:pPr>
            <w:r>
              <w:t>84</w:t>
            </w:r>
            <w:r w:rsidR="00B24E70" w:rsidRPr="00AF30C8">
              <w:t xml:space="preserve"> dagen</w:t>
            </w:r>
          </w:p>
        </w:tc>
      </w:tr>
      <w:tr w:rsidR="00B24E70" w:rsidRPr="00AF30C8" w:rsidTr="00C35A96">
        <w:tc>
          <w:tcPr>
            <w:cnfStyle w:val="001000000000" w:firstRow="0" w:lastRow="0" w:firstColumn="1" w:lastColumn="0" w:oddVBand="0" w:evenVBand="0" w:oddHBand="0" w:evenHBand="0" w:firstRowFirstColumn="0" w:firstRowLastColumn="0" w:lastRowFirstColumn="0" w:lastRowLastColumn="0"/>
            <w:tcW w:w="4681" w:type="dxa"/>
            <w:tcBorders>
              <w:left w:val="nil"/>
            </w:tcBorders>
          </w:tcPr>
          <w:p w:rsidR="00B24E70" w:rsidRPr="00AF30C8" w:rsidRDefault="00B24E70" w:rsidP="00C35A96">
            <w:pPr>
              <w:pStyle w:val="Tabletext"/>
            </w:pPr>
            <w:r w:rsidRPr="00AF30C8">
              <w:t>Nazorgfase</w:t>
            </w:r>
          </w:p>
        </w:tc>
        <w:tc>
          <w:tcPr>
            <w:tcW w:w="4681" w:type="dxa"/>
            <w:tcBorders>
              <w:right w:val="nil"/>
            </w:tcBorders>
          </w:tcPr>
          <w:p w:rsidR="00B24E70" w:rsidRPr="00AF30C8" w:rsidRDefault="006F4DF2" w:rsidP="00C35A96">
            <w:pPr>
              <w:pStyle w:val="Tabletext"/>
              <w:cnfStyle w:val="000000000000" w:firstRow="0" w:lastRow="0" w:firstColumn="0" w:lastColumn="0" w:oddVBand="0" w:evenVBand="0" w:oddHBand="0" w:evenHBand="0" w:firstRowFirstColumn="0" w:firstRowLastColumn="0" w:lastRowFirstColumn="0" w:lastRowLastColumn="0"/>
            </w:pPr>
            <w:r>
              <w:t>5</w:t>
            </w:r>
            <w:r w:rsidR="00C35A96" w:rsidRPr="00AF30C8">
              <w:t xml:space="preserve"> dag</w:t>
            </w:r>
            <w:r>
              <w:t>en</w:t>
            </w:r>
          </w:p>
        </w:tc>
      </w:tr>
    </w:tbl>
    <w:p w:rsidR="009F3572" w:rsidRPr="00AF30C8" w:rsidRDefault="009F3572" w:rsidP="00547829">
      <w:pPr>
        <w:rPr>
          <w:rFonts w:asciiTheme="majorHAnsi" w:eastAsiaTheme="majorEastAsia" w:hAnsiTheme="majorHAnsi" w:cstheme="majorBidi"/>
          <w:color w:val="94B6D2" w:themeColor="accent1"/>
          <w:sz w:val="28"/>
          <w:szCs w:val="28"/>
        </w:rPr>
      </w:pPr>
      <w:r w:rsidRPr="00AF30C8">
        <w:br w:type="page"/>
      </w:r>
    </w:p>
    <w:p w:rsidR="00547829" w:rsidRPr="00AF30C8" w:rsidRDefault="009F3572" w:rsidP="00547829">
      <w:pPr>
        <w:pStyle w:val="Heading1"/>
      </w:pPr>
      <w:bookmarkStart w:id="46" w:name="_Toc478723256"/>
      <w:r w:rsidRPr="00AF30C8">
        <w:lastRenderedPageBreak/>
        <w:t>Kosten/baten</w:t>
      </w:r>
      <w:bookmarkEnd w:id="46"/>
    </w:p>
    <w:p w:rsidR="00FD665A" w:rsidRPr="00AF30C8" w:rsidRDefault="005F2F87" w:rsidP="00547829">
      <w:r w:rsidRPr="00AF30C8">
        <w:t xml:space="preserve">Er zijn geen kosten in geld, maar wel in tijd. De kosten in tijd is de doorlooptijd van het project, deze gegeven is te achterhalen in de planning. </w:t>
      </w:r>
    </w:p>
    <w:p w:rsidR="00FD665A" w:rsidRPr="00AF30C8" w:rsidRDefault="005F2F87" w:rsidP="00547829">
      <w:r w:rsidRPr="00AF30C8">
        <w:t>De volgende baten komen met een succesvolle afronding van dit project:</w:t>
      </w:r>
    </w:p>
    <w:p w:rsidR="005F2F87" w:rsidRPr="00AF30C8" w:rsidRDefault="005F2F87" w:rsidP="005F2F87">
      <w:pPr>
        <w:pStyle w:val="ListParagraph"/>
        <w:numPr>
          <w:ilvl w:val="0"/>
          <w:numId w:val="7"/>
        </w:numPr>
      </w:pPr>
      <w:r w:rsidRPr="00AF30C8">
        <w:t>Herschreven en overeenstemmende module</w:t>
      </w:r>
    </w:p>
    <w:p w:rsidR="005F2F87" w:rsidRPr="00AF30C8" w:rsidRDefault="005F2F87" w:rsidP="005F2F87">
      <w:pPr>
        <w:pStyle w:val="ListParagraph"/>
        <w:numPr>
          <w:ilvl w:val="0"/>
          <w:numId w:val="7"/>
        </w:numPr>
      </w:pPr>
      <w:r w:rsidRPr="00AF30C8">
        <w:t>Extra functionaliteiten</w:t>
      </w:r>
    </w:p>
    <w:p w:rsidR="009F3572" w:rsidRPr="00AF30C8" w:rsidRDefault="005F2F87" w:rsidP="005F2F87">
      <w:pPr>
        <w:pStyle w:val="ListParagraph"/>
        <w:numPr>
          <w:ilvl w:val="0"/>
          <w:numId w:val="7"/>
        </w:numPr>
      </w:pPr>
      <w:r w:rsidRPr="00AF30C8">
        <w:t>Gedocumenteerd</w:t>
      </w:r>
    </w:p>
    <w:p w:rsidR="000B2934" w:rsidRPr="00AF30C8" w:rsidRDefault="009F3572" w:rsidP="00C35A96">
      <w:pPr>
        <w:pStyle w:val="Heading1"/>
      </w:pPr>
      <w:bookmarkStart w:id="47" w:name="_Toc478723257"/>
      <w:r w:rsidRPr="00AF30C8">
        <w:t>Risico’s</w:t>
      </w:r>
      <w:bookmarkEnd w:id="47"/>
    </w:p>
    <w:p w:rsidR="00C35A96" w:rsidRPr="00AF30C8" w:rsidRDefault="00C35A96" w:rsidP="00C35A96">
      <w:r w:rsidRPr="00AF30C8">
        <w:t>Risico’s tot het project zijn met behulp van het document “Risicoanalyse” gemeten.</w:t>
      </w:r>
      <w:r w:rsidR="00115F7C" w:rsidRPr="00AF30C8">
        <w:t xml:space="preserve"> </w:t>
      </w:r>
      <w:r w:rsidRPr="00AF30C8">
        <w:t xml:space="preserve">De resultaten ervan zijn weergegeven in de volgende tabel en diagram: </w:t>
      </w:r>
    </w:p>
    <w:p w:rsidR="00C35A96" w:rsidRPr="00AF30C8" w:rsidRDefault="00115F7C" w:rsidP="00C35A96">
      <w:pPr>
        <w:pStyle w:val="Heading2"/>
      </w:pPr>
      <w:bookmarkStart w:id="48" w:name="_Toc478723258"/>
      <w:r w:rsidRPr="00AF30C8">
        <w:t>T</w:t>
      </w:r>
      <w:r w:rsidR="00C35A96" w:rsidRPr="00AF30C8">
        <w:t>abel</w:t>
      </w:r>
      <w:bookmarkEnd w:id="48"/>
    </w:p>
    <w:tbl>
      <w:tblPr>
        <w:tblW w:w="9511" w:type="dxa"/>
        <w:tblLook w:val="04A0" w:firstRow="1" w:lastRow="0" w:firstColumn="1" w:lastColumn="0" w:noHBand="0" w:noVBand="1"/>
      </w:tblPr>
      <w:tblGrid>
        <w:gridCol w:w="4875"/>
        <w:gridCol w:w="288"/>
        <w:gridCol w:w="1340"/>
        <w:gridCol w:w="878"/>
        <w:gridCol w:w="1164"/>
        <w:gridCol w:w="966"/>
      </w:tblGrid>
      <w:tr w:rsidR="00C35A96" w:rsidRPr="00AF30C8" w:rsidTr="001050C5">
        <w:trPr>
          <w:trHeight w:val="338"/>
        </w:trPr>
        <w:tc>
          <w:tcPr>
            <w:tcW w:w="5163" w:type="dxa"/>
            <w:gridSpan w:val="2"/>
            <w:tcBorders>
              <w:top w:val="single" w:sz="4" w:space="0" w:color="auto"/>
              <w:left w:val="single" w:sz="4" w:space="0" w:color="auto"/>
              <w:bottom w:val="nil"/>
              <w:right w:val="nil"/>
            </w:tcBorders>
            <w:shd w:val="clear" w:color="auto" w:fill="auto"/>
            <w:noWrap/>
            <w:vAlign w:val="bottom"/>
            <w:hideMark/>
          </w:tcPr>
          <w:p w:rsidR="00C35A96" w:rsidRPr="00AF30C8" w:rsidRDefault="00C35A96" w:rsidP="00C35A96">
            <w:pPr>
              <w:spacing w:after="0"/>
              <w:ind w:left="0" w:right="0"/>
              <w:rPr>
                <w:rFonts w:eastAsia="Times New Roman" w:cstheme="minorHAnsi"/>
                <w:b/>
                <w:bCs/>
                <w:kern w:val="0"/>
                <w:lang w:eastAsia="en-US"/>
                <w14:ligatures w14:val="none"/>
              </w:rPr>
            </w:pPr>
            <w:r w:rsidRPr="00AF30C8">
              <w:rPr>
                <w:rFonts w:eastAsia="Times New Roman" w:cstheme="minorHAnsi"/>
                <w:b/>
                <w:bCs/>
                <w:kern w:val="0"/>
                <w:lang w:eastAsia="en-US"/>
                <w14:ligatures w14:val="none"/>
              </w:rPr>
              <w:t>Categorie</w:t>
            </w:r>
            <w:r w:rsidRPr="00AF30C8">
              <w:rPr>
                <w:rFonts w:eastAsia="Times New Roman" w:cstheme="minorHAnsi"/>
                <w:kern w:val="0"/>
                <w:lang w:eastAsia="en-US"/>
                <w14:ligatures w14:val="none"/>
              </w:rPr>
              <w:t xml:space="preserve"> (met maximale score versus werkelijke score)</w:t>
            </w:r>
          </w:p>
        </w:tc>
        <w:tc>
          <w:tcPr>
            <w:tcW w:w="1340" w:type="dxa"/>
            <w:tcBorders>
              <w:top w:val="single" w:sz="4" w:space="0" w:color="auto"/>
              <w:left w:val="nil"/>
              <w:bottom w:val="single" w:sz="4" w:space="0" w:color="auto"/>
              <w:right w:val="nil"/>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 </w:t>
            </w:r>
          </w:p>
        </w:tc>
        <w:tc>
          <w:tcPr>
            <w:tcW w:w="878" w:type="dxa"/>
            <w:tcBorders>
              <w:top w:val="single" w:sz="4" w:space="0" w:color="auto"/>
              <w:left w:val="nil"/>
              <w:bottom w:val="single" w:sz="4" w:space="0" w:color="auto"/>
              <w:right w:val="nil"/>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 </w:t>
            </w:r>
          </w:p>
        </w:tc>
        <w:tc>
          <w:tcPr>
            <w:tcW w:w="1164" w:type="dxa"/>
            <w:tcBorders>
              <w:top w:val="single" w:sz="4" w:space="0" w:color="auto"/>
              <w:left w:val="nil"/>
              <w:bottom w:val="single" w:sz="4" w:space="0" w:color="auto"/>
              <w:right w:val="nil"/>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 </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 </w:t>
            </w:r>
          </w:p>
        </w:tc>
      </w:tr>
      <w:tr w:rsidR="00C35A96" w:rsidRPr="00AF30C8" w:rsidTr="001050C5">
        <w:trPr>
          <w:trHeight w:val="338"/>
        </w:trPr>
        <w:tc>
          <w:tcPr>
            <w:tcW w:w="4875" w:type="dxa"/>
            <w:tcBorders>
              <w:top w:val="single" w:sz="4" w:space="0" w:color="auto"/>
              <w:left w:val="single" w:sz="4" w:space="0" w:color="auto"/>
              <w:bottom w:val="single" w:sz="4" w:space="0" w:color="auto"/>
              <w:right w:val="nil"/>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Tijdsfactor</w:t>
            </w:r>
          </w:p>
        </w:tc>
        <w:tc>
          <w:tcPr>
            <w:tcW w:w="287" w:type="dxa"/>
            <w:tcBorders>
              <w:top w:val="single" w:sz="4" w:space="0" w:color="auto"/>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Maximaal</w:t>
            </w:r>
          </w:p>
        </w:tc>
        <w:tc>
          <w:tcPr>
            <w:tcW w:w="878"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jc w:val="right"/>
              <w:rPr>
                <w:rFonts w:eastAsia="Times New Roman" w:cstheme="minorHAnsi"/>
                <w:kern w:val="0"/>
                <w:lang w:eastAsia="en-US"/>
                <w14:ligatures w14:val="none"/>
              </w:rPr>
            </w:pPr>
            <w:r w:rsidRPr="00AF30C8">
              <w:rPr>
                <w:rFonts w:eastAsia="Times New Roman" w:cstheme="minorHAnsi"/>
                <w:kern w:val="0"/>
                <w:lang w:eastAsia="en-US"/>
                <w14:ligatures w14:val="none"/>
              </w:rPr>
              <w:t>40</w:t>
            </w:r>
          </w:p>
        </w:tc>
        <w:tc>
          <w:tcPr>
            <w:tcW w:w="1164"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Score</w:t>
            </w:r>
          </w:p>
        </w:tc>
        <w:tc>
          <w:tcPr>
            <w:tcW w:w="966"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jc w:val="right"/>
              <w:rPr>
                <w:rFonts w:eastAsia="Times New Roman" w:cstheme="minorHAnsi"/>
                <w:kern w:val="0"/>
                <w:lang w:eastAsia="en-US"/>
                <w14:ligatures w14:val="none"/>
              </w:rPr>
            </w:pPr>
            <w:r w:rsidRPr="00AF30C8">
              <w:rPr>
                <w:rFonts w:eastAsia="Times New Roman" w:cstheme="minorHAnsi"/>
                <w:kern w:val="0"/>
                <w:lang w:eastAsia="en-US"/>
                <w14:ligatures w14:val="none"/>
              </w:rPr>
              <w:t>16</w:t>
            </w:r>
          </w:p>
        </w:tc>
      </w:tr>
      <w:tr w:rsidR="00C35A96" w:rsidRPr="00AF30C8" w:rsidTr="001050C5">
        <w:trPr>
          <w:trHeight w:val="338"/>
        </w:trPr>
        <w:tc>
          <w:tcPr>
            <w:tcW w:w="4875" w:type="dxa"/>
            <w:tcBorders>
              <w:top w:val="nil"/>
              <w:left w:val="single" w:sz="4" w:space="0" w:color="auto"/>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Complexiteit van het project</w:t>
            </w:r>
          </w:p>
        </w:tc>
        <w:tc>
          <w:tcPr>
            <w:tcW w:w="287"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Maximaal</w:t>
            </w:r>
          </w:p>
        </w:tc>
        <w:tc>
          <w:tcPr>
            <w:tcW w:w="878"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jc w:val="right"/>
              <w:rPr>
                <w:rFonts w:eastAsia="Times New Roman" w:cstheme="minorHAnsi"/>
                <w:kern w:val="0"/>
                <w:lang w:eastAsia="en-US"/>
                <w14:ligatures w14:val="none"/>
              </w:rPr>
            </w:pPr>
            <w:r w:rsidRPr="00AF30C8">
              <w:rPr>
                <w:rFonts w:eastAsia="Times New Roman" w:cstheme="minorHAnsi"/>
                <w:kern w:val="0"/>
                <w:lang w:eastAsia="en-US"/>
                <w14:ligatures w14:val="none"/>
              </w:rPr>
              <w:t>80</w:t>
            </w:r>
          </w:p>
        </w:tc>
        <w:tc>
          <w:tcPr>
            <w:tcW w:w="1164"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Score</w:t>
            </w:r>
          </w:p>
        </w:tc>
        <w:tc>
          <w:tcPr>
            <w:tcW w:w="966"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jc w:val="right"/>
              <w:rPr>
                <w:rFonts w:eastAsia="Times New Roman" w:cstheme="minorHAnsi"/>
                <w:kern w:val="0"/>
                <w:lang w:eastAsia="en-US"/>
                <w14:ligatures w14:val="none"/>
              </w:rPr>
            </w:pPr>
            <w:r w:rsidRPr="00AF30C8">
              <w:rPr>
                <w:rFonts w:eastAsia="Times New Roman" w:cstheme="minorHAnsi"/>
                <w:kern w:val="0"/>
                <w:lang w:eastAsia="en-US"/>
                <w14:ligatures w14:val="none"/>
              </w:rPr>
              <w:t>26</w:t>
            </w:r>
          </w:p>
        </w:tc>
      </w:tr>
      <w:tr w:rsidR="00C35A96" w:rsidRPr="00AF30C8" w:rsidTr="001050C5">
        <w:trPr>
          <w:trHeight w:val="338"/>
        </w:trPr>
        <w:tc>
          <w:tcPr>
            <w:tcW w:w="4875" w:type="dxa"/>
            <w:tcBorders>
              <w:top w:val="nil"/>
              <w:left w:val="single" w:sz="4" w:space="0" w:color="auto"/>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De projectgroep</w:t>
            </w:r>
          </w:p>
        </w:tc>
        <w:tc>
          <w:tcPr>
            <w:tcW w:w="287"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Maximaal</w:t>
            </w:r>
          </w:p>
        </w:tc>
        <w:tc>
          <w:tcPr>
            <w:tcW w:w="878"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jc w:val="right"/>
              <w:rPr>
                <w:rFonts w:eastAsia="Times New Roman" w:cstheme="minorHAnsi"/>
                <w:kern w:val="0"/>
                <w:lang w:eastAsia="en-US"/>
                <w14:ligatures w14:val="none"/>
              </w:rPr>
            </w:pPr>
            <w:r w:rsidRPr="00AF30C8">
              <w:rPr>
                <w:rFonts w:eastAsia="Times New Roman" w:cstheme="minorHAnsi"/>
                <w:kern w:val="0"/>
                <w:lang w:eastAsia="en-US"/>
                <w14:ligatures w14:val="none"/>
              </w:rPr>
              <w:t>65</w:t>
            </w:r>
          </w:p>
        </w:tc>
        <w:tc>
          <w:tcPr>
            <w:tcW w:w="1164"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Score</w:t>
            </w:r>
          </w:p>
        </w:tc>
        <w:tc>
          <w:tcPr>
            <w:tcW w:w="966"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jc w:val="right"/>
              <w:rPr>
                <w:rFonts w:eastAsia="Times New Roman" w:cstheme="minorHAnsi"/>
                <w:kern w:val="0"/>
                <w:lang w:eastAsia="en-US"/>
                <w14:ligatures w14:val="none"/>
              </w:rPr>
            </w:pPr>
            <w:r w:rsidRPr="00AF30C8">
              <w:rPr>
                <w:rFonts w:eastAsia="Times New Roman" w:cstheme="minorHAnsi"/>
                <w:kern w:val="0"/>
                <w:lang w:eastAsia="en-US"/>
                <w14:ligatures w14:val="none"/>
              </w:rPr>
              <w:t>23</w:t>
            </w:r>
          </w:p>
        </w:tc>
      </w:tr>
      <w:tr w:rsidR="00C35A96" w:rsidRPr="00AF30C8" w:rsidTr="001050C5">
        <w:trPr>
          <w:trHeight w:val="338"/>
        </w:trPr>
        <w:tc>
          <w:tcPr>
            <w:tcW w:w="4875" w:type="dxa"/>
            <w:tcBorders>
              <w:top w:val="nil"/>
              <w:left w:val="single" w:sz="4" w:space="0" w:color="auto"/>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De projectleiding</w:t>
            </w:r>
          </w:p>
        </w:tc>
        <w:tc>
          <w:tcPr>
            <w:tcW w:w="287"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Maximaal</w:t>
            </w:r>
          </w:p>
        </w:tc>
        <w:tc>
          <w:tcPr>
            <w:tcW w:w="878"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jc w:val="right"/>
              <w:rPr>
                <w:rFonts w:eastAsia="Times New Roman" w:cstheme="minorHAnsi"/>
                <w:kern w:val="0"/>
                <w:lang w:eastAsia="en-US"/>
                <w14:ligatures w14:val="none"/>
              </w:rPr>
            </w:pPr>
            <w:r w:rsidRPr="00AF30C8">
              <w:rPr>
                <w:rFonts w:eastAsia="Times New Roman" w:cstheme="minorHAnsi"/>
                <w:kern w:val="0"/>
                <w:lang w:eastAsia="en-US"/>
                <w14:ligatures w14:val="none"/>
              </w:rPr>
              <w:t>129</w:t>
            </w:r>
          </w:p>
        </w:tc>
        <w:tc>
          <w:tcPr>
            <w:tcW w:w="1164"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Score</w:t>
            </w:r>
          </w:p>
        </w:tc>
        <w:tc>
          <w:tcPr>
            <w:tcW w:w="966"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jc w:val="right"/>
              <w:rPr>
                <w:rFonts w:eastAsia="Times New Roman" w:cstheme="minorHAnsi"/>
                <w:kern w:val="0"/>
                <w:lang w:eastAsia="en-US"/>
                <w14:ligatures w14:val="none"/>
              </w:rPr>
            </w:pPr>
            <w:r w:rsidRPr="00AF30C8">
              <w:rPr>
                <w:rFonts w:eastAsia="Times New Roman" w:cstheme="minorHAnsi"/>
                <w:kern w:val="0"/>
                <w:lang w:eastAsia="en-US"/>
                <w14:ligatures w14:val="none"/>
              </w:rPr>
              <w:t>50</w:t>
            </w:r>
          </w:p>
        </w:tc>
      </w:tr>
      <w:tr w:rsidR="00C35A96" w:rsidRPr="00AF30C8" w:rsidTr="001050C5">
        <w:trPr>
          <w:trHeight w:val="338"/>
        </w:trPr>
        <w:tc>
          <w:tcPr>
            <w:tcW w:w="4875" w:type="dxa"/>
            <w:tcBorders>
              <w:top w:val="nil"/>
              <w:left w:val="single" w:sz="4" w:space="0" w:color="auto"/>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Duidelijkheid van het project</w:t>
            </w:r>
          </w:p>
        </w:tc>
        <w:tc>
          <w:tcPr>
            <w:tcW w:w="287"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Maximaal</w:t>
            </w:r>
          </w:p>
        </w:tc>
        <w:tc>
          <w:tcPr>
            <w:tcW w:w="878"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jc w:val="right"/>
              <w:rPr>
                <w:rFonts w:eastAsia="Times New Roman" w:cstheme="minorHAnsi"/>
                <w:kern w:val="0"/>
                <w:lang w:eastAsia="en-US"/>
                <w14:ligatures w14:val="none"/>
              </w:rPr>
            </w:pPr>
            <w:r w:rsidRPr="00AF30C8">
              <w:rPr>
                <w:rFonts w:eastAsia="Times New Roman" w:cstheme="minorHAnsi"/>
                <w:kern w:val="0"/>
                <w:lang w:eastAsia="en-US"/>
                <w14:ligatures w14:val="none"/>
              </w:rPr>
              <w:t>119</w:t>
            </w:r>
          </w:p>
        </w:tc>
        <w:tc>
          <w:tcPr>
            <w:tcW w:w="1164"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rPr>
                <w:rFonts w:eastAsia="Times New Roman" w:cstheme="minorHAnsi"/>
                <w:kern w:val="0"/>
                <w:lang w:eastAsia="en-US"/>
                <w14:ligatures w14:val="none"/>
              </w:rPr>
            </w:pPr>
            <w:r w:rsidRPr="00AF30C8">
              <w:rPr>
                <w:rFonts w:eastAsia="Times New Roman" w:cstheme="minorHAnsi"/>
                <w:kern w:val="0"/>
                <w:lang w:eastAsia="en-US"/>
                <w14:ligatures w14:val="none"/>
              </w:rPr>
              <w:t>Score</w:t>
            </w:r>
          </w:p>
        </w:tc>
        <w:tc>
          <w:tcPr>
            <w:tcW w:w="966" w:type="dxa"/>
            <w:tcBorders>
              <w:top w:val="nil"/>
              <w:left w:val="nil"/>
              <w:bottom w:val="single" w:sz="4" w:space="0" w:color="auto"/>
              <w:right w:val="single" w:sz="4" w:space="0" w:color="auto"/>
            </w:tcBorders>
            <w:shd w:val="clear" w:color="auto" w:fill="auto"/>
            <w:noWrap/>
            <w:vAlign w:val="bottom"/>
            <w:hideMark/>
          </w:tcPr>
          <w:p w:rsidR="00C35A96" w:rsidRPr="00AF30C8" w:rsidRDefault="00C35A96" w:rsidP="00C35A96">
            <w:pPr>
              <w:spacing w:after="0"/>
              <w:ind w:left="0" w:right="0"/>
              <w:jc w:val="right"/>
              <w:rPr>
                <w:rFonts w:eastAsia="Times New Roman" w:cstheme="minorHAnsi"/>
                <w:kern w:val="0"/>
                <w:lang w:eastAsia="en-US"/>
                <w14:ligatures w14:val="none"/>
              </w:rPr>
            </w:pPr>
            <w:r w:rsidRPr="00AF30C8">
              <w:rPr>
                <w:rFonts w:eastAsia="Times New Roman" w:cstheme="minorHAnsi"/>
                <w:kern w:val="0"/>
                <w:lang w:eastAsia="en-US"/>
                <w14:ligatures w14:val="none"/>
              </w:rPr>
              <w:t>18</w:t>
            </w:r>
          </w:p>
        </w:tc>
      </w:tr>
    </w:tbl>
    <w:p w:rsidR="00C35A96" w:rsidRPr="00AF30C8" w:rsidRDefault="00C35A96" w:rsidP="00C35A96"/>
    <w:p w:rsidR="00C35A96" w:rsidRPr="00AF30C8" w:rsidRDefault="00115F7C" w:rsidP="00115F7C">
      <w:pPr>
        <w:pStyle w:val="Heading2"/>
      </w:pPr>
      <w:bookmarkStart w:id="49" w:name="_Toc478723259"/>
      <w:r w:rsidRPr="00AF30C8">
        <w:t>Staafdiagram</w:t>
      </w:r>
      <w:bookmarkEnd w:id="49"/>
    </w:p>
    <w:p w:rsidR="00115F7C" w:rsidRPr="00AF30C8" w:rsidRDefault="00115F7C" w:rsidP="00115F7C">
      <w:r w:rsidRPr="00AF30C8">
        <w:rPr>
          <w:noProof/>
          <w:lang w:val="en-US" w:eastAsia="en-US"/>
        </w:rPr>
        <w:drawing>
          <wp:inline distT="0" distB="0" distL="0" distR="0" wp14:anchorId="1FA8C99C" wp14:editId="4540C83D">
            <wp:extent cx="4278312" cy="2428875"/>
            <wp:effectExtent l="0" t="0" r="825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15F7C" w:rsidRPr="00AF30C8" w:rsidRDefault="00115F7C" w:rsidP="00115F7C">
      <w:r w:rsidRPr="00AF30C8">
        <w:t>Uit de resultaten is de volgende conclusie getrokken:</w:t>
      </w:r>
    </w:p>
    <w:p w:rsidR="001050C5" w:rsidRPr="00AF30C8" w:rsidRDefault="001050C5" w:rsidP="00115F7C">
      <w:pPr>
        <w:rPr>
          <w:rFonts w:cstheme="minorHAnsi"/>
        </w:rPr>
      </w:pPr>
      <w:r w:rsidRPr="00AF30C8">
        <w:rPr>
          <w:rFonts w:eastAsia="Times New Roman" w:cstheme="minorHAnsi"/>
          <w:kern w:val="0"/>
          <w:lang w:eastAsia="en-US"/>
          <w14:ligatures w14:val="none"/>
        </w:rPr>
        <w:t xml:space="preserve">“Het project is duidelijk en er is </w:t>
      </w:r>
      <w:r w:rsidR="006F4DF2">
        <w:rPr>
          <w:rFonts w:eastAsia="Times New Roman" w:cstheme="minorHAnsi"/>
          <w:kern w:val="0"/>
          <w:lang w:eastAsia="en-US"/>
          <w14:ligatures w14:val="none"/>
        </w:rPr>
        <w:t>genoeg</w:t>
      </w:r>
      <w:r w:rsidRPr="00AF30C8">
        <w:rPr>
          <w:rFonts w:eastAsia="Times New Roman" w:cstheme="minorHAnsi"/>
          <w:kern w:val="0"/>
          <w:lang w:eastAsia="en-US"/>
          <w14:ligatures w14:val="none"/>
        </w:rPr>
        <w:t xml:space="preserve"> speling i.v.m. tijd. Echter, moeten de projectleden onderzoek verrichten over de te gebruiken technieken. Het gemak ervan is moeilijk in te schatten.”</w:t>
      </w:r>
    </w:p>
    <w:p w:rsidR="00115F7C" w:rsidRPr="00AF30C8" w:rsidRDefault="00115F7C" w:rsidP="00115F7C">
      <w:r w:rsidRPr="00AF30C8">
        <w:t xml:space="preserve">Aangezien de stagiair weinig kennis en ervaring heeft met de te gebruiken technieken, is het van belang dat er </w:t>
      </w:r>
      <w:r w:rsidR="006F4DF2">
        <w:t>tijdig naar hulp wordt gevraagd</w:t>
      </w:r>
      <w:r w:rsidRPr="00AF30C8">
        <w:t>.</w:t>
      </w:r>
    </w:p>
    <w:sectPr w:rsidR="00115F7C" w:rsidRPr="00AF30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328" w:rsidRDefault="008F4328">
      <w:r>
        <w:separator/>
      </w:r>
    </w:p>
    <w:p w:rsidR="008F4328" w:rsidRDefault="008F4328"/>
  </w:endnote>
  <w:endnote w:type="continuationSeparator" w:id="0">
    <w:p w:rsidR="008F4328" w:rsidRDefault="008F4328">
      <w:r>
        <w:continuationSeparator/>
      </w:r>
    </w:p>
    <w:p w:rsidR="008F4328" w:rsidRDefault="008F43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492487">
      <w:tc>
        <w:tcPr>
          <w:tcW w:w="750" w:type="pct"/>
        </w:tcPr>
        <w:p w:rsidR="00492487" w:rsidRDefault="00492487">
          <w:pPr>
            <w:pStyle w:val="Footer"/>
          </w:pPr>
          <w:r>
            <w:fldChar w:fldCharType="begin"/>
          </w:r>
          <w:r>
            <w:instrText xml:space="preserve"> CREATEDATE  \@ "dd-MM-yy"  \* MERGEFORMAT </w:instrText>
          </w:r>
          <w:r>
            <w:fldChar w:fldCharType="separate"/>
          </w:r>
          <w:r w:rsidR="00F16BE2">
            <w:rPr>
              <w:noProof/>
            </w:rPr>
            <w:t>31-03-17</w:t>
          </w:r>
          <w:r>
            <w:fldChar w:fldCharType="end"/>
          </w:r>
        </w:p>
      </w:tc>
      <w:sdt>
        <w:sdtPr>
          <w:alias w:val="Title"/>
          <w:tag w:val=""/>
          <w:id w:val="-288661149"/>
          <w:placeholder>
            <w:docPart w:val="C708112F246C4B449BDECF83E35837E8"/>
          </w:placeholder>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492487" w:rsidRDefault="00492487">
              <w:pPr>
                <w:pStyle w:val="Footer"/>
                <w:jc w:val="center"/>
              </w:pPr>
              <w:r>
                <w:t>Plan van Aanpak</w:t>
              </w:r>
            </w:p>
          </w:tc>
        </w:sdtContent>
      </w:sdt>
      <w:tc>
        <w:tcPr>
          <w:tcW w:w="750" w:type="pct"/>
        </w:tcPr>
        <w:p w:rsidR="00492487" w:rsidRDefault="00492487">
          <w:pPr>
            <w:pStyle w:val="Footer"/>
            <w:jc w:val="right"/>
          </w:pPr>
          <w:r>
            <w:fldChar w:fldCharType="begin"/>
          </w:r>
          <w:r>
            <w:instrText xml:space="preserve"> PAGE  \* Arabic </w:instrText>
          </w:r>
          <w:r>
            <w:fldChar w:fldCharType="separate"/>
          </w:r>
          <w:r w:rsidR="00F16BE2">
            <w:rPr>
              <w:noProof/>
            </w:rPr>
            <w:t>15</w:t>
          </w:r>
          <w:r>
            <w:fldChar w:fldCharType="end"/>
          </w:r>
        </w:p>
      </w:tc>
    </w:tr>
  </w:tbl>
  <w:p w:rsidR="00492487" w:rsidRDefault="004924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328" w:rsidRDefault="008F4328">
      <w:r>
        <w:separator/>
      </w:r>
    </w:p>
    <w:p w:rsidR="008F4328" w:rsidRDefault="008F4328"/>
  </w:footnote>
  <w:footnote w:type="continuationSeparator" w:id="0">
    <w:p w:rsidR="008F4328" w:rsidRDefault="008F4328">
      <w:r>
        <w:continuationSeparator/>
      </w:r>
    </w:p>
    <w:p w:rsidR="008F4328" w:rsidRDefault="008F43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487" w:rsidRDefault="00492487" w:rsidP="009F61E7">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4514C7"/>
    <w:multiLevelType w:val="hybridMultilevel"/>
    <w:tmpl w:val="0C067ECA"/>
    <w:lvl w:ilvl="0" w:tplc="E03874CA">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 w15:restartNumberingAfterBreak="0">
    <w:nsid w:val="23594B69"/>
    <w:multiLevelType w:val="hybridMultilevel"/>
    <w:tmpl w:val="EC840C84"/>
    <w:lvl w:ilvl="0" w:tplc="4ED4A600">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EA5C59"/>
    <w:multiLevelType w:val="hybridMultilevel"/>
    <w:tmpl w:val="61C08DDC"/>
    <w:lvl w:ilvl="0" w:tplc="0B5654AA">
      <w:numFmt w:val="bullet"/>
      <w:lvlText w:val=""/>
      <w:lvlJc w:val="left"/>
      <w:pPr>
        <w:ind w:left="432" w:hanging="360"/>
      </w:pPr>
      <w:rPr>
        <w:rFonts w:ascii="Symbol" w:eastAsiaTheme="minorEastAsia" w:hAnsi="Symbol" w:cstheme="minorBidi"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5" w15:restartNumberingAfterBreak="0">
    <w:nsid w:val="57680B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907236E"/>
    <w:multiLevelType w:val="hybridMultilevel"/>
    <w:tmpl w:val="B8A05E74"/>
    <w:lvl w:ilvl="0" w:tplc="617E886C">
      <w:numFmt w:val="bullet"/>
      <w:lvlText w:val=""/>
      <w:lvlJc w:val="left"/>
      <w:pPr>
        <w:ind w:left="504" w:hanging="360"/>
      </w:pPr>
      <w:rPr>
        <w:rFonts w:ascii="Symbol" w:eastAsiaTheme="minorEastAsia" w:hAnsi="Symbol" w:cstheme="minorBid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76270B90"/>
    <w:multiLevelType w:val="hybridMultilevel"/>
    <w:tmpl w:val="66181436"/>
    <w:lvl w:ilvl="0" w:tplc="617E886C">
      <w:numFmt w:val="bullet"/>
      <w:lvlText w:val=""/>
      <w:lvlJc w:val="left"/>
      <w:pPr>
        <w:ind w:left="432" w:hanging="360"/>
      </w:pPr>
      <w:rPr>
        <w:rFonts w:ascii="Symbol" w:eastAsiaTheme="minorEastAsia" w:hAnsi="Symbol" w:cstheme="minorBidi"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5A0"/>
    <w:rsid w:val="00003FD1"/>
    <w:rsid w:val="0002255D"/>
    <w:rsid w:val="00026B82"/>
    <w:rsid w:val="00032F75"/>
    <w:rsid w:val="0004076B"/>
    <w:rsid w:val="00061BA3"/>
    <w:rsid w:val="000621F0"/>
    <w:rsid w:val="00067BDD"/>
    <w:rsid w:val="000A414C"/>
    <w:rsid w:val="000A5A56"/>
    <w:rsid w:val="000B16C2"/>
    <w:rsid w:val="000B2934"/>
    <w:rsid w:val="000C6144"/>
    <w:rsid w:val="000C697A"/>
    <w:rsid w:val="000D03E1"/>
    <w:rsid w:val="000E773B"/>
    <w:rsid w:val="001050C5"/>
    <w:rsid w:val="00115F7C"/>
    <w:rsid w:val="00117C17"/>
    <w:rsid w:val="00121454"/>
    <w:rsid w:val="00124377"/>
    <w:rsid w:val="00126E35"/>
    <w:rsid w:val="0013179D"/>
    <w:rsid w:val="001358E0"/>
    <w:rsid w:val="0015022C"/>
    <w:rsid w:val="00156A58"/>
    <w:rsid w:val="00161E3E"/>
    <w:rsid w:val="00172A5E"/>
    <w:rsid w:val="001908AF"/>
    <w:rsid w:val="00192569"/>
    <w:rsid w:val="001941BE"/>
    <w:rsid w:val="001A7965"/>
    <w:rsid w:val="001C73D8"/>
    <w:rsid w:val="001D4BE0"/>
    <w:rsid w:val="001E3DD5"/>
    <w:rsid w:val="001E69AC"/>
    <w:rsid w:val="001E7132"/>
    <w:rsid w:val="00200296"/>
    <w:rsid w:val="002277C0"/>
    <w:rsid w:val="00260BD8"/>
    <w:rsid w:val="002E73CF"/>
    <w:rsid w:val="002F480B"/>
    <w:rsid w:val="00301D70"/>
    <w:rsid w:val="00305A98"/>
    <w:rsid w:val="003129C5"/>
    <w:rsid w:val="00317BDB"/>
    <w:rsid w:val="0032240B"/>
    <w:rsid w:val="00363162"/>
    <w:rsid w:val="00366F1A"/>
    <w:rsid w:val="0037481B"/>
    <w:rsid w:val="003766DC"/>
    <w:rsid w:val="00393246"/>
    <w:rsid w:val="003D75F6"/>
    <w:rsid w:val="003F0688"/>
    <w:rsid w:val="00417E60"/>
    <w:rsid w:val="004237F8"/>
    <w:rsid w:val="00466715"/>
    <w:rsid w:val="00473DD9"/>
    <w:rsid w:val="00485C1C"/>
    <w:rsid w:val="00492487"/>
    <w:rsid w:val="004A442D"/>
    <w:rsid w:val="004B5484"/>
    <w:rsid w:val="004B63A0"/>
    <w:rsid w:val="004B6955"/>
    <w:rsid w:val="004C074C"/>
    <w:rsid w:val="004E025B"/>
    <w:rsid w:val="004F306B"/>
    <w:rsid w:val="005221AE"/>
    <w:rsid w:val="00525173"/>
    <w:rsid w:val="00526DC1"/>
    <w:rsid w:val="00535CB8"/>
    <w:rsid w:val="0054561F"/>
    <w:rsid w:val="00545F5B"/>
    <w:rsid w:val="00547829"/>
    <w:rsid w:val="005502C3"/>
    <w:rsid w:val="005527E6"/>
    <w:rsid w:val="005A1741"/>
    <w:rsid w:val="005A5C53"/>
    <w:rsid w:val="005F1E82"/>
    <w:rsid w:val="005F2F87"/>
    <w:rsid w:val="005F7DAC"/>
    <w:rsid w:val="00600C08"/>
    <w:rsid w:val="00615B30"/>
    <w:rsid w:val="006547C6"/>
    <w:rsid w:val="00671888"/>
    <w:rsid w:val="006770C2"/>
    <w:rsid w:val="00681DFF"/>
    <w:rsid w:val="006872A8"/>
    <w:rsid w:val="00692C14"/>
    <w:rsid w:val="006B2AFF"/>
    <w:rsid w:val="006C3ED7"/>
    <w:rsid w:val="006F4DF2"/>
    <w:rsid w:val="006F520D"/>
    <w:rsid w:val="00705161"/>
    <w:rsid w:val="007078FA"/>
    <w:rsid w:val="007376A0"/>
    <w:rsid w:val="00744887"/>
    <w:rsid w:val="00762C77"/>
    <w:rsid w:val="007878AF"/>
    <w:rsid w:val="00792039"/>
    <w:rsid w:val="007C0C0B"/>
    <w:rsid w:val="007D1A1C"/>
    <w:rsid w:val="007D7981"/>
    <w:rsid w:val="00812E63"/>
    <w:rsid w:val="00847D84"/>
    <w:rsid w:val="00871A17"/>
    <w:rsid w:val="008801CE"/>
    <w:rsid w:val="008D051A"/>
    <w:rsid w:val="008D1A10"/>
    <w:rsid w:val="008E2F33"/>
    <w:rsid w:val="008E41D1"/>
    <w:rsid w:val="008F4328"/>
    <w:rsid w:val="00914845"/>
    <w:rsid w:val="00975A60"/>
    <w:rsid w:val="00976856"/>
    <w:rsid w:val="00986932"/>
    <w:rsid w:val="00991E21"/>
    <w:rsid w:val="009A137D"/>
    <w:rsid w:val="009A4E1F"/>
    <w:rsid w:val="009B0A81"/>
    <w:rsid w:val="009B47A5"/>
    <w:rsid w:val="009B5100"/>
    <w:rsid w:val="009C11F9"/>
    <w:rsid w:val="009C7F0E"/>
    <w:rsid w:val="009D2449"/>
    <w:rsid w:val="009F3572"/>
    <w:rsid w:val="009F61E7"/>
    <w:rsid w:val="00A135A0"/>
    <w:rsid w:val="00A20F6A"/>
    <w:rsid w:val="00A22970"/>
    <w:rsid w:val="00A466FF"/>
    <w:rsid w:val="00A51966"/>
    <w:rsid w:val="00A54C0B"/>
    <w:rsid w:val="00A60FF3"/>
    <w:rsid w:val="00A846CA"/>
    <w:rsid w:val="00AB7646"/>
    <w:rsid w:val="00AC6E0E"/>
    <w:rsid w:val="00AD058F"/>
    <w:rsid w:val="00AD129B"/>
    <w:rsid w:val="00AF30C8"/>
    <w:rsid w:val="00B00253"/>
    <w:rsid w:val="00B06CC2"/>
    <w:rsid w:val="00B170C4"/>
    <w:rsid w:val="00B2148A"/>
    <w:rsid w:val="00B24E70"/>
    <w:rsid w:val="00B43982"/>
    <w:rsid w:val="00B74E40"/>
    <w:rsid w:val="00B76226"/>
    <w:rsid w:val="00B83452"/>
    <w:rsid w:val="00BA0FFF"/>
    <w:rsid w:val="00BA46DC"/>
    <w:rsid w:val="00BC6E9A"/>
    <w:rsid w:val="00BE4A72"/>
    <w:rsid w:val="00BF5E26"/>
    <w:rsid w:val="00C03211"/>
    <w:rsid w:val="00C35A96"/>
    <w:rsid w:val="00C50CB7"/>
    <w:rsid w:val="00C758B0"/>
    <w:rsid w:val="00C82850"/>
    <w:rsid w:val="00C87C47"/>
    <w:rsid w:val="00CA37A8"/>
    <w:rsid w:val="00CD0C71"/>
    <w:rsid w:val="00CF6717"/>
    <w:rsid w:val="00D07661"/>
    <w:rsid w:val="00D11458"/>
    <w:rsid w:val="00D12CF1"/>
    <w:rsid w:val="00D33765"/>
    <w:rsid w:val="00D46227"/>
    <w:rsid w:val="00DA02A1"/>
    <w:rsid w:val="00DA0A55"/>
    <w:rsid w:val="00DC17A0"/>
    <w:rsid w:val="00DC3DBD"/>
    <w:rsid w:val="00DD2693"/>
    <w:rsid w:val="00DD7BF4"/>
    <w:rsid w:val="00DE4CB0"/>
    <w:rsid w:val="00DF6882"/>
    <w:rsid w:val="00E049DF"/>
    <w:rsid w:val="00E160F6"/>
    <w:rsid w:val="00E20CC5"/>
    <w:rsid w:val="00E511F8"/>
    <w:rsid w:val="00E56975"/>
    <w:rsid w:val="00E65599"/>
    <w:rsid w:val="00E75E62"/>
    <w:rsid w:val="00E76FF8"/>
    <w:rsid w:val="00E8553C"/>
    <w:rsid w:val="00E93285"/>
    <w:rsid w:val="00E95EA8"/>
    <w:rsid w:val="00EA5925"/>
    <w:rsid w:val="00EC4A24"/>
    <w:rsid w:val="00ED3314"/>
    <w:rsid w:val="00EE157F"/>
    <w:rsid w:val="00EE3DC5"/>
    <w:rsid w:val="00F04590"/>
    <w:rsid w:val="00F04613"/>
    <w:rsid w:val="00F16BE2"/>
    <w:rsid w:val="00F23817"/>
    <w:rsid w:val="00F25A78"/>
    <w:rsid w:val="00F43552"/>
    <w:rsid w:val="00F46CB5"/>
    <w:rsid w:val="00F60DDF"/>
    <w:rsid w:val="00F77A0D"/>
    <w:rsid w:val="00FA0C35"/>
    <w:rsid w:val="00FA7A39"/>
    <w:rsid w:val="00FC071C"/>
    <w:rsid w:val="00FC0B2F"/>
    <w:rsid w:val="00FD665A"/>
    <w:rsid w:val="00FE2DFE"/>
    <w:rsid w:val="00FF6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B044AF"/>
  <w15:chartTrackingRefBased/>
  <w15:docId w15:val="{99010ECC-EE86-418E-ADA2-655E4586A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20" w:line="240" w:lineRule="auto"/>
      <w:ind w:left="72" w:right="72"/>
    </w:pPr>
    <w:rPr>
      <w:lang w:val="nl-NL"/>
    </w:r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TOC1">
    <w:name w:val="toc 1"/>
    <w:basedOn w:val="Normal"/>
    <w:next w:val="Normal"/>
    <w:autoRedefine/>
    <w:uiPriority w:val="39"/>
    <w:unhideWhenUsed/>
    <w:rsid w:val="00914845"/>
    <w:pPr>
      <w:spacing w:after="100"/>
      <w:ind w:left="0"/>
    </w:pPr>
  </w:style>
  <w:style w:type="paragraph" w:styleId="TOC2">
    <w:name w:val="toc 2"/>
    <w:basedOn w:val="Normal"/>
    <w:next w:val="Normal"/>
    <w:autoRedefine/>
    <w:uiPriority w:val="39"/>
    <w:unhideWhenUsed/>
    <w:rsid w:val="00914845"/>
    <w:pPr>
      <w:spacing w:after="100"/>
      <w:ind w:left="220"/>
    </w:pPr>
  </w:style>
  <w:style w:type="paragraph" w:styleId="TOC3">
    <w:name w:val="toc 3"/>
    <w:basedOn w:val="Normal"/>
    <w:next w:val="Normal"/>
    <w:autoRedefine/>
    <w:uiPriority w:val="39"/>
    <w:unhideWhenUsed/>
    <w:rsid w:val="00914845"/>
    <w:pPr>
      <w:spacing w:after="100"/>
      <w:ind w:left="440"/>
    </w:pPr>
  </w:style>
  <w:style w:type="character" w:styleId="Hyperlink">
    <w:name w:val="Hyperlink"/>
    <w:basedOn w:val="DefaultParagraphFont"/>
    <w:uiPriority w:val="99"/>
    <w:unhideWhenUsed/>
    <w:rsid w:val="00914845"/>
    <w:rPr>
      <w:color w:val="F7B615" w:themeColor="hyperlink"/>
      <w:u w:val="single"/>
    </w:rPr>
  </w:style>
  <w:style w:type="paragraph" w:styleId="ListParagraph">
    <w:name w:val="List Paragraph"/>
    <w:basedOn w:val="Normal"/>
    <w:uiPriority w:val="34"/>
    <w:unhideWhenUsed/>
    <w:qFormat/>
    <w:rsid w:val="000D03E1"/>
    <w:pPr>
      <w:ind w:left="720"/>
      <w:contextualSpacing/>
    </w:pPr>
  </w:style>
  <w:style w:type="paragraph" w:styleId="BalloonText">
    <w:name w:val="Balloon Text"/>
    <w:basedOn w:val="Normal"/>
    <w:link w:val="BalloonTextChar"/>
    <w:uiPriority w:val="99"/>
    <w:semiHidden/>
    <w:unhideWhenUsed/>
    <w:rsid w:val="00545F5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F5B"/>
    <w:rPr>
      <w:rFonts w:ascii="Segoe UI" w:hAnsi="Segoe UI" w:cs="Segoe UI"/>
      <w:sz w:val="18"/>
      <w:szCs w:val="18"/>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857381">
      <w:bodyDiv w:val="1"/>
      <w:marLeft w:val="0"/>
      <w:marRight w:val="0"/>
      <w:marTop w:val="0"/>
      <w:marBottom w:val="0"/>
      <w:divBdr>
        <w:top w:val="none" w:sz="0" w:space="0" w:color="auto"/>
        <w:left w:val="none" w:sz="0" w:space="0" w:color="auto"/>
        <w:bottom w:val="none" w:sz="0" w:space="0" w:color="auto"/>
        <w:right w:val="none" w:sz="0" w:space="0" w:color="auto"/>
      </w:divBdr>
    </w:div>
    <w:div w:id="146558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t%20Tran\AppData\Roaming\Microsoft\Templates\Project%20communication%20plan.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Phat%20Tran\Desktop\Stage\02%20-%20Plan%20van%20Aanpak\Risicoanalyse.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i="0" u="none" strike="noStrike" baseline="0">
                <a:solidFill>
                  <a:srgbClr val="000000"/>
                </a:solidFill>
                <a:latin typeface="Arial"/>
                <a:ea typeface="Arial"/>
                <a:cs typeface="Arial"/>
              </a:defRPr>
            </a:pPr>
            <a:r>
              <a:rPr lang="en-US"/>
              <a:t>Maximale score versus werkelijke score</a:t>
            </a:r>
          </a:p>
        </c:rich>
      </c:tx>
      <c:layout>
        <c:manualLayout>
          <c:xMode val="edge"/>
          <c:yMode val="edge"/>
          <c:x val="0.18040081656459608"/>
          <c:y val="7.4510215634810362E-2"/>
        </c:manualLayout>
      </c:layout>
      <c:overlay val="0"/>
      <c:spPr>
        <a:noFill/>
        <a:ln w="25400">
          <a:noFill/>
        </a:ln>
      </c:spPr>
    </c:title>
    <c:autoTitleDeleted val="0"/>
    <c:plotArea>
      <c:layout>
        <c:manualLayout>
          <c:layoutTarget val="inner"/>
          <c:xMode val="edge"/>
          <c:yMode val="edge"/>
          <c:x val="9.5768374164810696E-2"/>
          <c:y val="0.27451085520394913"/>
          <c:w val="0.62583518930957682"/>
          <c:h val="0.26274610426663703"/>
        </c:manualLayout>
      </c:layout>
      <c:barChart>
        <c:barDir val="col"/>
        <c:grouping val="clustered"/>
        <c:varyColors val="0"/>
        <c:ser>
          <c:idx val="0"/>
          <c:order val="0"/>
          <c:tx>
            <c:v>Maximale score</c:v>
          </c:tx>
          <c:spPr>
            <a:solidFill>
              <a:srgbClr val="9999FF"/>
            </a:solidFill>
            <a:ln w="12700">
              <a:solidFill>
                <a:srgbClr val="000000"/>
              </a:solidFill>
              <a:prstDash val="solid"/>
            </a:ln>
          </c:spPr>
          <c:invertIfNegative val="0"/>
          <c:cat>
            <c:strRef>
              <c:f>'[Risicoanalyse.xls]Risico-analyse'!$A$56:$A$60</c:f>
              <c:strCache>
                <c:ptCount val="5"/>
                <c:pt idx="0">
                  <c:v>Tijdsfactor</c:v>
                </c:pt>
                <c:pt idx="1">
                  <c:v>Complexiteit van het project</c:v>
                </c:pt>
                <c:pt idx="2">
                  <c:v>De projectgroep</c:v>
                </c:pt>
                <c:pt idx="3">
                  <c:v>De projectleiding</c:v>
                </c:pt>
                <c:pt idx="4">
                  <c:v>Duidelijkheid van het project</c:v>
                </c:pt>
              </c:strCache>
            </c:strRef>
          </c:cat>
          <c:val>
            <c:numRef>
              <c:f>'[Risicoanalyse.xls]Risico-analyse'!$D$56:$D$60</c:f>
              <c:numCache>
                <c:formatCode>General</c:formatCode>
                <c:ptCount val="5"/>
                <c:pt idx="0">
                  <c:v>40</c:v>
                </c:pt>
                <c:pt idx="1">
                  <c:v>80</c:v>
                </c:pt>
                <c:pt idx="2">
                  <c:v>65</c:v>
                </c:pt>
                <c:pt idx="3">
                  <c:v>129</c:v>
                </c:pt>
                <c:pt idx="4">
                  <c:v>119</c:v>
                </c:pt>
              </c:numCache>
            </c:numRef>
          </c:val>
          <c:extLst>
            <c:ext xmlns:c16="http://schemas.microsoft.com/office/drawing/2014/chart" uri="{C3380CC4-5D6E-409C-BE32-E72D297353CC}">
              <c16:uniqueId val="{00000000-0A16-44D9-8A57-4C3D982D4637}"/>
            </c:ext>
          </c:extLst>
        </c:ser>
        <c:ser>
          <c:idx val="1"/>
          <c:order val="1"/>
          <c:tx>
            <c:v>Score</c:v>
          </c:tx>
          <c:spPr>
            <a:solidFill>
              <a:srgbClr val="993366"/>
            </a:solidFill>
            <a:ln w="12700">
              <a:solidFill>
                <a:srgbClr val="000000"/>
              </a:solidFill>
              <a:prstDash val="solid"/>
            </a:ln>
          </c:spPr>
          <c:invertIfNegative val="0"/>
          <c:val>
            <c:numRef>
              <c:f>'[Risicoanalyse.xls]Risico-analyse'!$F$56:$F$60</c:f>
              <c:numCache>
                <c:formatCode>General</c:formatCode>
                <c:ptCount val="5"/>
                <c:pt idx="0">
                  <c:v>16</c:v>
                </c:pt>
                <c:pt idx="1">
                  <c:v>26</c:v>
                </c:pt>
                <c:pt idx="2">
                  <c:v>23</c:v>
                </c:pt>
                <c:pt idx="3">
                  <c:v>50</c:v>
                </c:pt>
                <c:pt idx="4">
                  <c:v>18</c:v>
                </c:pt>
              </c:numCache>
            </c:numRef>
          </c:val>
          <c:extLst>
            <c:ext xmlns:c16="http://schemas.microsoft.com/office/drawing/2014/chart" uri="{C3380CC4-5D6E-409C-BE32-E72D297353CC}">
              <c16:uniqueId val="{00000001-0A16-44D9-8A57-4C3D982D4637}"/>
            </c:ext>
          </c:extLst>
        </c:ser>
        <c:dLbls>
          <c:showLegendKey val="0"/>
          <c:showVal val="0"/>
          <c:showCatName val="0"/>
          <c:showSerName val="0"/>
          <c:showPercent val="0"/>
          <c:showBubbleSize val="0"/>
        </c:dLbls>
        <c:gapWidth val="150"/>
        <c:axId val="317159864"/>
        <c:axId val="1"/>
      </c:barChart>
      <c:catAx>
        <c:axId val="317159864"/>
        <c:scaling>
          <c:orientation val="minMax"/>
        </c:scaling>
        <c:delete val="0"/>
        <c:axPos val="b"/>
        <c:numFmt formatCode="General" sourceLinked="1"/>
        <c:majorTickMark val="out"/>
        <c:minorTickMark val="none"/>
        <c:tickLblPos val="nextTo"/>
        <c:spPr>
          <a:ln w="3175">
            <a:solidFill>
              <a:srgbClr val="000000"/>
            </a:solidFill>
            <a:prstDash val="solid"/>
          </a:ln>
        </c:spPr>
        <c:txPr>
          <a:bodyPr rot="-2640000" vert="horz"/>
          <a:lstStyle/>
          <a:p>
            <a:pPr>
              <a:defRPr sz="800"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317159864"/>
        <c:crosses val="autoZero"/>
        <c:crossBetween val="between"/>
        <c:majorUnit val="50"/>
      </c:valAx>
      <c:spPr>
        <a:noFill/>
        <a:ln w="12700">
          <a:solidFill>
            <a:srgbClr val="000000"/>
          </a:solidFill>
          <a:prstDash val="solid"/>
        </a:ln>
      </c:spPr>
    </c:plotArea>
    <c:legend>
      <c:legendPos val="r"/>
      <c:layout>
        <c:manualLayout>
          <c:xMode val="edge"/>
          <c:yMode val="edge"/>
          <c:x val="0.7483296587926509"/>
          <c:y val="0.4078447841078689"/>
          <c:w val="0.23608025663458743"/>
          <c:h val="0.16078472543873196"/>
        </c:manualLayout>
      </c:layout>
      <c:overlay val="0"/>
      <c:spPr>
        <a:solidFill>
          <a:srgbClr val="FFFFFF"/>
        </a:solidFill>
        <a:ln w="3175">
          <a:solidFill>
            <a:srgbClr val="000000"/>
          </a:solidFill>
          <a:prstDash val="solid"/>
        </a:ln>
      </c:spPr>
      <c:txPr>
        <a:bodyPr/>
        <a:lstStyle/>
        <a:p>
          <a:pPr>
            <a:defRPr sz="85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25" b="0" i="0" u="none" strike="noStrike" baseline="0">
          <a:solidFill>
            <a:srgbClr val="000000"/>
          </a:solidFill>
          <a:latin typeface="Arial"/>
          <a:ea typeface="Arial"/>
          <a:cs typeface="Arial"/>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08112F246C4B449BDECF83E35837E8"/>
        <w:category>
          <w:name w:val="General"/>
          <w:gallery w:val="placeholder"/>
        </w:category>
        <w:types>
          <w:type w:val="bbPlcHdr"/>
        </w:types>
        <w:behaviors>
          <w:behavior w:val="content"/>
        </w:behaviors>
        <w:guid w:val="{7785617D-CE3C-4E8C-A7C5-8A71B47DBC6C}"/>
      </w:docPartPr>
      <w:docPartBody>
        <w:p w:rsidR="008C5A7D" w:rsidRDefault="004836B7" w:rsidP="004836B7">
          <w:pPr>
            <w:pStyle w:val="C708112F246C4B449BDECF83E35837E8"/>
          </w:pPr>
          <w:r>
            <w:t>[Company address]</w:t>
          </w:r>
        </w:p>
      </w:docPartBody>
    </w:docPart>
    <w:docPart>
      <w:docPartPr>
        <w:name w:val="3C4ABC077B864D46B60C2E5C7605DFC9"/>
        <w:category>
          <w:name w:val="General"/>
          <w:gallery w:val="placeholder"/>
        </w:category>
        <w:types>
          <w:type w:val="bbPlcHdr"/>
        </w:types>
        <w:behaviors>
          <w:behavior w:val="content"/>
        </w:behaviors>
        <w:guid w:val="{D4108C62-76E7-466C-BAA4-0AEC28452544}"/>
      </w:docPartPr>
      <w:docPartBody>
        <w:p w:rsidR="004C391F" w:rsidRDefault="00A574DB" w:rsidP="00A574DB">
          <w:pPr>
            <w:pStyle w:val="3C4ABC077B864D46B60C2E5C7605DFC9"/>
          </w:pPr>
          <w:r w:rsidRPr="00E43E3E">
            <w:rPr>
              <w:rStyle w:val="PlaceholderText"/>
            </w:rPr>
            <w:t>[Subject]</w:t>
          </w:r>
        </w:p>
      </w:docPartBody>
    </w:docPart>
    <w:docPart>
      <w:docPartPr>
        <w:name w:val="11C00EACB6ED49EAB37AB6E6C8560254"/>
        <w:category>
          <w:name w:val="General"/>
          <w:gallery w:val="placeholder"/>
        </w:category>
        <w:types>
          <w:type w:val="bbPlcHdr"/>
        </w:types>
        <w:behaviors>
          <w:behavior w:val="content"/>
        </w:behaviors>
        <w:guid w:val="{4D48F63A-10E6-4C27-8D32-73D85B3BAEED}"/>
      </w:docPartPr>
      <w:docPartBody>
        <w:p w:rsidR="004C391F" w:rsidRDefault="00A574DB" w:rsidP="00A574DB">
          <w:pPr>
            <w:pStyle w:val="11C00EACB6ED49EAB37AB6E6C8560254"/>
          </w:pPr>
          <w:r w:rsidRPr="00E43E3E">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6B7"/>
    <w:rsid w:val="00055E18"/>
    <w:rsid w:val="001F6AD5"/>
    <w:rsid w:val="002A6417"/>
    <w:rsid w:val="003E7B0B"/>
    <w:rsid w:val="00415670"/>
    <w:rsid w:val="004836B7"/>
    <w:rsid w:val="00492433"/>
    <w:rsid w:val="004A51B1"/>
    <w:rsid w:val="004C391F"/>
    <w:rsid w:val="00570FF0"/>
    <w:rsid w:val="005A207A"/>
    <w:rsid w:val="0062010F"/>
    <w:rsid w:val="00636134"/>
    <w:rsid w:val="00666A36"/>
    <w:rsid w:val="006D4AB5"/>
    <w:rsid w:val="008932C4"/>
    <w:rsid w:val="008C5A7D"/>
    <w:rsid w:val="00916FA9"/>
    <w:rsid w:val="009D3D41"/>
    <w:rsid w:val="00A574DB"/>
    <w:rsid w:val="00A847A7"/>
    <w:rsid w:val="00AD4CE8"/>
    <w:rsid w:val="00AF3F9B"/>
    <w:rsid w:val="00D67653"/>
    <w:rsid w:val="00D96794"/>
    <w:rsid w:val="00E079FC"/>
    <w:rsid w:val="00FB5219"/>
    <w:rsid w:val="00FC6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053F7BF2514CB5AF8C97C207640995">
    <w:name w:val="BE053F7BF2514CB5AF8C97C207640995"/>
  </w:style>
  <w:style w:type="paragraph" w:customStyle="1" w:styleId="E9525840E2774CA3AD5C4A3F69AD5737">
    <w:name w:val="E9525840E2774CA3AD5C4A3F69AD5737"/>
  </w:style>
  <w:style w:type="paragraph" w:customStyle="1" w:styleId="F2565F34CB5B4E809BD62A31B4F4CF90">
    <w:name w:val="F2565F34CB5B4E809BD62A31B4F4CF90"/>
  </w:style>
  <w:style w:type="paragraph" w:customStyle="1" w:styleId="576A46D84D42418C907C30E038568105">
    <w:name w:val="576A46D84D42418C907C30E038568105"/>
  </w:style>
  <w:style w:type="character" w:styleId="Strong">
    <w:name w:val="Strong"/>
    <w:basedOn w:val="DefaultParagraphFont"/>
    <w:uiPriority w:val="1"/>
    <w:qFormat/>
    <w:rsid w:val="004836B7"/>
    <w:rPr>
      <w:b/>
      <w:bCs/>
    </w:rPr>
  </w:style>
  <w:style w:type="paragraph" w:customStyle="1" w:styleId="89D076585FBB46FEBA0CAF04C10EC3C6">
    <w:name w:val="89D076585FBB46FEBA0CAF04C10EC3C6"/>
  </w:style>
  <w:style w:type="paragraph" w:customStyle="1" w:styleId="A234502C270F439AA2561CBBBE4ADCF7">
    <w:name w:val="A234502C270F439AA2561CBBBE4ADCF7"/>
  </w:style>
  <w:style w:type="paragraph" w:customStyle="1" w:styleId="D8DB8C6863194D1EA98160524D2110E3">
    <w:name w:val="D8DB8C6863194D1EA98160524D2110E3"/>
  </w:style>
  <w:style w:type="paragraph" w:customStyle="1" w:styleId="A0F8304ED1D14061BB986704D2443468">
    <w:name w:val="A0F8304ED1D14061BB986704D2443468"/>
  </w:style>
  <w:style w:type="paragraph" w:customStyle="1" w:styleId="B62E23E51C6944169E8C42BE489430E9">
    <w:name w:val="B62E23E51C6944169E8C42BE489430E9"/>
  </w:style>
  <w:style w:type="paragraph" w:customStyle="1" w:styleId="CAB750C1614542A7A617137C7539CAD2">
    <w:name w:val="CAB750C1614542A7A617137C7539CAD2"/>
  </w:style>
  <w:style w:type="paragraph" w:customStyle="1" w:styleId="70878C2BACDE4040BB12709CE95909C8">
    <w:name w:val="70878C2BACDE4040BB12709CE95909C8"/>
  </w:style>
  <w:style w:type="paragraph" w:customStyle="1" w:styleId="10B8F4EF7EE940718BB5200DC89AD463">
    <w:name w:val="10B8F4EF7EE940718BB5200DC89AD463"/>
  </w:style>
  <w:style w:type="paragraph" w:customStyle="1" w:styleId="F30DF8AAA2534EFAB44BCBA3BE84EF62">
    <w:name w:val="F30DF8AAA2534EFAB44BCBA3BE84EF62"/>
  </w:style>
  <w:style w:type="paragraph" w:customStyle="1" w:styleId="93AC120825FF4E699AE6246A10D5F4F2">
    <w:name w:val="93AC120825FF4E699AE6246A10D5F4F2"/>
  </w:style>
  <w:style w:type="paragraph" w:customStyle="1" w:styleId="C708112F246C4B449BDECF83E35837E8">
    <w:name w:val="C708112F246C4B449BDECF83E35837E8"/>
    <w:rsid w:val="004836B7"/>
  </w:style>
  <w:style w:type="character" w:styleId="PlaceholderText">
    <w:name w:val="Placeholder Text"/>
    <w:basedOn w:val="DefaultParagraphFont"/>
    <w:uiPriority w:val="99"/>
    <w:semiHidden/>
    <w:rsid w:val="00A574DB"/>
    <w:rPr>
      <w:color w:val="808080"/>
    </w:rPr>
  </w:style>
  <w:style w:type="paragraph" w:customStyle="1" w:styleId="4DEE9A31133F457581B2DEA56E5126C9">
    <w:name w:val="4DEE9A31133F457581B2DEA56E5126C9"/>
    <w:rsid w:val="004836B7"/>
  </w:style>
  <w:style w:type="paragraph" w:customStyle="1" w:styleId="186AE88228204A6B963F7B74C765B79C">
    <w:name w:val="186AE88228204A6B963F7B74C765B79C"/>
    <w:rsid w:val="004836B7"/>
  </w:style>
  <w:style w:type="paragraph" w:customStyle="1" w:styleId="6A97901772C142CB824ED9255C94DBFE">
    <w:name w:val="6A97901772C142CB824ED9255C94DBFE"/>
    <w:rsid w:val="004836B7"/>
  </w:style>
  <w:style w:type="paragraph" w:customStyle="1" w:styleId="98760A6F75404B54BBD244F55546EF08">
    <w:name w:val="98760A6F75404B54BBD244F55546EF08"/>
    <w:rsid w:val="004836B7"/>
  </w:style>
  <w:style w:type="paragraph" w:customStyle="1" w:styleId="3C4ABC077B864D46B60C2E5C7605DFC9">
    <w:name w:val="3C4ABC077B864D46B60C2E5C7605DFC9"/>
    <w:rsid w:val="00A574DB"/>
  </w:style>
  <w:style w:type="paragraph" w:customStyle="1" w:styleId="11C00EACB6ED49EAB37AB6E6C8560254">
    <w:name w:val="11C00EACB6ED49EAB37AB6E6C8560254"/>
    <w:rsid w:val="00A57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2017-02-10T00:00:00</PublishDate>
  <Abstract/>
  <CompanyAddress>Assessor: Lambert Robouts</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241D8228-6DA8-4F95-9DC9-320D9BCC3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0</TotalTime>
  <Pages>17</Pages>
  <Words>3025</Words>
  <Characters>17244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Plan van Aanpak</vt:lpstr>
    </vt:vector>
  </TitlesOfParts>
  <Company>School: Summa College</Company>
  <LinksUpToDate>false</LinksUpToDate>
  <CharactersWithSpaces>20229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TwentyFour: Accounting Module</dc:subject>
  <dc:creator>Phat Tran</dc:creator>
  <cp:keywords/>
  <cp:lastModifiedBy>Phat Tran</cp:lastModifiedBy>
  <cp:revision>4</cp:revision>
  <dcterms:created xsi:type="dcterms:W3CDTF">2017-03-31T09:31:00Z</dcterms:created>
  <dcterms:modified xsi:type="dcterms:W3CDTF">2017-03-31T09:31:00Z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