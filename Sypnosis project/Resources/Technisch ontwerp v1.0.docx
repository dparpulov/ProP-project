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14:paraId="7FB2A5EF" w14:textId="77777777" w:rsidR="009F61E7" w:rsidRPr="00AE4D8C" w:rsidRDefault="00CA37A8" w:rsidP="005F7DAC">
          <w:pPr>
            <w:ind w:left="0"/>
            <w:rPr>
              <w:sz w:val="32"/>
              <w:szCs w:val="32"/>
            </w:rPr>
            <w:sectPr w:rsidR="009F61E7" w:rsidRPr="00AE4D8C">
              <w:headerReference w:type="default" r:id="rId10"/>
              <w:footerReference w:type="default" r:id="rId11"/>
              <w:pgSz w:w="12240" w:h="15840"/>
              <w:pgMar w:top="1440" w:right="1440" w:bottom="1440" w:left="1440" w:header="720" w:footer="720" w:gutter="0"/>
              <w:pgNumType w:start="0"/>
              <w:cols w:space="720"/>
              <w:titlePg/>
              <w:docGrid w:linePitch="360"/>
            </w:sectPr>
          </w:pPr>
          <w:r w:rsidRPr="00AE4D8C">
            <w:rPr>
              <w:noProof/>
              <w:lang w:val="en-US" w:eastAsia="en-US"/>
            </w:rPr>
            <w:drawing>
              <wp:anchor distT="0" distB="0" distL="114300" distR="114300" simplePos="0" relativeHeight="251665408" behindDoc="0" locked="0" layoutInCell="1" allowOverlap="1" wp14:anchorId="012FC203" wp14:editId="20329B8C">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AE4D8C">
            <w:rPr>
              <w:noProof/>
              <w:lang w:val="en-US" w:eastAsia="en-US"/>
            </w:rPr>
            <mc:AlternateContent>
              <mc:Choice Requires="wps">
                <w:drawing>
                  <wp:anchor distT="0" distB="0" distL="114300" distR="114300" simplePos="0" relativeHeight="251664384" behindDoc="0" locked="1" layoutInCell="1" allowOverlap="1" wp14:anchorId="50861503" wp14:editId="42E1008C">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D38F9" w14:textId="77777777" w:rsidR="00AB6CC3" w:rsidRPr="00BA0FFF" w:rsidRDefault="00AB6CC3" w:rsidP="009F61E7">
                                <w:pPr>
                                  <w:pStyle w:val="Contactinfo"/>
                                  <w:jc w:val="left"/>
                                </w:pPr>
                                <w:r w:rsidRPr="00BA0FFF">
                                  <w:t xml:space="preserve">Bedrijf: </w:t>
                                </w:r>
                                <w:r w:rsidRPr="00BA0FFF">
                                  <w:tab/>
                                </w:r>
                                <w:r w:rsidRPr="00BA0FFF">
                                  <w:tab/>
                                  <w:t>Senet Eindhoven B.V.</w:t>
                                </w:r>
                              </w:p>
                              <w:p w14:paraId="2A5F5B56" w14:textId="77777777" w:rsidR="00AB6CC3" w:rsidRPr="00BA0FFF" w:rsidRDefault="00AB6CC3" w:rsidP="009F61E7">
                                <w:pPr>
                                  <w:pStyle w:val="Contactinfo"/>
                                  <w:ind w:left="2157" w:hanging="2085"/>
                                  <w:jc w:val="left"/>
                                </w:pPr>
                                <w:r w:rsidRPr="00BA0FFF">
                                  <w:t xml:space="preserve">Begeleiders: </w:t>
                                </w:r>
                                <w:r w:rsidRPr="00BA0FFF">
                                  <w:tab/>
                                  <w:t xml:space="preserve">Geurt jan Van Ek </w:t>
                                </w:r>
                                <w:r w:rsidRPr="00BA0FFF">
                                  <w:br/>
                                  <w:t>Lars van der Sangen</w:t>
                                </w:r>
                              </w:p>
                              <w:p w14:paraId="273FB288" w14:textId="77777777" w:rsidR="00AB6CC3" w:rsidRPr="00BA0FFF" w:rsidRDefault="00AB6CC3" w:rsidP="009F61E7">
                                <w:pPr>
                                  <w:pStyle w:val="Contactinfo"/>
                                  <w:jc w:val="lef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861503"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rDjgIAAH4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" filled="f" stroked="f" strokeweight=".5pt">
                    <v:textbox inset="0,0,0,0">
                      <w:txbxContent>
                        <w:p w14:paraId="035D38F9" w14:textId="77777777" w:rsidR="00AB6CC3" w:rsidRPr="00BA0FFF" w:rsidRDefault="00AB6CC3" w:rsidP="009F61E7">
                          <w:pPr>
                            <w:pStyle w:val="Contactinfo"/>
                            <w:jc w:val="left"/>
                          </w:pPr>
                          <w:r w:rsidRPr="00BA0FFF">
                            <w:t xml:space="preserve">Bedrijf: </w:t>
                          </w:r>
                          <w:r w:rsidRPr="00BA0FFF">
                            <w:tab/>
                          </w:r>
                          <w:r w:rsidRPr="00BA0FFF">
                            <w:tab/>
                            <w:t>Senet Eindhoven B.V.</w:t>
                          </w:r>
                        </w:p>
                        <w:p w14:paraId="2A5F5B56" w14:textId="77777777" w:rsidR="00AB6CC3" w:rsidRPr="00BA0FFF" w:rsidRDefault="00AB6CC3" w:rsidP="009F61E7">
                          <w:pPr>
                            <w:pStyle w:val="Contactinfo"/>
                            <w:ind w:left="2157" w:hanging="2085"/>
                            <w:jc w:val="left"/>
                          </w:pPr>
                          <w:r w:rsidRPr="00BA0FFF">
                            <w:t xml:space="preserve">Begeleiders: </w:t>
                          </w:r>
                          <w:r w:rsidRPr="00BA0FFF">
                            <w:tab/>
                            <w:t xml:space="preserve">Geurt jan Van Ek </w:t>
                          </w:r>
                          <w:r w:rsidRPr="00BA0FFF">
                            <w:br/>
                            <w:t>Lars van der Sangen</w:t>
                          </w:r>
                        </w:p>
                        <w:p w14:paraId="273FB288" w14:textId="77777777" w:rsidR="00AB6CC3" w:rsidRPr="00BA0FFF" w:rsidRDefault="00AB6CC3" w:rsidP="009F61E7">
                          <w:pPr>
                            <w:pStyle w:val="Contactinfo"/>
                            <w:jc w:val="left"/>
                          </w:pPr>
                        </w:p>
                      </w:txbxContent>
                    </v:textbox>
                    <w10:wrap type="square" anchorx="margin" anchory="margin"/>
                    <w10:anchorlock/>
                  </v:shape>
                </w:pict>
              </mc:Fallback>
            </mc:AlternateContent>
          </w:r>
          <w:r w:rsidR="00B00253" w:rsidRPr="00AE4D8C">
            <w:rPr>
              <w:noProof/>
              <w:lang w:val="en-US" w:eastAsia="en-US"/>
            </w:rPr>
            <mc:AlternateContent>
              <mc:Choice Requires="wps">
                <w:drawing>
                  <wp:anchor distT="0" distB="0" distL="114300" distR="114300" simplePos="0" relativeHeight="251661312" behindDoc="0" locked="1" layoutInCell="1" allowOverlap="1" wp14:anchorId="4CDEE4F5" wp14:editId="1E026CA3">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73DA6" w14:textId="77777777" w:rsidR="00AB6CC3" w:rsidRPr="00BA0FFF" w:rsidRDefault="00AB6CC3">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t>Phat Tran</w:t>
                                    </w:r>
                                  </w:sdtContent>
                                </w:sdt>
                                <w:r w:rsidRPr="00BA0FFF">
                                  <w:t xml:space="preserve"> (PS126942)</w:t>
                                </w:r>
                              </w:p>
                              <w:p w14:paraId="3E84CADE" w14:textId="77777777" w:rsidR="00AB6CC3" w:rsidRPr="00D101DB" w:rsidRDefault="00AB6CC3">
                                <w:pPr>
                                  <w:pStyle w:val="Contactinfo"/>
                                  <w:rPr>
                                    <w:lang w:val="en-US"/>
                                  </w:rPr>
                                </w:pPr>
                                <w:r>
                                  <w:fldChar w:fldCharType="begin"/>
                                </w:r>
                                <w:r w:rsidRPr="00D101DB">
                                  <w:rPr>
                                    <w:lang w:val="en-US"/>
                                  </w:rPr>
                                  <w:instrText xml:space="preserve"> DOCPROPERTY  Company  \* MERGEFORMAT </w:instrText>
                                </w:r>
                                <w:r>
                                  <w:fldChar w:fldCharType="separate"/>
                                </w:r>
                                <w:r w:rsidRPr="00D101DB">
                                  <w:rPr>
                                    <w:lang w:val="en-US"/>
                                  </w:rPr>
                                  <w:t xml:space="preserve">School: </w:t>
                                </w:r>
                                <w:r w:rsidRPr="00D101DB">
                                  <w:rPr>
                                    <w:lang w:val="en-US"/>
                                  </w:rPr>
                                  <w:tab/>
                                  <w:t>Summa College</w:t>
                                </w:r>
                                <w:r>
                                  <w:fldChar w:fldCharType="end"/>
                                </w:r>
                              </w:p>
                              <w:p w14:paraId="07677E05" w14:textId="77777777" w:rsidR="00AB6CC3" w:rsidRPr="00D101DB" w:rsidRDefault="00AB6CC3">
                                <w:pPr>
                                  <w:pStyle w:val="Contactinfo"/>
                                  <w:rPr>
                                    <w:lang w:val="en-US"/>
                                  </w:rPr>
                                </w:pPr>
                                <w:r w:rsidRPr="00D101DB">
                                  <w:rPr>
                                    <w:lang w:val="en-US"/>
                                  </w:rPr>
                                  <w:t>Assessor: Lambert Rombouts</w:t>
                                </w:r>
                              </w:p>
                              <w:p w14:paraId="285A315A" w14:textId="77777777" w:rsidR="00AB6CC3" w:rsidRPr="00D101DB" w:rsidRDefault="00AB6CC3">
                                <w:pPr>
                                  <w:pStyle w:val="Contactinfo"/>
                                  <w:rPr>
                                    <w:lang w:val="en-US"/>
                                  </w:rPr>
                                </w:pPr>
                              </w:p>
                              <w:p w14:paraId="272411A1" w14:textId="77777777" w:rsidR="00AB6CC3" w:rsidRPr="00D101DB" w:rsidRDefault="00AB6CC3">
                                <w:pPr>
                                  <w:pStyle w:val="Contactinfo"/>
                                  <w:rPr>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EE4F5"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qkQ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" filled="f" stroked="f" strokeweight=".5pt">
                    <v:textbox inset="0,0,0,0">
                      <w:txbxContent>
                        <w:p w14:paraId="09773DA6" w14:textId="77777777" w:rsidR="00AB6CC3" w:rsidRPr="00BA0FFF" w:rsidRDefault="00AB6CC3">
                          <w:pPr>
                            <w:pStyle w:val="Subtitle"/>
                          </w:pPr>
                          <w:r w:rsidRPr="00BA0FFF">
                            <w:t xml:space="preserve">Opgesteld door: </w:t>
                          </w:r>
                          <w:sdt>
                            <w:sdtPr>
                              <w:alias w:val="Your Name"/>
                              <w:tag w:val=""/>
                              <w:id w:val="1514735967"/>
                              <w:dataBinding w:prefixMappings="xmlns:ns0='http://purl.org/dc/elements/1.1/' xmlns:ns1='http://schemas.openxmlformats.org/package/2006/metadata/core-properties' " w:xpath="/ns1:coreProperties[1]/ns0:creator[1]" w:storeItemID="{6C3C8BC8-F283-45AE-878A-BAB7291924A1}"/>
                              <w:text/>
                            </w:sdtPr>
                            <w:sdtContent>
                              <w:r w:rsidRPr="00BA0FFF">
                                <w:t>Phat Tran</w:t>
                              </w:r>
                            </w:sdtContent>
                          </w:sdt>
                          <w:r w:rsidRPr="00BA0FFF">
                            <w:t xml:space="preserve"> (PS126942)</w:t>
                          </w:r>
                        </w:p>
                        <w:p w14:paraId="3E84CADE" w14:textId="77777777" w:rsidR="00AB6CC3" w:rsidRPr="00D101DB" w:rsidRDefault="00AB6CC3">
                          <w:pPr>
                            <w:pStyle w:val="Contactinfo"/>
                            <w:rPr>
                              <w:lang w:val="en-US"/>
                            </w:rPr>
                          </w:pPr>
                          <w:r>
                            <w:fldChar w:fldCharType="begin"/>
                          </w:r>
                          <w:r w:rsidRPr="00D101DB">
                            <w:rPr>
                              <w:lang w:val="en-US"/>
                            </w:rPr>
                            <w:instrText xml:space="preserve"> DOCPROPERTY  Company  \* MERGEFORMAT </w:instrText>
                          </w:r>
                          <w:r>
                            <w:fldChar w:fldCharType="separate"/>
                          </w:r>
                          <w:r w:rsidRPr="00D101DB">
                            <w:rPr>
                              <w:lang w:val="en-US"/>
                            </w:rPr>
                            <w:t xml:space="preserve">School: </w:t>
                          </w:r>
                          <w:r w:rsidRPr="00D101DB">
                            <w:rPr>
                              <w:lang w:val="en-US"/>
                            </w:rPr>
                            <w:tab/>
                            <w:t>Summa College</w:t>
                          </w:r>
                          <w:r>
                            <w:fldChar w:fldCharType="end"/>
                          </w:r>
                        </w:p>
                        <w:p w14:paraId="07677E05" w14:textId="77777777" w:rsidR="00AB6CC3" w:rsidRPr="00D101DB" w:rsidRDefault="00AB6CC3">
                          <w:pPr>
                            <w:pStyle w:val="Contactinfo"/>
                            <w:rPr>
                              <w:lang w:val="en-US"/>
                            </w:rPr>
                          </w:pPr>
                          <w:r w:rsidRPr="00D101DB">
                            <w:rPr>
                              <w:lang w:val="en-US"/>
                            </w:rPr>
                            <w:t>Assessor: Lambert Rombouts</w:t>
                          </w:r>
                        </w:p>
                        <w:p w14:paraId="285A315A" w14:textId="77777777" w:rsidR="00AB6CC3" w:rsidRPr="00D101DB" w:rsidRDefault="00AB6CC3">
                          <w:pPr>
                            <w:pStyle w:val="Contactinfo"/>
                            <w:rPr>
                              <w:lang w:val="en-US"/>
                            </w:rPr>
                          </w:pPr>
                        </w:p>
                        <w:p w14:paraId="272411A1" w14:textId="77777777" w:rsidR="00AB6CC3" w:rsidRPr="00D101DB" w:rsidRDefault="00AB6CC3">
                          <w:pPr>
                            <w:pStyle w:val="Contactinfo"/>
                            <w:rPr>
                              <w:lang w:val="en-US"/>
                            </w:rPr>
                          </w:pPr>
                        </w:p>
                      </w:txbxContent>
                    </v:textbox>
                    <w10:wrap type="square" anchorx="margin" anchory="page"/>
                    <w10:anchorlock/>
                  </v:shape>
                </w:pict>
              </mc:Fallback>
            </mc:AlternateContent>
          </w:r>
          <w:r w:rsidR="00B00253" w:rsidRPr="00AE4D8C">
            <w:rPr>
              <w:noProof/>
              <w:lang w:val="en-US" w:eastAsia="en-US"/>
            </w:rPr>
            <mc:AlternateContent>
              <mc:Choice Requires="wps">
                <w:drawing>
                  <wp:anchor distT="0" distB="0" distL="114300" distR="114300" simplePos="0" relativeHeight="251660288" behindDoc="0" locked="1" layoutInCell="1" allowOverlap="1" wp14:anchorId="5E0E76B0" wp14:editId="6BEC3718">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ABC92" w14:textId="77777777" w:rsidR="00AB6CC3" w:rsidRDefault="00AB6CC3">
                                <w:pPr>
                                  <w:pStyle w:val="Logo"/>
                                </w:pPr>
                              </w:p>
                              <w:p w14:paraId="775114D0" w14:textId="77777777" w:rsidR="00AB6CC3" w:rsidRDefault="00AB6CC3">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Technisch ontwerp</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7C985F6D" w14:textId="77777777" w:rsidR="00AB6CC3" w:rsidRDefault="00AB6CC3">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E0E76B0"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14:paraId="7BEABC92" w14:textId="77777777" w:rsidR="00AB6CC3" w:rsidRDefault="00AB6CC3">
                          <w:pPr>
                            <w:pStyle w:val="Logo"/>
                          </w:pPr>
                        </w:p>
                        <w:p w14:paraId="775114D0" w14:textId="77777777" w:rsidR="00AB6CC3" w:rsidRDefault="00AB6CC3">
                          <w:pPr>
                            <w:pStyle w:val="Title"/>
                          </w:pPr>
                          <w:sdt>
                            <w:sdtPr>
                              <w:alias w:val="Title"/>
                              <w:tag w:val=""/>
                              <w:id w:val="-702638403"/>
                              <w:dataBinding w:prefixMappings="xmlns:ns0='http://purl.org/dc/elements/1.1/' xmlns:ns1='http://schemas.openxmlformats.org/package/2006/metadata/core-properties' " w:xpath="/ns1:coreProperties[1]/ns0:title[1]" w:storeItemID="{6C3C8BC8-F283-45AE-878A-BAB7291924A1}"/>
                              <w:text/>
                            </w:sdtPr>
                            <w:sdtContent>
                              <w:r>
                                <w:t>Technisch ontwerp</w:t>
                              </w:r>
                            </w:sdtContent>
                          </w:sdt>
                        </w:p>
                        <w:sdt>
                          <w:sdtPr>
                            <w:alias w:val="Subtitle"/>
                            <w:tag w:val=""/>
                            <w:id w:val="802343654"/>
                            <w:dataBinding w:prefixMappings="xmlns:ns0='http://purl.org/dc/elements/1.1/' xmlns:ns1='http://schemas.openxmlformats.org/package/2006/metadata/core-properties' " w:xpath="/ns1:coreProperties[1]/ns0:subject[1]" w:storeItemID="{6C3C8BC8-F283-45AE-878A-BAB7291924A1}"/>
                            <w:text/>
                          </w:sdtPr>
                          <w:sdtContent>
                            <w:p w14:paraId="7C985F6D" w14:textId="77777777" w:rsidR="00AB6CC3" w:rsidRDefault="00AB6CC3">
                              <w:pPr>
                                <w:pStyle w:val="Subtitle"/>
                              </w:pPr>
                              <w:r>
                                <w:t>TwentyFour: Accounting module</w:t>
                              </w:r>
                            </w:p>
                          </w:sdtContent>
                        </w:sdt>
                      </w:txbxContent>
                    </v:textbox>
                    <w10:wrap type="square" anchorx="margin" anchory="page"/>
                    <w10:anchorlock/>
                  </v:shape>
                </w:pict>
              </mc:Fallback>
            </mc:AlternateContent>
          </w:r>
          <w:r w:rsidR="00B00253" w:rsidRPr="00AE4D8C">
            <w:rPr>
              <w:noProof/>
              <w:lang w:val="en-US" w:eastAsia="en-US"/>
            </w:rPr>
            <mc:AlternateContent>
              <mc:Choice Requires="wps">
                <w:drawing>
                  <wp:anchor distT="0" distB="0" distL="114300" distR="114300" simplePos="0" relativeHeight="251662336" behindDoc="0" locked="1" layoutInCell="1" allowOverlap="1" wp14:anchorId="600A88E8" wp14:editId="0F33096C">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B58D" w14:textId="6FA5D7E8" w:rsidR="00AB6CC3" w:rsidRDefault="00AB6CC3">
                                <w:pPr>
                                  <w:pStyle w:val="Subtitle"/>
                                </w:pPr>
                                <w:r>
                                  <w:t xml:space="preserve">Versie </w:t>
                                </w:r>
                                <w:sdt>
                                  <w:sdtPr>
                                    <w:id w:val="816851254"/>
                                  </w:sdtPr>
                                  <w:sdtContent>
                                    <w:r w:rsidR="008D4D7B">
                                      <w:t>1.0</w:t>
                                    </w:r>
                                  </w:sdtContent>
                                </w:sdt>
                              </w:p>
                              <w:p w14:paraId="4A518810" w14:textId="3C300EED" w:rsidR="00AB6CC3" w:rsidRDefault="00AB6CC3">
                                <w:pPr>
                                  <w:pStyle w:val="Subtitle"/>
                                </w:pPr>
                                <w:r>
                                  <w:fldChar w:fldCharType="begin"/>
                                </w:r>
                                <w:r>
                                  <w:instrText xml:space="preserve"> SAVEDATE  \@ "MMMM d, yyyy"  \* MERGEFORMAT </w:instrText>
                                </w:r>
                                <w:r>
                                  <w:fldChar w:fldCharType="separate"/>
                                </w:r>
                                <w:r w:rsidR="008D4D7B">
                                  <w:rPr>
                                    <w:noProof/>
                                  </w:rPr>
                                  <w:t>april 6,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600A88E8"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14:paraId="0350B58D" w14:textId="6FA5D7E8" w:rsidR="00AB6CC3" w:rsidRDefault="00AB6CC3">
                          <w:pPr>
                            <w:pStyle w:val="Subtitle"/>
                          </w:pPr>
                          <w:r>
                            <w:t xml:space="preserve">Versie </w:t>
                          </w:r>
                          <w:sdt>
                            <w:sdtPr>
                              <w:id w:val="816851254"/>
                            </w:sdtPr>
                            <w:sdtContent>
                              <w:r w:rsidR="008D4D7B">
                                <w:t>1.0</w:t>
                              </w:r>
                            </w:sdtContent>
                          </w:sdt>
                        </w:p>
                        <w:p w14:paraId="4A518810" w14:textId="3C300EED" w:rsidR="00AB6CC3" w:rsidRDefault="00AB6CC3">
                          <w:pPr>
                            <w:pStyle w:val="Subtitle"/>
                          </w:pPr>
                          <w:r>
                            <w:fldChar w:fldCharType="begin"/>
                          </w:r>
                          <w:r>
                            <w:instrText xml:space="preserve"> SAVEDATE  \@ "MMMM d, yyyy"  \* MERGEFORMAT </w:instrText>
                          </w:r>
                          <w:r>
                            <w:fldChar w:fldCharType="separate"/>
                          </w:r>
                          <w:r w:rsidR="008D4D7B">
                            <w:rPr>
                              <w:noProof/>
                            </w:rPr>
                            <w:t>april 6, 2017</w:t>
                          </w:r>
                          <w:r>
                            <w:fldChar w:fldCharType="end"/>
                          </w:r>
                        </w:p>
                      </w:txbxContent>
                    </v:textbox>
                    <w10:wrap type="square" anchorx="margin" anchory="page"/>
                    <w10:anchorlock/>
                  </v:shape>
                </w:pict>
              </mc:Fallback>
            </mc:AlternateContent>
          </w:r>
          <w:r w:rsidR="00B00253" w:rsidRPr="00AE4D8C">
            <w:rPr>
              <w:noProof/>
              <w:lang w:val="en-US" w:eastAsia="en-US"/>
            </w:rPr>
            <mc:AlternateContent>
              <mc:Choice Requires="wpg">
                <w:drawing>
                  <wp:anchor distT="0" distB="0" distL="114300" distR="114300" simplePos="0" relativeHeight="251659264" behindDoc="0" locked="0" layoutInCell="1" allowOverlap="1" wp14:anchorId="33FD1F3F" wp14:editId="10A4716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CF4191"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14:paraId="0394C2B4" w14:textId="77777777" w:rsidR="00AB7646" w:rsidRPr="00AE4D8C" w:rsidRDefault="00AB6CC3" w:rsidP="009F61E7">
          <w:pPr>
            <w:tabs>
              <w:tab w:val="center" w:pos="4644"/>
            </w:tabs>
            <w:ind w:left="0"/>
            <w:rPr>
              <w:noProof/>
              <w:color w:val="775F55" w:themeColor="text2"/>
              <w:sz w:val="32"/>
              <w:szCs w:val="40"/>
            </w:rPr>
          </w:pPr>
        </w:p>
      </w:sdtContent>
    </w:sdt>
    <w:sdt>
      <w:sdtPr>
        <w:rPr>
          <w:rFonts w:asciiTheme="minorHAnsi" w:eastAsiaTheme="minorEastAsia" w:hAnsiTheme="minorHAnsi" w:cstheme="minorBidi"/>
          <w:caps w:val="0"/>
          <w:color w:val="auto"/>
          <w:sz w:val="22"/>
          <w:szCs w:val="22"/>
        </w:rPr>
        <w:id w:val="-476916270"/>
        <w:docPartObj>
          <w:docPartGallery w:val="Table of Contents"/>
          <w:docPartUnique/>
        </w:docPartObj>
      </w:sdtPr>
      <w:sdtEndPr>
        <w:rPr>
          <w:b/>
          <w:bCs/>
          <w:noProof/>
        </w:rPr>
      </w:sdtEndPr>
      <w:sdtContent>
        <w:p w14:paraId="7CFE370C" w14:textId="77777777" w:rsidR="00914845" w:rsidRPr="00AE4D8C" w:rsidRDefault="001E7132" w:rsidP="009F61E7">
          <w:pPr>
            <w:pStyle w:val="TOCHeading"/>
            <w:ind w:left="0"/>
          </w:pPr>
          <w:r w:rsidRPr="00AE4D8C">
            <w:t>Inhoudsopgave</w:t>
          </w:r>
        </w:p>
        <w:p w14:paraId="6566223A" w14:textId="50FF4043" w:rsidR="008D4D7B" w:rsidRDefault="00914845">
          <w:pPr>
            <w:pStyle w:val="TOC1"/>
            <w:tabs>
              <w:tab w:val="right" w:leader="dot" w:pos="9350"/>
            </w:tabs>
            <w:rPr>
              <w:noProof/>
              <w:kern w:val="0"/>
              <w:lang w:val="en-US" w:eastAsia="en-US"/>
              <w14:ligatures w14:val="none"/>
            </w:rPr>
          </w:pPr>
          <w:r w:rsidRPr="00AE4D8C">
            <w:fldChar w:fldCharType="begin"/>
          </w:r>
          <w:r w:rsidRPr="00AE4D8C">
            <w:instrText xml:space="preserve"> TOC \o "1-3" \h \z \u </w:instrText>
          </w:r>
          <w:r w:rsidRPr="00AE4D8C">
            <w:fldChar w:fldCharType="separate"/>
          </w:r>
          <w:bookmarkStart w:id="0" w:name="_GoBack"/>
          <w:bookmarkEnd w:id="0"/>
          <w:r w:rsidR="008D4D7B" w:rsidRPr="000B589D">
            <w:rPr>
              <w:rStyle w:val="Hyperlink"/>
              <w:noProof/>
            </w:rPr>
            <w:fldChar w:fldCharType="begin"/>
          </w:r>
          <w:r w:rsidR="008D4D7B" w:rsidRPr="000B589D">
            <w:rPr>
              <w:rStyle w:val="Hyperlink"/>
              <w:noProof/>
            </w:rPr>
            <w:instrText xml:space="preserve"> </w:instrText>
          </w:r>
          <w:r w:rsidR="008D4D7B">
            <w:rPr>
              <w:noProof/>
            </w:rPr>
            <w:instrText>HYPERLINK \l "_Toc479256944"</w:instrText>
          </w:r>
          <w:r w:rsidR="008D4D7B" w:rsidRPr="000B589D">
            <w:rPr>
              <w:rStyle w:val="Hyperlink"/>
              <w:noProof/>
            </w:rPr>
            <w:instrText xml:space="preserve"> </w:instrText>
          </w:r>
          <w:r w:rsidR="008D4D7B" w:rsidRPr="000B589D">
            <w:rPr>
              <w:rStyle w:val="Hyperlink"/>
              <w:noProof/>
            </w:rPr>
          </w:r>
          <w:r w:rsidR="008D4D7B" w:rsidRPr="000B589D">
            <w:rPr>
              <w:rStyle w:val="Hyperlink"/>
              <w:noProof/>
            </w:rPr>
            <w:fldChar w:fldCharType="separate"/>
          </w:r>
          <w:r w:rsidR="008D4D7B" w:rsidRPr="000B589D">
            <w:rPr>
              <w:rStyle w:val="Hyperlink"/>
              <w:noProof/>
            </w:rPr>
            <w:t>Document</w:t>
          </w:r>
          <w:r w:rsidR="008D4D7B">
            <w:rPr>
              <w:noProof/>
              <w:webHidden/>
            </w:rPr>
            <w:tab/>
          </w:r>
          <w:r w:rsidR="008D4D7B">
            <w:rPr>
              <w:noProof/>
              <w:webHidden/>
            </w:rPr>
            <w:fldChar w:fldCharType="begin"/>
          </w:r>
          <w:r w:rsidR="008D4D7B">
            <w:rPr>
              <w:noProof/>
              <w:webHidden/>
            </w:rPr>
            <w:instrText xml:space="preserve"> PAGEREF _Toc479256944 \h </w:instrText>
          </w:r>
          <w:r w:rsidR="008D4D7B">
            <w:rPr>
              <w:noProof/>
              <w:webHidden/>
            </w:rPr>
          </w:r>
          <w:r w:rsidR="008D4D7B">
            <w:rPr>
              <w:noProof/>
              <w:webHidden/>
            </w:rPr>
            <w:fldChar w:fldCharType="separate"/>
          </w:r>
          <w:r w:rsidR="008D4D7B">
            <w:rPr>
              <w:noProof/>
              <w:webHidden/>
            </w:rPr>
            <w:t>3</w:t>
          </w:r>
          <w:r w:rsidR="008D4D7B">
            <w:rPr>
              <w:noProof/>
              <w:webHidden/>
            </w:rPr>
            <w:fldChar w:fldCharType="end"/>
          </w:r>
          <w:r w:rsidR="008D4D7B" w:rsidRPr="000B589D">
            <w:rPr>
              <w:rStyle w:val="Hyperlink"/>
              <w:noProof/>
            </w:rPr>
            <w:fldChar w:fldCharType="end"/>
          </w:r>
        </w:p>
        <w:p w14:paraId="1A3BFCBD" w14:textId="25E61812" w:rsidR="008D4D7B" w:rsidRDefault="008D4D7B">
          <w:pPr>
            <w:pStyle w:val="TOC2"/>
            <w:tabs>
              <w:tab w:val="right" w:leader="dot" w:pos="9350"/>
            </w:tabs>
            <w:rPr>
              <w:noProof/>
              <w:kern w:val="0"/>
              <w:lang w:val="en-US" w:eastAsia="en-US"/>
              <w14:ligatures w14:val="none"/>
            </w:rPr>
          </w:pPr>
          <w:hyperlink w:anchor="_Toc479256945" w:history="1">
            <w:r w:rsidRPr="000B589D">
              <w:rPr>
                <w:rStyle w:val="Hyperlink"/>
                <w:noProof/>
              </w:rPr>
              <w:t>Versietabel</w:t>
            </w:r>
            <w:r>
              <w:rPr>
                <w:noProof/>
                <w:webHidden/>
              </w:rPr>
              <w:tab/>
            </w:r>
            <w:r>
              <w:rPr>
                <w:noProof/>
                <w:webHidden/>
              </w:rPr>
              <w:fldChar w:fldCharType="begin"/>
            </w:r>
            <w:r>
              <w:rPr>
                <w:noProof/>
                <w:webHidden/>
              </w:rPr>
              <w:instrText xml:space="preserve"> PAGEREF _Toc479256945 \h </w:instrText>
            </w:r>
            <w:r>
              <w:rPr>
                <w:noProof/>
                <w:webHidden/>
              </w:rPr>
            </w:r>
            <w:r>
              <w:rPr>
                <w:noProof/>
                <w:webHidden/>
              </w:rPr>
              <w:fldChar w:fldCharType="separate"/>
            </w:r>
            <w:r>
              <w:rPr>
                <w:noProof/>
                <w:webHidden/>
              </w:rPr>
              <w:t>3</w:t>
            </w:r>
            <w:r>
              <w:rPr>
                <w:noProof/>
                <w:webHidden/>
              </w:rPr>
              <w:fldChar w:fldCharType="end"/>
            </w:r>
          </w:hyperlink>
        </w:p>
        <w:p w14:paraId="0A5BA732" w14:textId="7A39B180" w:rsidR="008D4D7B" w:rsidRDefault="008D4D7B">
          <w:pPr>
            <w:pStyle w:val="TOC1"/>
            <w:tabs>
              <w:tab w:val="right" w:leader="dot" w:pos="9350"/>
            </w:tabs>
            <w:rPr>
              <w:noProof/>
              <w:kern w:val="0"/>
              <w:lang w:val="en-US" w:eastAsia="en-US"/>
              <w14:ligatures w14:val="none"/>
            </w:rPr>
          </w:pPr>
          <w:hyperlink w:anchor="_Toc479256946" w:history="1">
            <w:r w:rsidRPr="000B589D">
              <w:rPr>
                <w:rStyle w:val="Hyperlink"/>
                <w:noProof/>
              </w:rPr>
              <w:t>Project</w:t>
            </w:r>
            <w:r>
              <w:rPr>
                <w:noProof/>
                <w:webHidden/>
              </w:rPr>
              <w:tab/>
            </w:r>
            <w:r>
              <w:rPr>
                <w:noProof/>
                <w:webHidden/>
              </w:rPr>
              <w:fldChar w:fldCharType="begin"/>
            </w:r>
            <w:r>
              <w:rPr>
                <w:noProof/>
                <w:webHidden/>
              </w:rPr>
              <w:instrText xml:space="preserve"> PAGEREF _Toc479256946 \h </w:instrText>
            </w:r>
            <w:r>
              <w:rPr>
                <w:noProof/>
                <w:webHidden/>
              </w:rPr>
            </w:r>
            <w:r>
              <w:rPr>
                <w:noProof/>
                <w:webHidden/>
              </w:rPr>
              <w:fldChar w:fldCharType="separate"/>
            </w:r>
            <w:r>
              <w:rPr>
                <w:noProof/>
                <w:webHidden/>
              </w:rPr>
              <w:t>4</w:t>
            </w:r>
            <w:r>
              <w:rPr>
                <w:noProof/>
                <w:webHidden/>
              </w:rPr>
              <w:fldChar w:fldCharType="end"/>
            </w:r>
          </w:hyperlink>
        </w:p>
        <w:p w14:paraId="7929D60B" w14:textId="0DD99CBB" w:rsidR="008D4D7B" w:rsidRDefault="008D4D7B">
          <w:pPr>
            <w:pStyle w:val="TOC2"/>
            <w:tabs>
              <w:tab w:val="right" w:leader="dot" w:pos="9350"/>
            </w:tabs>
            <w:rPr>
              <w:noProof/>
              <w:kern w:val="0"/>
              <w:lang w:val="en-US" w:eastAsia="en-US"/>
              <w14:ligatures w14:val="none"/>
            </w:rPr>
          </w:pPr>
          <w:hyperlink w:anchor="_Toc479256947" w:history="1">
            <w:r w:rsidRPr="000B589D">
              <w:rPr>
                <w:rStyle w:val="Hyperlink"/>
                <w:noProof/>
              </w:rPr>
              <w:t>Klantgegevens</w:t>
            </w:r>
            <w:r>
              <w:rPr>
                <w:noProof/>
                <w:webHidden/>
              </w:rPr>
              <w:tab/>
            </w:r>
            <w:r>
              <w:rPr>
                <w:noProof/>
                <w:webHidden/>
              </w:rPr>
              <w:fldChar w:fldCharType="begin"/>
            </w:r>
            <w:r>
              <w:rPr>
                <w:noProof/>
                <w:webHidden/>
              </w:rPr>
              <w:instrText xml:space="preserve"> PAGEREF _Toc479256947 \h </w:instrText>
            </w:r>
            <w:r>
              <w:rPr>
                <w:noProof/>
                <w:webHidden/>
              </w:rPr>
            </w:r>
            <w:r>
              <w:rPr>
                <w:noProof/>
                <w:webHidden/>
              </w:rPr>
              <w:fldChar w:fldCharType="separate"/>
            </w:r>
            <w:r>
              <w:rPr>
                <w:noProof/>
                <w:webHidden/>
              </w:rPr>
              <w:t>4</w:t>
            </w:r>
            <w:r>
              <w:rPr>
                <w:noProof/>
                <w:webHidden/>
              </w:rPr>
              <w:fldChar w:fldCharType="end"/>
            </w:r>
          </w:hyperlink>
        </w:p>
        <w:p w14:paraId="55055CA1" w14:textId="1FB98A73" w:rsidR="008D4D7B" w:rsidRDefault="008D4D7B">
          <w:pPr>
            <w:pStyle w:val="TOC2"/>
            <w:tabs>
              <w:tab w:val="right" w:leader="dot" w:pos="9350"/>
            </w:tabs>
            <w:rPr>
              <w:noProof/>
              <w:kern w:val="0"/>
              <w:lang w:val="en-US" w:eastAsia="en-US"/>
              <w14:ligatures w14:val="none"/>
            </w:rPr>
          </w:pPr>
          <w:hyperlink w:anchor="_Toc479256948" w:history="1">
            <w:r w:rsidRPr="000B589D">
              <w:rPr>
                <w:rStyle w:val="Hyperlink"/>
                <w:noProof/>
                <w:lang w:val="en-US"/>
              </w:rPr>
              <w:t>Projectgegevens</w:t>
            </w:r>
            <w:r>
              <w:rPr>
                <w:noProof/>
                <w:webHidden/>
              </w:rPr>
              <w:tab/>
            </w:r>
            <w:r>
              <w:rPr>
                <w:noProof/>
                <w:webHidden/>
              </w:rPr>
              <w:fldChar w:fldCharType="begin"/>
            </w:r>
            <w:r>
              <w:rPr>
                <w:noProof/>
                <w:webHidden/>
              </w:rPr>
              <w:instrText xml:space="preserve"> PAGEREF _Toc479256948 \h </w:instrText>
            </w:r>
            <w:r>
              <w:rPr>
                <w:noProof/>
                <w:webHidden/>
              </w:rPr>
            </w:r>
            <w:r>
              <w:rPr>
                <w:noProof/>
                <w:webHidden/>
              </w:rPr>
              <w:fldChar w:fldCharType="separate"/>
            </w:r>
            <w:r>
              <w:rPr>
                <w:noProof/>
                <w:webHidden/>
              </w:rPr>
              <w:t>4</w:t>
            </w:r>
            <w:r>
              <w:rPr>
                <w:noProof/>
                <w:webHidden/>
              </w:rPr>
              <w:fldChar w:fldCharType="end"/>
            </w:r>
          </w:hyperlink>
        </w:p>
        <w:p w14:paraId="49BF7769" w14:textId="062E5C64" w:rsidR="008D4D7B" w:rsidRDefault="008D4D7B">
          <w:pPr>
            <w:pStyle w:val="TOC3"/>
            <w:tabs>
              <w:tab w:val="right" w:leader="dot" w:pos="9350"/>
            </w:tabs>
            <w:rPr>
              <w:noProof/>
              <w:kern w:val="0"/>
              <w:lang w:val="en-US" w:eastAsia="en-US"/>
              <w14:ligatures w14:val="none"/>
            </w:rPr>
          </w:pPr>
          <w:hyperlink w:anchor="_Toc479256949" w:history="1">
            <w:r w:rsidRPr="000B589D">
              <w:rPr>
                <w:rStyle w:val="Hyperlink"/>
                <w:noProof/>
              </w:rPr>
              <w:t>Projectdocumenten</w:t>
            </w:r>
            <w:r>
              <w:rPr>
                <w:noProof/>
                <w:webHidden/>
              </w:rPr>
              <w:tab/>
            </w:r>
            <w:r>
              <w:rPr>
                <w:noProof/>
                <w:webHidden/>
              </w:rPr>
              <w:fldChar w:fldCharType="begin"/>
            </w:r>
            <w:r>
              <w:rPr>
                <w:noProof/>
                <w:webHidden/>
              </w:rPr>
              <w:instrText xml:space="preserve"> PAGEREF _Toc479256949 \h </w:instrText>
            </w:r>
            <w:r>
              <w:rPr>
                <w:noProof/>
                <w:webHidden/>
              </w:rPr>
            </w:r>
            <w:r>
              <w:rPr>
                <w:noProof/>
                <w:webHidden/>
              </w:rPr>
              <w:fldChar w:fldCharType="separate"/>
            </w:r>
            <w:r>
              <w:rPr>
                <w:noProof/>
                <w:webHidden/>
              </w:rPr>
              <w:t>4</w:t>
            </w:r>
            <w:r>
              <w:rPr>
                <w:noProof/>
                <w:webHidden/>
              </w:rPr>
              <w:fldChar w:fldCharType="end"/>
            </w:r>
          </w:hyperlink>
        </w:p>
        <w:p w14:paraId="5154D8B3" w14:textId="0A5E19B7" w:rsidR="008D4D7B" w:rsidRDefault="008D4D7B">
          <w:pPr>
            <w:pStyle w:val="TOC2"/>
            <w:tabs>
              <w:tab w:val="right" w:leader="dot" w:pos="9350"/>
            </w:tabs>
            <w:rPr>
              <w:noProof/>
              <w:kern w:val="0"/>
              <w:lang w:val="en-US" w:eastAsia="en-US"/>
              <w14:ligatures w14:val="none"/>
            </w:rPr>
          </w:pPr>
          <w:hyperlink w:anchor="_Toc479256950" w:history="1">
            <w:r w:rsidRPr="000B589D">
              <w:rPr>
                <w:rStyle w:val="Hyperlink"/>
                <w:noProof/>
              </w:rPr>
              <w:t>Team</w:t>
            </w:r>
            <w:r>
              <w:rPr>
                <w:noProof/>
                <w:webHidden/>
              </w:rPr>
              <w:tab/>
            </w:r>
            <w:r>
              <w:rPr>
                <w:noProof/>
                <w:webHidden/>
              </w:rPr>
              <w:fldChar w:fldCharType="begin"/>
            </w:r>
            <w:r>
              <w:rPr>
                <w:noProof/>
                <w:webHidden/>
              </w:rPr>
              <w:instrText xml:space="preserve"> PAGEREF _Toc479256950 \h </w:instrText>
            </w:r>
            <w:r>
              <w:rPr>
                <w:noProof/>
                <w:webHidden/>
              </w:rPr>
            </w:r>
            <w:r>
              <w:rPr>
                <w:noProof/>
                <w:webHidden/>
              </w:rPr>
              <w:fldChar w:fldCharType="separate"/>
            </w:r>
            <w:r>
              <w:rPr>
                <w:noProof/>
                <w:webHidden/>
              </w:rPr>
              <w:t>5</w:t>
            </w:r>
            <w:r>
              <w:rPr>
                <w:noProof/>
                <w:webHidden/>
              </w:rPr>
              <w:fldChar w:fldCharType="end"/>
            </w:r>
          </w:hyperlink>
        </w:p>
        <w:p w14:paraId="3F0A37E6" w14:textId="4B5F7E71" w:rsidR="008D4D7B" w:rsidRDefault="008D4D7B">
          <w:pPr>
            <w:pStyle w:val="TOC3"/>
            <w:tabs>
              <w:tab w:val="right" w:leader="dot" w:pos="9350"/>
            </w:tabs>
            <w:rPr>
              <w:noProof/>
              <w:kern w:val="0"/>
              <w:lang w:val="en-US" w:eastAsia="en-US"/>
              <w14:ligatures w14:val="none"/>
            </w:rPr>
          </w:pPr>
          <w:hyperlink w:anchor="_Toc479256951" w:history="1">
            <w:r w:rsidRPr="000B589D">
              <w:rPr>
                <w:rStyle w:val="Hyperlink"/>
                <w:noProof/>
              </w:rPr>
              <w:t>Teamleden</w:t>
            </w:r>
            <w:r>
              <w:rPr>
                <w:noProof/>
                <w:webHidden/>
              </w:rPr>
              <w:tab/>
            </w:r>
            <w:r>
              <w:rPr>
                <w:noProof/>
                <w:webHidden/>
              </w:rPr>
              <w:fldChar w:fldCharType="begin"/>
            </w:r>
            <w:r>
              <w:rPr>
                <w:noProof/>
                <w:webHidden/>
              </w:rPr>
              <w:instrText xml:space="preserve"> PAGEREF _Toc479256951 \h </w:instrText>
            </w:r>
            <w:r>
              <w:rPr>
                <w:noProof/>
                <w:webHidden/>
              </w:rPr>
            </w:r>
            <w:r>
              <w:rPr>
                <w:noProof/>
                <w:webHidden/>
              </w:rPr>
              <w:fldChar w:fldCharType="separate"/>
            </w:r>
            <w:r>
              <w:rPr>
                <w:noProof/>
                <w:webHidden/>
              </w:rPr>
              <w:t>5</w:t>
            </w:r>
            <w:r>
              <w:rPr>
                <w:noProof/>
                <w:webHidden/>
              </w:rPr>
              <w:fldChar w:fldCharType="end"/>
            </w:r>
          </w:hyperlink>
        </w:p>
        <w:p w14:paraId="060F497A" w14:textId="7F22B764" w:rsidR="008D4D7B" w:rsidRDefault="008D4D7B">
          <w:pPr>
            <w:pStyle w:val="TOC1"/>
            <w:tabs>
              <w:tab w:val="right" w:leader="dot" w:pos="9350"/>
            </w:tabs>
            <w:rPr>
              <w:noProof/>
              <w:kern w:val="0"/>
              <w:lang w:val="en-US" w:eastAsia="en-US"/>
              <w14:ligatures w14:val="none"/>
            </w:rPr>
          </w:pPr>
          <w:hyperlink w:anchor="_Toc479256952" w:history="1">
            <w:r w:rsidRPr="000B589D">
              <w:rPr>
                <w:rStyle w:val="Hyperlink"/>
                <w:noProof/>
              </w:rPr>
              <w:t>Inleiding</w:t>
            </w:r>
            <w:r>
              <w:rPr>
                <w:noProof/>
                <w:webHidden/>
              </w:rPr>
              <w:tab/>
            </w:r>
            <w:r>
              <w:rPr>
                <w:noProof/>
                <w:webHidden/>
              </w:rPr>
              <w:fldChar w:fldCharType="begin"/>
            </w:r>
            <w:r>
              <w:rPr>
                <w:noProof/>
                <w:webHidden/>
              </w:rPr>
              <w:instrText xml:space="preserve"> PAGEREF _Toc479256952 \h </w:instrText>
            </w:r>
            <w:r>
              <w:rPr>
                <w:noProof/>
                <w:webHidden/>
              </w:rPr>
            </w:r>
            <w:r>
              <w:rPr>
                <w:noProof/>
                <w:webHidden/>
              </w:rPr>
              <w:fldChar w:fldCharType="separate"/>
            </w:r>
            <w:r>
              <w:rPr>
                <w:noProof/>
                <w:webHidden/>
              </w:rPr>
              <w:t>6</w:t>
            </w:r>
            <w:r>
              <w:rPr>
                <w:noProof/>
                <w:webHidden/>
              </w:rPr>
              <w:fldChar w:fldCharType="end"/>
            </w:r>
          </w:hyperlink>
        </w:p>
        <w:p w14:paraId="13827569" w14:textId="47F9C53E" w:rsidR="008D4D7B" w:rsidRDefault="008D4D7B">
          <w:pPr>
            <w:pStyle w:val="TOC2"/>
            <w:tabs>
              <w:tab w:val="right" w:leader="dot" w:pos="9350"/>
            </w:tabs>
            <w:rPr>
              <w:noProof/>
              <w:kern w:val="0"/>
              <w:lang w:val="en-US" w:eastAsia="en-US"/>
              <w14:ligatures w14:val="none"/>
            </w:rPr>
          </w:pPr>
          <w:hyperlink w:anchor="_Toc479256953" w:history="1">
            <w:r w:rsidRPr="000B589D">
              <w:rPr>
                <w:rStyle w:val="Hyperlink"/>
                <w:noProof/>
              </w:rPr>
              <w:t>Doel</w:t>
            </w:r>
            <w:r>
              <w:rPr>
                <w:noProof/>
                <w:webHidden/>
              </w:rPr>
              <w:tab/>
            </w:r>
            <w:r>
              <w:rPr>
                <w:noProof/>
                <w:webHidden/>
              </w:rPr>
              <w:fldChar w:fldCharType="begin"/>
            </w:r>
            <w:r>
              <w:rPr>
                <w:noProof/>
                <w:webHidden/>
              </w:rPr>
              <w:instrText xml:space="preserve"> PAGEREF _Toc479256953 \h </w:instrText>
            </w:r>
            <w:r>
              <w:rPr>
                <w:noProof/>
                <w:webHidden/>
              </w:rPr>
            </w:r>
            <w:r>
              <w:rPr>
                <w:noProof/>
                <w:webHidden/>
              </w:rPr>
              <w:fldChar w:fldCharType="separate"/>
            </w:r>
            <w:r>
              <w:rPr>
                <w:noProof/>
                <w:webHidden/>
              </w:rPr>
              <w:t>6</w:t>
            </w:r>
            <w:r>
              <w:rPr>
                <w:noProof/>
                <w:webHidden/>
              </w:rPr>
              <w:fldChar w:fldCharType="end"/>
            </w:r>
          </w:hyperlink>
        </w:p>
        <w:p w14:paraId="0EDEF771" w14:textId="6B7BCA60" w:rsidR="008D4D7B" w:rsidRDefault="008D4D7B">
          <w:pPr>
            <w:pStyle w:val="TOC2"/>
            <w:tabs>
              <w:tab w:val="right" w:leader="dot" w:pos="9350"/>
            </w:tabs>
            <w:rPr>
              <w:noProof/>
              <w:kern w:val="0"/>
              <w:lang w:val="en-US" w:eastAsia="en-US"/>
              <w14:ligatures w14:val="none"/>
            </w:rPr>
          </w:pPr>
          <w:hyperlink w:anchor="_Toc479256954" w:history="1">
            <w:r w:rsidRPr="000B589D">
              <w:rPr>
                <w:rStyle w:val="Hyperlink"/>
                <w:noProof/>
              </w:rPr>
              <w:t>Scope</w:t>
            </w:r>
            <w:r>
              <w:rPr>
                <w:noProof/>
                <w:webHidden/>
              </w:rPr>
              <w:tab/>
            </w:r>
            <w:r>
              <w:rPr>
                <w:noProof/>
                <w:webHidden/>
              </w:rPr>
              <w:fldChar w:fldCharType="begin"/>
            </w:r>
            <w:r>
              <w:rPr>
                <w:noProof/>
                <w:webHidden/>
              </w:rPr>
              <w:instrText xml:space="preserve"> PAGEREF _Toc479256954 \h </w:instrText>
            </w:r>
            <w:r>
              <w:rPr>
                <w:noProof/>
                <w:webHidden/>
              </w:rPr>
            </w:r>
            <w:r>
              <w:rPr>
                <w:noProof/>
                <w:webHidden/>
              </w:rPr>
              <w:fldChar w:fldCharType="separate"/>
            </w:r>
            <w:r>
              <w:rPr>
                <w:noProof/>
                <w:webHidden/>
              </w:rPr>
              <w:t>6</w:t>
            </w:r>
            <w:r>
              <w:rPr>
                <w:noProof/>
                <w:webHidden/>
              </w:rPr>
              <w:fldChar w:fldCharType="end"/>
            </w:r>
          </w:hyperlink>
        </w:p>
        <w:p w14:paraId="1AC769AB" w14:textId="5BEA26FE" w:rsidR="008D4D7B" w:rsidRDefault="008D4D7B">
          <w:pPr>
            <w:pStyle w:val="TOC2"/>
            <w:tabs>
              <w:tab w:val="right" w:leader="dot" w:pos="9350"/>
            </w:tabs>
            <w:rPr>
              <w:noProof/>
              <w:kern w:val="0"/>
              <w:lang w:val="en-US" w:eastAsia="en-US"/>
              <w14:ligatures w14:val="none"/>
            </w:rPr>
          </w:pPr>
          <w:hyperlink w:anchor="_Toc479256955" w:history="1">
            <w:r w:rsidRPr="000B589D">
              <w:rPr>
                <w:rStyle w:val="Hyperlink"/>
                <w:noProof/>
              </w:rPr>
              <w:t>Inhoud</w:t>
            </w:r>
            <w:r>
              <w:rPr>
                <w:noProof/>
                <w:webHidden/>
              </w:rPr>
              <w:tab/>
            </w:r>
            <w:r>
              <w:rPr>
                <w:noProof/>
                <w:webHidden/>
              </w:rPr>
              <w:fldChar w:fldCharType="begin"/>
            </w:r>
            <w:r>
              <w:rPr>
                <w:noProof/>
                <w:webHidden/>
              </w:rPr>
              <w:instrText xml:space="preserve"> PAGEREF _Toc479256955 \h </w:instrText>
            </w:r>
            <w:r>
              <w:rPr>
                <w:noProof/>
                <w:webHidden/>
              </w:rPr>
            </w:r>
            <w:r>
              <w:rPr>
                <w:noProof/>
                <w:webHidden/>
              </w:rPr>
              <w:fldChar w:fldCharType="separate"/>
            </w:r>
            <w:r>
              <w:rPr>
                <w:noProof/>
                <w:webHidden/>
              </w:rPr>
              <w:t>6</w:t>
            </w:r>
            <w:r>
              <w:rPr>
                <w:noProof/>
                <w:webHidden/>
              </w:rPr>
              <w:fldChar w:fldCharType="end"/>
            </w:r>
          </w:hyperlink>
        </w:p>
        <w:p w14:paraId="6F2D80C3" w14:textId="501EF16D" w:rsidR="008D4D7B" w:rsidRDefault="008D4D7B">
          <w:pPr>
            <w:pStyle w:val="TOC1"/>
            <w:tabs>
              <w:tab w:val="right" w:leader="dot" w:pos="9350"/>
            </w:tabs>
            <w:rPr>
              <w:noProof/>
              <w:kern w:val="0"/>
              <w:lang w:val="en-US" w:eastAsia="en-US"/>
              <w14:ligatures w14:val="none"/>
            </w:rPr>
          </w:pPr>
          <w:hyperlink w:anchor="_Toc479256956" w:history="1">
            <w:r w:rsidRPr="000B589D">
              <w:rPr>
                <w:rStyle w:val="Hyperlink"/>
                <w:noProof/>
              </w:rPr>
              <w:t>Ontwikkelomgeving</w:t>
            </w:r>
            <w:r>
              <w:rPr>
                <w:noProof/>
                <w:webHidden/>
              </w:rPr>
              <w:tab/>
            </w:r>
            <w:r>
              <w:rPr>
                <w:noProof/>
                <w:webHidden/>
              </w:rPr>
              <w:fldChar w:fldCharType="begin"/>
            </w:r>
            <w:r>
              <w:rPr>
                <w:noProof/>
                <w:webHidden/>
              </w:rPr>
              <w:instrText xml:space="preserve"> PAGEREF _Toc479256956 \h </w:instrText>
            </w:r>
            <w:r>
              <w:rPr>
                <w:noProof/>
                <w:webHidden/>
              </w:rPr>
            </w:r>
            <w:r>
              <w:rPr>
                <w:noProof/>
                <w:webHidden/>
              </w:rPr>
              <w:fldChar w:fldCharType="separate"/>
            </w:r>
            <w:r>
              <w:rPr>
                <w:noProof/>
                <w:webHidden/>
              </w:rPr>
              <w:t>7</w:t>
            </w:r>
            <w:r>
              <w:rPr>
                <w:noProof/>
                <w:webHidden/>
              </w:rPr>
              <w:fldChar w:fldCharType="end"/>
            </w:r>
          </w:hyperlink>
        </w:p>
        <w:p w14:paraId="3FB1A928" w14:textId="1138534C" w:rsidR="008D4D7B" w:rsidRDefault="008D4D7B">
          <w:pPr>
            <w:pStyle w:val="TOC2"/>
            <w:tabs>
              <w:tab w:val="right" w:leader="dot" w:pos="9350"/>
            </w:tabs>
            <w:rPr>
              <w:noProof/>
              <w:kern w:val="0"/>
              <w:lang w:val="en-US" w:eastAsia="en-US"/>
              <w14:ligatures w14:val="none"/>
            </w:rPr>
          </w:pPr>
          <w:hyperlink w:anchor="_Toc479256957" w:history="1">
            <w:r w:rsidRPr="000B589D">
              <w:rPr>
                <w:rStyle w:val="Hyperlink"/>
                <w:noProof/>
              </w:rPr>
              <w:t>Hardware</w:t>
            </w:r>
            <w:r>
              <w:rPr>
                <w:noProof/>
                <w:webHidden/>
              </w:rPr>
              <w:tab/>
            </w:r>
            <w:r>
              <w:rPr>
                <w:noProof/>
                <w:webHidden/>
              </w:rPr>
              <w:fldChar w:fldCharType="begin"/>
            </w:r>
            <w:r>
              <w:rPr>
                <w:noProof/>
                <w:webHidden/>
              </w:rPr>
              <w:instrText xml:space="preserve"> PAGEREF _Toc479256957 \h </w:instrText>
            </w:r>
            <w:r>
              <w:rPr>
                <w:noProof/>
                <w:webHidden/>
              </w:rPr>
            </w:r>
            <w:r>
              <w:rPr>
                <w:noProof/>
                <w:webHidden/>
              </w:rPr>
              <w:fldChar w:fldCharType="separate"/>
            </w:r>
            <w:r>
              <w:rPr>
                <w:noProof/>
                <w:webHidden/>
              </w:rPr>
              <w:t>7</w:t>
            </w:r>
            <w:r>
              <w:rPr>
                <w:noProof/>
                <w:webHidden/>
              </w:rPr>
              <w:fldChar w:fldCharType="end"/>
            </w:r>
          </w:hyperlink>
        </w:p>
        <w:p w14:paraId="1DB3482A" w14:textId="1F1035E4" w:rsidR="008D4D7B" w:rsidRDefault="008D4D7B">
          <w:pPr>
            <w:pStyle w:val="TOC2"/>
            <w:tabs>
              <w:tab w:val="right" w:leader="dot" w:pos="9350"/>
            </w:tabs>
            <w:rPr>
              <w:noProof/>
              <w:kern w:val="0"/>
              <w:lang w:val="en-US" w:eastAsia="en-US"/>
              <w14:ligatures w14:val="none"/>
            </w:rPr>
          </w:pPr>
          <w:hyperlink w:anchor="_Toc479256958" w:history="1">
            <w:r w:rsidRPr="000B589D">
              <w:rPr>
                <w:rStyle w:val="Hyperlink"/>
                <w:noProof/>
              </w:rPr>
              <w:t>Besturingssystemen</w:t>
            </w:r>
            <w:r>
              <w:rPr>
                <w:noProof/>
                <w:webHidden/>
              </w:rPr>
              <w:tab/>
            </w:r>
            <w:r>
              <w:rPr>
                <w:noProof/>
                <w:webHidden/>
              </w:rPr>
              <w:fldChar w:fldCharType="begin"/>
            </w:r>
            <w:r>
              <w:rPr>
                <w:noProof/>
                <w:webHidden/>
              </w:rPr>
              <w:instrText xml:space="preserve"> PAGEREF _Toc479256958 \h </w:instrText>
            </w:r>
            <w:r>
              <w:rPr>
                <w:noProof/>
                <w:webHidden/>
              </w:rPr>
            </w:r>
            <w:r>
              <w:rPr>
                <w:noProof/>
                <w:webHidden/>
              </w:rPr>
              <w:fldChar w:fldCharType="separate"/>
            </w:r>
            <w:r>
              <w:rPr>
                <w:noProof/>
                <w:webHidden/>
              </w:rPr>
              <w:t>7</w:t>
            </w:r>
            <w:r>
              <w:rPr>
                <w:noProof/>
                <w:webHidden/>
              </w:rPr>
              <w:fldChar w:fldCharType="end"/>
            </w:r>
          </w:hyperlink>
        </w:p>
        <w:p w14:paraId="01E42491" w14:textId="7643955E" w:rsidR="008D4D7B" w:rsidRDefault="008D4D7B">
          <w:pPr>
            <w:pStyle w:val="TOC2"/>
            <w:tabs>
              <w:tab w:val="right" w:leader="dot" w:pos="9350"/>
            </w:tabs>
            <w:rPr>
              <w:noProof/>
              <w:kern w:val="0"/>
              <w:lang w:val="en-US" w:eastAsia="en-US"/>
              <w14:ligatures w14:val="none"/>
            </w:rPr>
          </w:pPr>
          <w:hyperlink w:anchor="_Toc479256959" w:history="1">
            <w:r w:rsidRPr="000B589D">
              <w:rPr>
                <w:rStyle w:val="Hyperlink"/>
                <w:noProof/>
              </w:rPr>
              <w:t>Softwaretools</w:t>
            </w:r>
            <w:r>
              <w:rPr>
                <w:noProof/>
                <w:webHidden/>
              </w:rPr>
              <w:tab/>
            </w:r>
            <w:r>
              <w:rPr>
                <w:noProof/>
                <w:webHidden/>
              </w:rPr>
              <w:fldChar w:fldCharType="begin"/>
            </w:r>
            <w:r>
              <w:rPr>
                <w:noProof/>
                <w:webHidden/>
              </w:rPr>
              <w:instrText xml:space="preserve"> PAGEREF _Toc479256959 \h </w:instrText>
            </w:r>
            <w:r>
              <w:rPr>
                <w:noProof/>
                <w:webHidden/>
              </w:rPr>
            </w:r>
            <w:r>
              <w:rPr>
                <w:noProof/>
                <w:webHidden/>
              </w:rPr>
              <w:fldChar w:fldCharType="separate"/>
            </w:r>
            <w:r>
              <w:rPr>
                <w:noProof/>
                <w:webHidden/>
              </w:rPr>
              <w:t>8</w:t>
            </w:r>
            <w:r>
              <w:rPr>
                <w:noProof/>
                <w:webHidden/>
              </w:rPr>
              <w:fldChar w:fldCharType="end"/>
            </w:r>
          </w:hyperlink>
        </w:p>
        <w:p w14:paraId="285B6FB9" w14:textId="14A4BE0A" w:rsidR="008D4D7B" w:rsidRDefault="008D4D7B">
          <w:pPr>
            <w:pStyle w:val="TOC3"/>
            <w:tabs>
              <w:tab w:val="right" w:leader="dot" w:pos="9350"/>
            </w:tabs>
            <w:rPr>
              <w:noProof/>
              <w:kern w:val="0"/>
              <w:lang w:val="en-US" w:eastAsia="en-US"/>
              <w14:ligatures w14:val="none"/>
            </w:rPr>
          </w:pPr>
          <w:hyperlink w:anchor="_Toc479256960" w:history="1">
            <w:r w:rsidRPr="000B589D">
              <w:rPr>
                <w:rStyle w:val="Hyperlink"/>
                <w:noProof/>
              </w:rPr>
              <w:t>Microsoft Word</w:t>
            </w:r>
            <w:r>
              <w:rPr>
                <w:noProof/>
                <w:webHidden/>
              </w:rPr>
              <w:tab/>
            </w:r>
            <w:r>
              <w:rPr>
                <w:noProof/>
                <w:webHidden/>
              </w:rPr>
              <w:fldChar w:fldCharType="begin"/>
            </w:r>
            <w:r>
              <w:rPr>
                <w:noProof/>
                <w:webHidden/>
              </w:rPr>
              <w:instrText xml:space="preserve"> PAGEREF _Toc479256960 \h </w:instrText>
            </w:r>
            <w:r>
              <w:rPr>
                <w:noProof/>
                <w:webHidden/>
              </w:rPr>
            </w:r>
            <w:r>
              <w:rPr>
                <w:noProof/>
                <w:webHidden/>
              </w:rPr>
              <w:fldChar w:fldCharType="separate"/>
            </w:r>
            <w:r>
              <w:rPr>
                <w:noProof/>
                <w:webHidden/>
              </w:rPr>
              <w:t>8</w:t>
            </w:r>
            <w:r>
              <w:rPr>
                <w:noProof/>
                <w:webHidden/>
              </w:rPr>
              <w:fldChar w:fldCharType="end"/>
            </w:r>
          </w:hyperlink>
        </w:p>
        <w:p w14:paraId="56D9C3A8" w14:textId="5AFDFA37" w:rsidR="008D4D7B" w:rsidRDefault="008D4D7B">
          <w:pPr>
            <w:pStyle w:val="TOC3"/>
            <w:tabs>
              <w:tab w:val="right" w:leader="dot" w:pos="9350"/>
            </w:tabs>
            <w:rPr>
              <w:noProof/>
              <w:kern w:val="0"/>
              <w:lang w:val="en-US" w:eastAsia="en-US"/>
              <w14:ligatures w14:val="none"/>
            </w:rPr>
          </w:pPr>
          <w:hyperlink w:anchor="_Toc479256961" w:history="1">
            <w:r w:rsidRPr="000B589D">
              <w:rPr>
                <w:rStyle w:val="Hyperlink"/>
                <w:noProof/>
              </w:rPr>
              <w:t>Microsoft Visio</w:t>
            </w:r>
            <w:r>
              <w:rPr>
                <w:noProof/>
                <w:webHidden/>
              </w:rPr>
              <w:tab/>
            </w:r>
            <w:r>
              <w:rPr>
                <w:noProof/>
                <w:webHidden/>
              </w:rPr>
              <w:fldChar w:fldCharType="begin"/>
            </w:r>
            <w:r>
              <w:rPr>
                <w:noProof/>
                <w:webHidden/>
              </w:rPr>
              <w:instrText xml:space="preserve"> PAGEREF _Toc479256961 \h </w:instrText>
            </w:r>
            <w:r>
              <w:rPr>
                <w:noProof/>
                <w:webHidden/>
              </w:rPr>
            </w:r>
            <w:r>
              <w:rPr>
                <w:noProof/>
                <w:webHidden/>
              </w:rPr>
              <w:fldChar w:fldCharType="separate"/>
            </w:r>
            <w:r>
              <w:rPr>
                <w:noProof/>
                <w:webHidden/>
              </w:rPr>
              <w:t>8</w:t>
            </w:r>
            <w:r>
              <w:rPr>
                <w:noProof/>
                <w:webHidden/>
              </w:rPr>
              <w:fldChar w:fldCharType="end"/>
            </w:r>
          </w:hyperlink>
        </w:p>
        <w:p w14:paraId="7B33DE64" w14:textId="59B9A9E7" w:rsidR="008D4D7B" w:rsidRDefault="008D4D7B">
          <w:pPr>
            <w:pStyle w:val="TOC3"/>
            <w:tabs>
              <w:tab w:val="right" w:leader="dot" w:pos="9350"/>
            </w:tabs>
            <w:rPr>
              <w:noProof/>
              <w:kern w:val="0"/>
              <w:lang w:val="en-US" w:eastAsia="en-US"/>
              <w14:ligatures w14:val="none"/>
            </w:rPr>
          </w:pPr>
          <w:hyperlink w:anchor="_Toc479256962" w:history="1">
            <w:r w:rsidRPr="000B589D">
              <w:rPr>
                <w:rStyle w:val="Hyperlink"/>
                <w:noProof/>
              </w:rPr>
              <w:t>Microsoft Project</w:t>
            </w:r>
            <w:r>
              <w:rPr>
                <w:noProof/>
                <w:webHidden/>
              </w:rPr>
              <w:tab/>
            </w:r>
            <w:r>
              <w:rPr>
                <w:noProof/>
                <w:webHidden/>
              </w:rPr>
              <w:fldChar w:fldCharType="begin"/>
            </w:r>
            <w:r>
              <w:rPr>
                <w:noProof/>
                <w:webHidden/>
              </w:rPr>
              <w:instrText xml:space="preserve"> PAGEREF _Toc479256962 \h </w:instrText>
            </w:r>
            <w:r>
              <w:rPr>
                <w:noProof/>
                <w:webHidden/>
              </w:rPr>
            </w:r>
            <w:r>
              <w:rPr>
                <w:noProof/>
                <w:webHidden/>
              </w:rPr>
              <w:fldChar w:fldCharType="separate"/>
            </w:r>
            <w:r>
              <w:rPr>
                <w:noProof/>
                <w:webHidden/>
              </w:rPr>
              <w:t>8</w:t>
            </w:r>
            <w:r>
              <w:rPr>
                <w:noProof/>
                <w:webHidden/>
              </w:rPr>
              <w:fldChar w:fldCharType="end"/>
            </w:r>
          </w:hyperlink>
        </w:p>
        <w:p w14:paraId="0FE7A4C8" w14:textId="42B72EDF" w:rsidR="008D4D7B" w:rsidRDefault="008D4D7B">
          <w:pPr>
            <w:pStyle w:val="TOC3"/>
            <w:tabs>
              <w:tab w:val="right" w:leader="dot" w:pos="9350"/>
            </w:tabs>
            <w:rPr>
              <w:noProof/>
              <w:kern w:val="0"/>
              <w:lang w:val="en-US" w:eastAsia="en-US"/>
              <w14:ligatures w14:val="none"/>
            </w:rPr>
          </w:pPr>
          <w:hyperlink w:anchor="_Toc479256963" w:history="1">
            <w:r w:rsidRPr="000B589D">
              <w:rPr>
                <w:rStyle w:val="Hyperlink"/>
                <w:noProof/>
              </w:rPr>
              <w:t>PHPStorm EAP</w:t>
            </w:r>
            <w:r>
              <w:rPr>
                <w:noProof/>
                <w:webHidden/>
              </w:rPr>
              <w:tab/>
            </w:r>
            <w:r>
              <w:rPr>
                <w:noProof/>
                <w:webHidden/>
              </w:rPr>
              <w:fldChar w:fldCharType="begin"/>
            </w:r>
            <w:r>
              <w:rPr>
                <w:noProof/>
                <w:webHidden/>
              </w:rPr>
              <w:instrText xml:space="preserve"> PAGEREF _Toc479256963 \h </w:instrText>
            </w:r>
            <w:r>
              <w:rPr>
                <w:noProof/>
                <w:webHidden/>
              </w:rPr>
            </w:r>
            <w:r>
              <w:rPr>
                <w:noProof/>
                <w:webHidden/>
              </w:rPr>
              <w:fldChar w:fldCharType="separate"/>
            </w:r>
            <w:r>
              <w:rPr>
                <w:noProof/>
                <w:webHidden/>
              </w:rPr>
              <w:t>8</w:t>
            </w:r>
            <w:r>
              <w:rPr>
                <w:noProof/>
                <w:webHidden/>
              </w:rPr>
              <w:fldChar w:fldCharType="end"/>
            </w:r>
          </w:hyperlink>
        </w:p>
        <w:p w14:paraId="44A94946" w14:textId="38C43E5B" w:rsidR="008D4D7B" w:rsidRDefault="008D4D7B">
          <w:pPr>
            <w:pStyle w:val="TOC3"/>
            <w:tabs>
              <w:tab w:val="right" w:leader="dot" w:pos="9350"/>
            </w:tabs>
            <w:rPr>
              <w:noProof/>
              <w:kern w:val="0"/>
              <w:lang w:val="en-US" w:eastAsia="en-US"/>
              <w14:ligatures w14:val="none"/>
            </w:rPr>
          </w:pPr>
          <w:hyperlink w:anchor="_Toc479256964" w:history="1">
            <w:r w:rsidRPr="000B589D">
              <w:rPr>
                <w:rStyle w:val="Hyperlink"/>
                <w:noProof/>
              </w:rPr>
              <w:t>Git &amp; Codebase</w:t>
            </w:r>
            <w:r>
              <w:rPr>
                <w:noProof/>
                <w:webHidden/>
              </w:rPr>
              <w:tab/>
            </w:r>
            <w:r>
              <w:rPr>
                <w:noProof/>
                <w:webHidden/>
              </w:rPr>
              <w:fldChar w:fldCharType="begin"/>
            </w:r>
            <w:r>
              <w:rPr>
                <w:noProof/>
                <w:webHidden/>
              </w:rPr>
              <w:instrText xml:space="preserve"> PAGEREF _Toc479256964 \h </w:instrText>
            </w:r>
            <w:r>
              <w:rPr>
                <w:noProof/>
                <w:webHidden/>
              </w:rPr>
            </w:r>
            <w:r>
              <w:rPr>
                <w:noProof/>
                <w:webHidden/>
              </w:rPr>
              <w:fldChar w:fldCharType="separate"/>
            </w:r>
            <w:r>
              <w:rPr>
                <w:noProof/>
                <w:webHidden/>
              </w:rPr>
              <w:t>8</w:t>
            </w:r>
            <w:r>
              <w:rPr>
                <w:noProof/>
                <w:webHidden/>
              </w:rPr>
              <w:fldChar w:fldCharType="end"/>
            </w:r>
          </w:hyperlink>
        </w:p>
        <w:p w14:paraId="2D6CDA3F" w14:textId="5A8710D7" w:rsidR="008D4D7B" w:rsidRDefault="008D4D7B">
          <w:pPr>
            <w:pStyle w:val="TOC3"/>
            <w:tabs>
              <w:tab w:val="right" w:leader="dot" w:pos="9350"/>
            </w:tabs>
            <w:rPr>
              <w:noProof/>
              <w:kern w:val="0"/>
              <w:lang w:val="en-US" w:eastAsia="en-US"/>
              <w14:ligatures w14:val="none"/>
            </w:rPr>
          </w:pPr>
          <w:hyperlink w:anchor="_Toc479256965" w:history="1">
            <w:r w:rsidRPr="000B589D">
              <w:rPr>
                <w:rStyle w:val="Hyperlink"/>
                <w:noProof/>
              </w:rPr>
              <w:t>Oracle VM VirtualBox</w:t>
            </w:r>
            <w:r>
              <w:rPr>
                <w:noProof/>
                <w:webHidden/>
              </w:rPr>
              <w:tab/>
            </w:r>
            <w:r>
              <w:rPr>
                <w:noProof/>
                <w:webHidden/>
              </w:rPr>
              <w:fldChar w:fldCharType="begin"/>
            </w:r>
            <w:r>
              <w:rPr>
                <w:noProof/>
                <w:webHidden/>
              </w:rPr>
              <w:instrText xml:space="preserve"> PAGEREF _Toc479256965 \h </w:instrText>
            </w:r>
            <w:r>
              <w:rPr>
                <w:noProof/>
                <w:webHidden/>
              </w:rPr>
            </w:r>
            <w:r>
              <w:rPr>
                <w:noProof/>
                <w:webHidden/>
              </w:rPr>
              <w:fldChar w:fldCharType="separate"/>
            </w:r>
            <w:r>
              <w:rPr>
                <w:noProof/>
                <w:webHidden/>
              </w:rPr>
              <w:t>9</w:t>
            </w:r>
            <w:r>
              <w:rPr>
                <w:noProof/>
                <w:webHidden/>
              </w:rPr>
              <w:fldChar w:fldCharType="end"/>
            </w:r>
          </w:hyperlink>
        </w:p>
        <w:p w14:paraId="43FD783B" w14:textId="721DA69E" w:rsidR="008D4D7B" w:rsidRDefault="008D4D7B">
          <w:pPr>
            <w:pStyle w:val="TOC3"/>
            <w:tabs>
              <w:tab w:val="right" w:leader="dot" w:pos="9350"/>
            </w:tabs>
            <w:rPr>
              <w:noProof/>
              <w:kern w:val="0"/>
              <w:lang w:val="en-US" w:eastAsia="en-US"/>
              <w14:ligatures w14:val="none"/>
            </w:rPr>
          </w:pPr>
          <w:hyperlink w:anchor="_Toc479256966" w:history="1">
            <w:r w:rsidRPr="000B589D">
              <w:rPr>
                <w:rStyle w:val="Hyperlink"/>
                <w:noProof/>
              </w:rPr>
              <w:t>PuTTY</w:t>
            </w:r>
            <w:r>
              <w:rPr>
                <w:noProof/>
                <w:webHidden/>
              </w:rPr>
              <w:tab/>
            </w:r>
            <w:r>
              <w:rPr>
                <w:noProof/>
                <w:webHidden/>
              </w:rPr>
              <w:fldChar w:fldCharType="begin"/>
            </w:r>
            <w:r>
              <w:rPr>
                <w:noProof/>
                <w:webHidden/>
              </w:rPr>
              <w:instrText xml:space="preserve"> PAGEREF _Toc479256966 \h </w:instrText>
            </w:r>
            <w:r>
              <w:rPr>
                <w:noProof/>
                <w:webHidden/>
              </w:rPr>
            </w:r>
            <w:r>
              <w:rPr>
                <w:noProof/>
                <w:webHidden/>
              </w:rPr>
              <w:fldChar w:fldCharType="separate"/>
            </w:r>
            <w:r>
              <w:rPr>
                <w:noProof/>
                <w:webHidden/>
              </w:rPr>
              <w:t>9</w:t>
            </w:r>
            <w:r>
              <w:rPr>
                <w:noProof/>
                <w:webHidden/>
              </w:rPr>
              <w:fldChar w:fldCharType="end"/>
            </w:r>
          </w:hyperlink>
        </w:p>
        <w:p w14:paraId="6DFA4500" w14:textId="4E2E3E4C" w:rsidR="008D4D7B" w:rsidRDefault="008D4D7B">
          <w:pPr>
            <w:pStyle w:val="TOC3"/>
            <w:tabs>
              <w:tab w:val="right" w:leader="dot" w:pos="9350"/>
            </w:tabs>
            <w:rPr>
              <w:noProof/>
              <w:kern w:val="0"/>
              <w:lang w:val="en-US" w:eastAsia="en-US"/>
              <w14:ligatures w14:val="none"/>
            </w:rPr>
          </w:pPr>
          <w:hyperlink w:anchor="_Toc479256967" w:history="1">
            <w:r w:rsidRPr="000B589D">
              <w:rPr>
                <w:rStyle w:val="Hyperlink"/>
                <w:noProof/>
              </w:rPr>
              <w:t>Apache2</w:t>
            </w:r>
            <w:r>
              <w:rPr>
                <w:noProof/>
                <w:webHidden/>
              </w:rPr>
              <w:tab/>
            </w:r>
            <w:r>
              <w:rPr>
                <w:noProof/>
                <w:webHidden/>
              </w:rPr>
              <w:fldChar w:fldCharType="begin"/>
            </w:r>
            <w:r>
              <w:rPr>
                <w:noProof/>
                <w:webHidden/>
              </w:rPr>
              <w:instrText xml:space="preserve"> PAGEREF _Toc479256967 \h </w:instrText>
            </w:r>
            <w:r>
              <w:rPr>
                <w:noProof/>
                <w:webHidden/>
              </w:rPr>
            </w:r>
            <w:r>
              <w:rPr>
                <w:noProof/>
                <w:webHidden/>
              </w:rPr>
              <w:fldChar w:fldCharType="separate"/>
            </w:r>
            <w:r>
              <w:rPr>
                <w:noProof/>
                <w:webHidden/>
              </w:rPr>
              <w:t>9</w:t>
            </w:r>
            <w:r>
              <w:rPr>
                <w:noProof/>
                <w:webHidden/>
              </w:rPr>
              <w:fldChar w:fldCharType="end"/>
            </w:r>
          </w:hyperlink>
        </w:p>
        <w:p w14:paraId="3535FB79" w14:textId="4AC28E07" w:rsidR="008D4D7B" w:rsidRDefault="008D4D7B">
          <w:pPr>
            <w:pStyle w:val="TOC3"/>
            <w:tabs>
              <w:tab w:val="right" w:leader="dot" w:pos="9350"/>
            </w:tabs>
            <w:rPr>
              <w:noProof/>
              <w:kern w:val="0"/>
              <w:lang w:val="en-US" w:eastAsia="en-US"/>
              <w14:ligatures w14:val="none"/>
            </w:rPr>
          </w:pPr>
          <w:hyperlink w:anchor="_Toc479256968" w:history="1">
            <w:r w:rsidRPr="000B589D">
              <w:rPr>
                <w:rStyle w:val="Hyperlink"/>
                <w:noProof/>
              </w:rPr>
              <w:t>MySQL Workbench</w:t>
            </w:r>
            <w:r>
              <w:rPr>
                <w:noProof/>
                <w:webHidden/>
              </w:rPr>
              <w:tab/>
            </w:r>
            <w:r>
              <w:rPr>
                <w:noProof/>
                <w:webHidden/>
              </w:rPr>
              <w:fldChar w:fldCharType="begin"/>
            </w:r>
            <w:r>
              <w:rPr>
                <w:noProof/>
                <w:webHidden/>
              </w:rPr>
              <w:instrText xml:space="preserve"> PAGEREF _Toc479256968 \h </w:instrText>
            </w:r>
            <w:r>
              <w:rPr>
                <w:noProof/>
                <w:webHidden/>
              </w:rPr>
            </w:r>
            <w:r>
              <w:rPr>
                <w:noProof/>
                <w:webHidden/>
              </w:rPr>
              <w:fldChar w:fldCharType="separate"/>
            </w:r>
            <w:r>
              <w:rPr>
                <w:noProof/>
                <w:webHidden/>
              </w:rPr>
              <w:t>9</w:t>
            </w:r>
            <w:r>
              <w:rPr>
                <w:noProof/>
                <w:webHidden/>
              </w:rPr>
              <w:fldChar w:fldCharType="end"/>
            </w:r>
          </w:hyperlink>
        </w:p>
        <w:p w14:paraId="72FD2F24" w14:textId="7BF1B6A1" w:rsidR="008D4D7B" w:rsidRDefault="008D4D7B">
          <w:pPr>
            <w:pStyle w:val="TOC3"/>
            <w:tabs>
              <w:tab w:val="right" w:leader="dot" w:pos="9350"/>
            </w:tabs>
            <w:rPr>
              <w:noProof/>
              <w:kern w:val="0"/>
              <w:lang w:val="en-US" w:eastAsia="en-US"/>
              <w14:ligatures w14:val="none"/>
            </w:rPr>
          </w:pPr>
          <w:hyperlink w:anchor="_Toc479256969" w:history="1">
            <w:r w:rsidRPr="000B589D">
              <w:rPr>
                <w:rStyle w:val="Hyperlink"/>
                <w:noProof/>
              </w:rPr>
              <w:t>Poedit</w:t>
            </w:r>
            <w:r>
              <w:rPr>
                <w:noProof/>
                <w:webHidden/>
              </w:rPr>
              <w:tab/>
            </w:r>
            <w:r>
              <w:rPr>
                <w:noProof/>
                <w:webHidden/>
              </w:rPr>
              <w:fldChar w:fldCharType="begin"/>
            </w:r>
            <w:r>
              <w:rPr>
                <w:noProof/>
                <w:webHidden/>
              </w:rPr>
              <w:instrText xml:space="preserve"> PAGEREF _Toc479256969 \h </w:instrText>
            </w:r>
            <w:r>
              <w:rPr>
                <w:noProof/>
                <w:webHidden/>
              </w:rPr>
            </w:r>
            <w:r>
              <w:rPr>
                <w:noProof/>
                <w:webHidden/>
              </w:rPr>
              <w:fldChar w:fldCharType="separate"/>
            </w:r>
            <w:r>
              <w:rPr>
                <w:noProof/>
                <w:webHidden/>
              </w:rPr>
              <w:t>9</w:t>
            </w:r>
            <w:r>
              <w:rPr>
                <w:noProof/>
                <w:webHidden/>
              </w:rPr>
              <w:fldChar w:fldCharType="end"/>
            </w:r>
          </w:hyperlink>
        </w:p>
        <w:p w14:paraId="76065E47" w14:textId="6ABAA615" w:rsidR="008D4D7B" w:rsidRDefault="008D4D7B">
          <w:pPr>
            <w:pStyle w:val="TOC2"/>
            <w:tabs>
              <w:tab w:val="right" w:leader="dot" w:pos="9350"/>
            </w:tabs>
            <w:rPr>
              <w:noProof/>
              <w:kern w:val="0"/>
              <w:lang w:val="en-US" w:eastAsia="en-US"/>
              <w14:ligatures w14:val="none"/>
            </w:rPr>
          </w:pPr>
          <w:hyperlink w:anchor="_Toc479256970" w:history="1">
            <w:r w:rsidRPr="000B589D">
              <w:rPr>
                <w:rStyle w:val="Hyperlink"/>
                <w:noProof/>
              </w:rPr>
              <w:t>Databases</w:t>
            </w:r>
            <w:r>
              <w:rPr>
                <w:noProof/>
                <w:webHidden/>
              </w:rPr>
              <w:tab/>
            </w:r>
            <w:r>
              <w:rPr>
                <w:noProof/>
                <w:webHidden/>
              </w:rPr>
              <w:fldChar w:fldCharType="begin"/>
            </w:r>
            <w:r>
              <w:rPr>
                <w:noProof/>
                <w:webHidden/>
              </w:rPr>
              <w:instrText xml:space="preserve"> PAGEREF _Toc479256970 \h </w:instrText>
            </w:r>
            <w:r>
              <w:rPr>
                <w:noProof/>
                <w:webHidden/>
              </w:rPr>
            </w:r>
            <w:r>
              <w:rPr>
                <w:noProof/>
                <w:webHidden/>
              </w:rPr>
              <w:fldChar w:fldCharType="separate"/>
            </w:r>
            <w:r>
              <w:rPr>
                <w:noProof/>
                <w:webHidden/>
              </w:rPr>
              <w:t>10</w:t>
            </w:r>
            <w:r>
              <w:rPr>
                <w:noProof/>
                <w:webHidden/>
              </w:rPr>
              <w:fldChar w:fldCharType="end"/>
            </w:r>
          </w:hyperlink>
        </w:p>
        <w:p w14:paraId="6D5BC0B4" w14:textId="5BE750CB" w:rsidR="008D4D7B" w:rsidRDefault="008D4D7B">
          <w:pPr>
            <w:pStyle w:val="TOC2"/>
            <w:tabs>
              <w:tab w:val="right" w:leader="dot" w:pos="9350"/>
            </w:tabs>
            <w:rPr>
              <w:noProof/>
              <w:kern w:val="0"/>
              <w:lang w:val="en-US" w:eastAsia="en-US"/>
              <w14:ligatures w14:val="none"/>
            </w:rPr>
          </w:pPr>
          <w:hyperlink w:anchor="_Toc479256971" w:history="1">
            <w:r w:rsidRPr="000B589D">
              <w:rPr>
                <w:rStyle w:val="Hyperlink"/>
                <w:noProof/>
              </w:rPr>
              <w:t>Technologiën</w:t>
            </w:r>
            <w:r>
              <w:rPr>
                <w:noProof/>
                <w:webHidden/>
              </w:rPr>
              <w:tab/>
            </w:r>
            <w:r>
              <w:rPr>
                <w:noProof/>
                <w:webHidden/>
              </w:rPr>
              <w:fldChar w:fldCharType="begin"/>
            </w:r>
            <w:r>
              <w:rPr>
                <w:noProof/>
                <w:webHidden/>
              </w:rPr>
              <w:instrText xml:space="preserve"> PAGEREF _Toc479256971 \h </w:instrText>
            </w:r>
            <w:r>
              <w:rPr>
                <w:noProof/>
                <w:webHidden/>
              </w:rPr>
            </w:r>
            <w:r>
              <w:rPr>
                <w:noProof/>
                <w:webHidden/>
              </w:rPr>
              <w:fldChar w:fldCharType="separate"/>
            </w:r>
            <w:r>
              <w:rPr>
                <w:noProof/>
                <w:webHidden/>
              </w:rPr>
              <w:t>10</w:t>
            </w:r>
            <w:r>
              <w:rPr>
                <w:noProof/>
                <w:webHidden/>
              </w:rPr>
              <w:fldChar w:fldCharType="end"/>
            </w:r>
          </w:hyperlink>
        </w:p>
        <w:p w14:paraId="73FC9D6B" w14:textId="66C69C98" w:rsidR="008D4D7B" w:rsidRDefault="008D4D7B">
          <w:pPr>
            <w:pStyle w:val="TOC3"/>
            <w:tabs>
              <w:tab w:val="right" w:leader="dot" w:pos="9350"/>
            </w:tabs>
            <w:rPr>
              <w:noProof/>
              <w:kern w:val="0"/>
              <w:lang w:val="en-US" w:eastAsia="en-US"/>
              <w14:ligatures w14:val="none"/>
            </w:rPr>
          </w:pPr>
          <w:hyperlink w:anchor="_Toc479256972" w:history="1">
            <w:r w:rsidRPr="000B589D">
              <w:rPr>
                <w:rStyle w:val="Hyperlink"/>
                <w:noProof/>
              </w:rPr>
              <w:t>Zend Framework 2</w:t>
            </w:r>
            <w:r>
              <w:rPr>
                <w:noProof/>
                <w:webHidden/>
              </w:rPr>
              <w:tab/>
            </w:r>
            <w:r>
              <w:rPr>
                <w:noProof/>
                <w:webHidden/>
              </w:rPr>
              <w:fldChar w:fldCharType="begin"/>
            </w:r>
            <w:r>
              <w:rPr>
                <w:noProof/>
                <w:webHidden/>
              </w:rPr>
              <w:instrText xml:space="preserve"> PAGEREF _Toc479256972 \h </w:instrText>
            </w:r>
            <w:r>
              <w:rPr>
                <w:noProof/>
                <w:webHidden/>
              </w:rPr>
            </w:r>
            <w:r>
              <w:rPr>
                <w:noProof/>
                <w:webHidden/>
              </w:rPr>
              <w:fldChar w:fldCharType="separate"/>
            </w:r>
            <w:r>
              <w:rPr>
                <w:noProof/>
                <w:webHidden/>
              </w:rPr>
              <w:t>11</w:t>
            </w:r>
            <w:r>
              <w:rPr>
                <w:noProof/>
                <w:webHidden/>
              </w:rPr>
              <w:fldChar w:fldCharType="end"/>
            </w:r>
          </w:hyperlink>
        </w:p>
        <w:p w14:paraId="3D2FFE98" w14:textId="51F2D187" w:rsidR="008D4D7B" w:rsidRDefault="008D4D7B">
          <w:pPr>
            <w:pStyle w:val="TOC3"/>
            <w:tabs>
              <w:tab w:val="right" w:leader="dot" w:pos="9350"/>
            </w:tabs>
            <w:rPr>
              <w:noProof/>
              <w:kern w:val="0"/>
              <w:lang w:val="en-US" w:eastAsia="en-US"/>
              <w14:ligatures w14:val="none"/>
            </w:rPr>
          </w:pPr>
          <w:hyperlink w:anchor="_Toc479256973" w:history="1">
            <w:r w:rsidRPr="000B589D">
              <w:rPr>
                <w:rStyle w:val="Hyperlink"/>
                <w:noProof/>
              </w:rPr>
              <w:t>PHP</w:t>
            </w:r>
            <w:r>
              <w:rPr>
                <w:noProof/>
                <w:webHidden/>
              </w:rPr>
              <w:tab/>
            </w:r>
            <w:r>
              <w:rPr>
                <w:noProof/>
                <w:webHidden/>
              </w:rPr>
              <w:fldChar w:fldCharType="begin"/>
            </w:r>
            <w:r>
              <w:rPr>
                <w:noProof/>
                <w:webHidden/>
              </w:rPr>
              <w:instrText xml:space="preserve"> PAGEREF _Toc479256973 \h </w:instrText>
            </w:r>
            <w:r>
              <w:rPr>
                <w:noProof/>
                <w:webHidden/>
              </w:rPr>
            </w:r>
            <w:r>
              <w:rPr>
                <w:noProof/>
                <w:webHidden/>
              </w:rPr>
              <w:fldChar w:fldCharType="separate"/>
            </w:r>
            <w:r>
              <w:rPr>
                <w:noProof/>
                <w:webHidden/>
              </w:rPr>
              <w:t>11</w:t>
            </w:r>
            <w:r>
              <w:rPr>
                <w:noProof/>
                <w:webHidden/>
              </w:rPr>
              <w:fldChar w:fldCharType="end"/>
            </w:r>
          </w:hyperlink>
        </w:p>
        <w:p w14:paraId="7546D645" w14:textId="36E9483B" w:rsidR="008D4D7B" w:rsidRDefault="008D4D7B">
          <w:pPr>
            <w:pStyle w:val="TOC3"/>
            <w:tabs>
              <w:tab w:val="right" w:leader="dot" w:pos="9350"/>
            </w:tabs>
            <w:rPr>
              <w:noProof/>
              <w:kern w:val="0"/>
              <w:lang w:val="en-US" w:eastAsia="en-US"/>
              <w14:ligatures w14:val="none"/>
            </w:rPr>
          </w:pPr>
          <w:hyperlink w:anchor="_Toc479256974" w:history="1">
            <w:r w:rsidRPr="000B589D">
              <w:rPr>
                <w:rStyle w:val="Hyperlink"/>
                <w:noProof/>
              </w:rPr>
              <w:t>HTML</w:t>
            </w:r>
            <w:r>
              <w:rPr>
                <w:noProof/>
                <w:webHidden/>
              </w:rPr>
              <w:tab/>
            </w:r>
            <w:r>
              <w:rPr>
                <w:noProof/>
                <w:webHidden/>
              </w:rPr>
              <w:fldChar w:fldCharType="begin"/>
            </w:r>
            <w:r>
              <w:rPr>
                <w:noProof/>
                <w:webHidden/>
              </w:rPr>
              <w:instrText xml:space="preserve"> PAGEREF _Toc479256974 \h </w:instrText>
            </w:r>
            <w:r>
              <w:rPr>
                <w:noProof/>
                <w:webHidden/>
              </w:rPr>
            </w:r>
            <w:r>
              <w:rPr>
                <w:noProof/>
                <w:webHidden/>
              </w:rPr>
              <w:fldChar w:fldCharType="separate"/>
            </w:r>
            <w:r>
              <w:rPr>
                <w:noProof/>
                <w:webHidden/>
              </w:rPr>
              <w:t>11</w:t>
            </w:r>
            <w:r>
              <w:rPr>
                <w:noProof/>
                <w:webHidden/>
              </w:rPr>
              <w:fldChar w:fldCharType="end"/>
            </w:r>
          </w:hyperlink>
        </w:p>
        <w:p w14:paraId="39971917" w14:textId="5B84BEEC" w:rsidR="008D4D7B" w:rsidRDefault="008D4D7B">
          <w:pPr>
            <w:pStyle w:val="TOC3"/>
            <w:tabs>
              <w:tab w:val="right" w:leader="dot" w:pos="9350"/>
            </w:tabs>
            <w:rPr>
              <w:noProof/>
              <w:kern w:val="0"/>
              <w:lang w:val="en-US" w:eastAsia="en-US"/>
              <w14:ligatures w14:val="none"/>
            </w:rPr>
          </w:pPr>
          <w:hyperlink w:anchor="_Toc479256975" w:history="1">
            <w:r w:rsidRPr="000B589D">
              <w:rPr>
                <w:rStyle w:val="Hyperlink"/>
                <w:noProof/>
              </w:rPr>
              <w:t>CSS</w:t>
            </w:r>
            <w:r>
              <w:rPr>
                <w:noProof/>
                <w:webHidden/>
              </w:rPr>
              <w:tab/>
            </w:r>
            <w:r>
              <w:rPr>
                <w:noProof/>
                <w:webHidden/>
              </w:rPr>
              <w:fldChar w:fldCharType="begin"/>
            </w:r>
            <w:r>
              <w:rPr>
                <w:noProof/>
                <w:webHidden/>
              </w:rPr>
              <w:instrText xml:space="preserve"> PAGEREF _Toc479256975 \h </w:instrText>
            </w:r>
            <w:r>
              <w:rPr>
                <w:noProof/>
                <w:webHidden/>
              </w:rPr>
            </w:r>
            <w:r>
              <w:rPr>
                <w:noProof/>
                <w:webHidden/>
              </w:rPr>
              <w:fldChar w:fldCharType="separate"/>
            </w:r>
            <w:r>
              <w:rPr>
                <w:noProof/>
                <w:webHidden/>
              </w:rPr>
              <w:t>11</w:t>
            </w:r>
            <w:r>
              <w:rPr>
                <w:noProof/>
                <w:webHidden/>
              </w:rPr>
              <w:fldChar w:fldCharType="end"/>
            </w:r>
          </w:hyperlink>
        </w:p>
        <w:p w14:paraId="74AA634A" w14:textId="47B13716" w:rsidR="008D4D7B" w:rsidRDefault="008D4D7B">
          <w:pPr>
            <w:pStyle w:val="TOC3"/>
            <w:tabs>
              <w:tab w:val="right" w:leader="dot" w:pos="9350"/>
            </w:tabs>
            <w:rPr>
              <w:noProof/>
              <w:kern w:val="0"/>
              <w:lang w:val="en-US" w:eastAsia="en-US"/>
              <w14:ligatures w14:val="none"/>
            </w:rPr>
          </w:pPr>
          <w:hyperlink w:anchor="_Toc479256976" w:history="1">
            <w:r w:rsidRPr="000B589D">
              <w:rPr>
                <w:rStyle w:val="Hyperlink"/>
                <w:noProof/>
              </w:rPr>
              <w:t>JavaScript</w:t>
            </w:r>
            <w:r>
              <w:rPr>
                <w:noProof/>
                <w:webHidden/>
              </w:rPr>
              <w:tab/>
            </w:r>
            <w:r>
              <w:rPr>
                <w:noProof/>
                <w:webHidden/>
              </w:rPr>
              <w:fldChar w:fldCharType="begin"/>
            </w:r>
            <w:r>
              <w:rPr>
                <w:noProof/>
                <w:webHidden/>
              </w:rPr>
              <w:instrText xml:space="preserve"> PAGEREF _Toc479256976 \h </w:instrText>
            </w:r>
            <w:r>
              <w:rPr>
                <w:noProof/>
                <w:webHidden/>
              </w:rPr>
            </w:r>
            <w:r>
              <w:rPr>
                <w:noProof/>
                <w:webHidden/>
              </w:rPr>
              <w:fldChar w:fldCharType="separate"/>
            </w:r>
            <w:r>
              <w:rPr>
                <w:noProof/>
                <w:webHidden/>
              </w:rPr>
              <w:t>11</w:t>
            </w:r>
            <w:r>
              <w:rPr>
                <w:noProof/>
                <w:webHidden/>
              </w:rPr>
              <w:fldChar w:fldCharType="end"/>
            </w:r>
          </w:hyperlink>
        </w:p>
        <w:p w14:paraId="47B00937" w14:textId="403310AE" w:rsidR="008D4D7B" w:rsidRDefault="008D4D7B">
          <w:pPr>
            <w:pStyle w:val="TOC3"/>
            <w:tabs>
              <w:tab w:val="right" w:leader="dot" w:pos="9350"/>
            </w:tabs>
            <w:rPr>
              <w:noProof/>
              <w:kern w:val="0"/>
              <w:lang w:val="en-US" w:eastAsia="en-US"/>
              <w14:ligatures w14:val="none"/>
            </w:rPr>
          </w:pPr>
          <w:hyperlink w:anchor="_Toc479256977" w:history="1">
            <w:r w:rsidRPr="000B589D">
              <w:rPr>
                <w:rStyle w:val="Hyperlink"/>
                <w:noProof/>
              </w:rPr>
              <w:t>jQuery</w:t>
            </w:r>
            <w:r>
              <w:rPr>
                <w:noProof/>
                <w:webHidden/>
              </w:rPr>
              <w:tab/>
            </w:r>
            <w:r>
              <w:rPr>
                <w:noProof/>
                <w:webHidden/>
              </w:rPr>
              <w:fldChar w:fldCharType="begin"/>
            </w:r>
            <w:r>
              <w:rPr>
                <w:noProof/>
                <w:webHidden/>
              </w:rPr>
              <w:instrText xml:space="preserve"> PAGEREF _Toc479256977 \h </w:instrText>
            </w:r>
            <w:r>
              <w:rPr>
                <w:noProof/>
                <w:webHidden/>
              </w:rPr>
            </w:r>
            <w:r>
              <w:rPr>
                <w:noProof/>
                <w:webHidden/>
              </w:rPr>
              <w:fldChar w:fldCharType="separate"/>
            </w:r>
            <w:r>
              <w:rPr>
                <w:noProof/>
                <w:webHidden/>
              </w:rPr>
              <w:t>11</w:t>
            </w:r>
            <w:r>
              <w:rPr>
                <w:noProof/>
                <w:webHidden/>
              </w:rPr>
              <w:fldChar w:fldCharType="end"/>
            </w:r>
          </w:hyperlink>
        </w:p>
        <w:p w14:paraId="475E5C38" w14:textId="4BE7CB07" w:rsidR="008D4D7B" w:rsidRDefault="008D4D7B">
          <w:pPr>
            <w:pStyle w:val="TOC3"/>
            <w:tabs>
              <w:tab w:val="right" w:leader="dot" w:pos="9350"/>
            </w:tabs>
            <w:rPr>
              <w:noProof/>
              <w:kern w:val="0"/>
              <w:lang w:val="en-US" w:eastAsia="en-US"/>
              <w14:ligatures w14:val="none"/>
            </w:rPr>
          </w:pPr>
          <w:hyperlink w:anchor="_Toc479256978" w:history="1">
            <w:r w:rsidRPr="000B589D">
              <w:rPr>
                <w:rStyle w:val="Hyperlink"/>
                <w:noProof/>
              </w:rPr>
              <w:t>AJAX</w:t>
            </w:r>
            <w:r>
              <w:rPr>
                <w:noProof/>
                <w:webHidden/>
              </w:rPr>
              <w:tab/>
            </w:r>
            <w:r>
              <w:rPr>
                <w:noProof/>
                <w:webHidden/>
              </w:rPr>
              <w:fldChar w:fldCharType="begin"/>
            </w:r>
            <w:r>
              <w:rPr>
                <w:noProof/>
                <w:webHidden/>
              </w:rPr>
              <w:instrText xml:space="preserve"> PAGEREF _Toc479256978 \h </w:instrText>
            </w:r>
            <w:r>
              <w:rPr>
                <w:noProof/>
                <w:webHidden/>
              </w:rPr>
            </w:r>
            <w:r>
              <w:rPr>
                <w:noProof/>
                <w:webHidden/>
              </w:rPr>
              <w:fldChar w:fldCharType="separate"/>
            </w:r>
            <w:r>
              <w:rPr>
                <w:noProof/>
                <w:webHidden/>
              </w:rPr>
              <w:t>11</w:t>
            </w:r>
            <w:r>
              <w:rPr>
                <w:noProof/>
                <w:webHidden/>
              </w:rPr>
              <w:fldChar w:fldCharType="end"/>
            </w:r>
          </w:hyperlink>
        </w:p>
        <w:p w14:paraId="0A04B700" w14:textId="13111C42" w:rsidR="008D4D7B" w:rsidRDefault="008D4D7B">
          <w:pPr>
            <w:pStyle w:val="TOC3"/>
            <w:tabs>
              <w:tab w:val="right" w:leader="dot" w:pos="9350"/>
            </w:tabs>
            <w:rPr>
              <w:noProof/>
              <w:kern w:val="0"/>
              <w:lang w:val="en-US" w:eastAsia="en-US"/>
              <w14:ligatures w14:val="none"/>
            </w:rPr>
          </w:pPr>
          <w:hyperlink w:anchor="_Toc479256979" w:history="1">
            <w:r w:rsidRPr="000B589D">
              <w:rPr>
                <w:rStyle w:val="Hyperlink"/>
                <w:noProof/>
              </w:rPr>
              <w:t>SQL</w:t>
            </w:r>
            <w:r>
              <w:rPr>
                <w:noProof/>
                <w:webHidden/>
              </w:rPr>
              <w:tab/>
            </w:r>
            <w:r>
              <w:rPr>
                <w:noProof/>
                <w:webHidden/>
              </w:rPr>
              <w:fldChar w:fldCharType="begin"/>
            </w:r>
            <w:r>
              <w:rPr>
                <w:noProof/>
                <w:webHidden/>
              </w:rPr>
              <w:instrText xml:space="preserve"> PAGEREF _Toc479256979 \h </w:instrText>
            </w:r>
            <w:r>
              <w:rPr>
                <w:noProof/>
                <w:webHidden/>
              </w:rPr>
            </w:r>
            <w:r>
              <w:rPr>
                <w:noProof/>
                <w:webHidden/>
              </w:rPr>
              <w:fldChar w:fldCharType="separate"/>
            </w:r>
            <w:r>
              <w:rPr>
                <w:noProof/>
                <w:webHidden/>
              </w:rPr>
              <w:t>11</w:t>
            </w:r>
            <w:r>
              <w:rPr>
                <w:noProof/>
                <w:webHidden/>
              </w:rPr>
              <w:fldChar w:fldCharType="end"/>
            </w:r>
          </w:hyperlink>
        </w:p>
        <w:p w14:paraId="71ED28A1" w14:textId="23AE2F2C" w:rsidR="008D4D7B" w:rsidRDefault="008D4D7B">
          <w:pPr>
            <w:pStyle w:val="TOC3"/>
            <w:tabs>
              <w:tab w:val="right" w:leader="dot" w:pos="9350"/>
            </w:tabs>
            <w:rPr>
              <w:noProof/>
              <w:kern w:val="0"/>
              <w:lang w:val="en-US" w:eastAsia="en-US"/>
              <w14:ligatures w14:val="none"/>
            </w:rPr>
          </w:pPr>
          <w:hyperlink w:anchor="_Toc479256980" w:history="1">
            <w:r w:rsidRPr="000B589D">
              <w:rPr>
                <w:rStyle w:val="Hyperlink"/>
                <w:noProof/>
              </w:rPr>
              <w:t>Doctrine</w:t>
            </w:r>
            <w:r>
              <w:rPr>
                <w:noProof/>
                <w:webHidden/>
              </w:rPr>
              <w:tab/>
            </w:r>
            <w:r>
              <w:rPr>
                <w:noProof/>
                <w:webHidden/>
              </w:rPr>
              <w:fldChar w:fldCharType="begin"/>
            </w:r>
            <w:r>
              <w:rPr>
                <w:noProof/>
                <w:webHidden/>
              </w:rPr>
              <w:instrText xml:space="preserve"> PAGEREF _Toc479256980 \h </w:instrText>
            </w:r>
            <w:r>
              <w:rPr>
                <w:noProof/>
                <w:webHidden/>
              </w:rPr>
            </w:r>
            <w:r>
              <w:rPr>
                <w:noProof/>
                <w:webHidden/>
              </w:rPr>
              <w:fldChar w:fldCharType="separate"/>
            </w:r>
            <w:r>
              <w:rPr>
                <w:noProof/>
                <w:webHidden/>
              </w:rPr>
              <w:t>11</w:t>
            </w:r>
            <w:r>
              <w:rPr>
                <w:noProof/>
                <w:webHidden/>
              </w:rPr>
              <w:fldChar w:fldCharType="end"/>
            </w:r>
          </w:hyperlink>
        </w:p>
        <w:p w14:paraId="323C9A15" w14:textId="1C1E5264" w:rsidR="008D4D7B" w:rsidRDefault="008D4D7B">
          <w:pPr>
            <w:pStyle w:val="TOC3"/>
            <w:tabs>
              <w:tab w:val="right" w:leader="dot" w:pos="9350"/>
            </w:tabs>
            <w:rPr>
              <w:noProof/>
              <w:kern w:val="0"/>
              <w:lang w:val="en-US" w:eastAsia="en-US"/>
              <w14:ligatures w14:val="none"/>
            </w:rPr>
          </w:pPr>
          <w:hyperlink w:anchor="_Toc479256981" w:history="1">
            <w:r w:rsidRPr="000B589D">
              <w:rPr>
                <w:rStyle w:val="Hyperlink"/>
                <w:noProof/>
              </w:rPr>
              <w:t>SOAP</w:t>
            </w:r>
            <w:r>
              <w:rPr>
                <w:noProof/>
                <w:webHidden/>
              </w:rPr>
              <w:tab/>
            </w:r>
            <w:r>
              <w:rPr>
                <w:noProof/>
                <w:webHidden/>
              </w:rPr>
              <w:fldChar w:fldCharType="begin"/>
            </w:r>
            <w:r>
              <w:rPr>
                <w:noProof/>
                <w:webHidden/>
              </w:rPr>
              <w:instrText xml:space="preserve"> PAGEREF _Toc479256981 \h </w:instrText>
            </w:r>
            <w:r>
              <w:rPr>
                <w:noProof/>
                <w:webHidden/>
              </w:rPr>
            </w:r>
            <w:r>
              <w:rPr>
                <w:noProof/>
                <w:webHidden/>
              </w:rPr>
              <w:fldChar w:fldCharType="separate"/>
            </w:r>
            <w:r>
              <w:rPr>
                <w:noProof/>
                <w:webHidden/>
              </w:rPr>
              <w:t>11</w:t>
            </w:r>
            <w:r>
              <w:rPr>
                <w:noProof/>
                <w:webHidden/>
              </w:rPr>
              <w:fldChar w:fldCharType="end"/>
            </w:r>
          </w:hyperlink>
        </w:p>
        <w:p w14:paraId="59EFD931" w14:textId="6A89F939" w:rsidR="008D4D7B" w:rsidRDefault="008D4D7B">
          <w:pPr>
            <w:pStyle w:val="TOC2"/>
            <w:tabs>
              <w:tab w:val="right" w:leader="dot" w:pos="9350"/>
            </w:tabs>
            <w:rPr>
              <w:noProof/>
              <w:kern w:val="0"/>
              <w:lang w:val="en-US" w:eastAsia="en-US"/>
              <w14:ligatures w14:val="none"/>
            </w:rPr>
          </w:pPr>
          <w:hyperlink w:anchor="_Toc479256982" w:history="1">
            <w:r w:rsidRPr="000B589D">
              <w:rPr>
                <w:rStyle w:val="Hyperlink"/>
                <w:noProof/>
              </w:rPr>
              <w:t>Methodes</w:t>
            </w:r>
            <w:r>
              <w:rPr>
                <w:noProof/>
                <w:webHidden/>
              </w:rPr>
              <w:tab/>
            </w:r>
            <w:r>
              <w:rPr>
                <w:noProof/>
                <w:webHidden/>
              </w:rPr>
              <w:fldChar w:fldCharType="begin"/>
            </w:r>
            <w:r>
              <w:rPr>
                <w:noProof/>
                <w:webHidden/>
              </w:rPr>
              <w:instrText xml:space="preserve"> PAGEREF _Toc479256982 \h </w:instrText>
            </w:r>
            <w:r>
              <w:rPr>
                <w:noProof/>
                <w:webHidden/>
              </w:rPr>
            </w:r>
            <w:r>
              <w:rPr>
                <w:noProof/>
                <w:webHidden/>
              </w:rPr>
              <w:fldChar w:fldCharType="separate"/>
            </w:r>
            <w:r>
              <w:rPr>
                <w:noProof/>
                <w:webHidden/>
              </w:rPr>
              <w:t>12</w:t>
            </w:r>
            <w:r>
              <w:rPr>
                <w:noProof/>
                <w:webHidden/>
              </w:rPr>
              <w:fldChar w:fldCharType="end"/>
            </w:r>
          </w:hyperlink>
        </w:p>
        <w:p w14:paraId="616C042A" w14:textId="4E3219D8" w:rsidR="008D4D7B" w:rsidRDefault="008D4D7B">
          <w:pPr>
            <w:pStyle w:val="TOC3"/>
            <w:tabs>
              <w:tab w:val="right" w:leader="dot" w:pos="9350"/>
            </w:tabs>
            <w:rPr>
              <w:noProof/>
              <w:kern w:val="0"/>
              <w:lang w:val="en-US" w:eastAsia="en-US"/>
              <w14:ligatures w14:val="none"/>
            </w:rPr>
          </w:pPr>
          <w:hyperlink w:anchor="_Toc479256983" w:history="1">
            <w:r w:rsidRPr="000B589D">
              <w:rPr>
                <w:rStyle w:val="Hyperlink"/>
                <w:noProof/>
              </w:rPr>
              <w:t>MVC</w:t>
            </w:r>
            <w:r>
              <w:rPr>
                <w:noProof/>
                <w:webHidden/>
              </w:rPr>
              <w:tab/>
            </w:r>
            <w:r>
              <w:rPr>
                <w:noProof/>
                <w:webHidden/>
              </w:rPr>
              <w:fldChar w:fldCharType="begin"/>
            </w:r>
            <w:r>
              <w:rPr>
                <w:noProof/>
                <w:webHidden/>
              </w:rPr>
              <w:instrText xml:space="preserve"> PAGEREF _Toc479256983 \h </w:instrText>
            </w:r>
            <w:r>
              <w:rPr>
                <w:noProof/>
                <w:webHidden/>
              </w:rPr>
            </w:r>
            <w:r>
              <w:rPr>
                <w:noProof/>
                <w:webHidden/>
              </w:rPr>
              <w:fldChar w:fldCharType="separate"/>
            </w:r>
            <w:r>
              <w:rPr>
                <w:noProof/>
                <w:webHidden/>
              </w:rPr>
              <w:t>12</w:t>
            </w:r>
            <w:r>
              <w:rPr>
                <w:noProof/>
                <w:webHidden/>
              </w:rPr>
              <w:fldChar w:fldCharType="end"/>
            </w:r>
          </w:hyperlink>
        </w:p>
        <w:p w14:paraId="07E8B785" w14:textId="133A5B46" w:rsidR="008D4D7B" w:rsidRDefault="008D4D7B">
          <w:pPr>
            <w:pStyle w:val="TOC3"/>
            <w:tabs>
              <w:tab w:val="right" w:leader="dot" w:pos="9350"/>
            </w:tabs>
            <w:rPr>
              <w:noProof/>
              <w:kern w:val="0"/>
              <w:lang w:val="en-US" w:eastAsia="en-US"/>
              <w14:ligatures w14:val="none"/>
            </w:rPr>
          </w:pPr>
          <w:hyperlink w:anchor="_Toc479256984" w:history="1">
            <w:r w:rsidRPr="000B589D">
              <w:rPr>
                <w:rStyle w:val="Hyperlink"/>
                <w:noProof/>
              </w:rPr>
              <w:t>OOP</w:t>
            </w:r>
            <w:r>
              <w:rPr>
                <w:noProof/>
                <w:webHidden/>
              </w:rPr>
              <w:tab/>
            </w:r>
            <w:r>
              <w:rPr>
                <w:noProof/>
                <w:webHidden/>
              </w:rPr>
              <w:fldChar w:fldCharType="begin"/>
            </w:r>
            <w:r>
              <w:rPr>
                <w:noProof/>
                <w:webHidden/>
              </w:rPr>
              <w:instrText xml:space="preserve"> PAGEREF _Toc479256984 \h </w:instrText>
            </w:r>
            <w:r>
              <w:rPr>
                <w:noProof/>
                <w:webHidden/>
              </w:rPr>
            </w:r>
            <w:r>
              <w:rPr>
                <w:noProof/>
                <w:webHidden/>
              </w:rPr>
              <w:fldChar w:fldCharType="separate"/>
            </w:r>
            <w:r>
              <w:rPr>
                <w:noProof/>
                <w:webHidden/>
              </w:rPr>
              <w:t>12</w:t>
            </w:r>
            <w:r>
              <w:rPr>
                <w:noProof/>
                <w:webHidden/>
              </w:rPr>
              <w:fldChar w:fldCharType="end"/>
            </w:r>
          </w:hyperlink>
        </w:p>
        <w:p w14:paraId="05D53140" w14:textId="0BF0A6CF" w:rsidR="008D4D7B" w:rsidRDefault="008D4D7B">
          <w:pPr>
            <w:pStyle w:val="TOC2"/>
            <w:tabs>
              <w:tab w:val="right" w:leader="dot" w:pos="9350"/>
            </w:tabs>
            <w:rPr>
              <w:noProof/>
              <w:kern w:val="0"/>
              <w:lang w:val="en-US" w:eastAsia="en-US"/>
              <w14:ligatures w14:val="none"/>
            </w:rPr>
          </w:pPr>
          <w:hyperlink w:anchor="_Toc479256985" w:history="1">
            <w:r w:rsidRPr="000B589D">
              <w:rPr>
                <w:rStyle w:val="Hyperlink"/>
                <w:noProof/>
              </w:rPr>
              <w:t>Webservices</w:t>
            </w:r>
            <w:r>
              <w:rPr>
                <w:noProof/>
                <w:webHidden/>
              </w:rPr>
              <w:tab/>
            </w:r>
            <w:r>
              <w:rPr>
                <w:noProof/>
                <w:webHidden/>
              </w:rPr>
              <w:fldChar w:fldCharType="begin"/>
            </w:r>
            <w:r>
              <w:rPr>
                <w:noProof/>
                <w:webHidden/>
              </w:rPr>
              <w:instrText xml:space="preserve"> PAGEREF _Toc479256985 \h </w:instrText>
            </w:r>
            <w:r>
              <w:rPr>
                <w:noProof/>
                <w:webHidden/>
              </w:rPr>
            </w:r>
            <w:r>
              <w:rPr>
                <w:noProof/>
                <w:webHidden/>
              </w:rPr>
              <w:fldChar w:fldCharType="separate"/>
            </w:r>
            <w:r>
              <w:rPr>
                <w:noProof/>
                <w:webHidden/>
              </w:rPr>
              <w:t>13</w:t>
            </w:r>
            <w:r>
              <w:rPr>
                <w:noProof/>
                <w:webHidden/>
              </w:rPr>
              <w:fldChar w:fldCharType="end"/>
            </w:r>
          </w:hyperlink>
        </w:p>
        <w:p w14:paraId="5ECF261C" w14:textId="556CD752" w:rsidR="008D4D7B" w:rsidRDefault="008D4D7B">
          <w:pPr>
            <w:pStyle w:val="TOC1"/>
            <w:tabs>
              <w:tab w:val="right" w:leader="dot" w:pos="9350"/>
            </w:tabs>
            <w:rPr>
              <w:noProof/>
              <w:kern w:val="0"/>
              <w:lang w:val="en-US" w:eastAsia="en-US"/>
              <w14:ligatures w14:val="none"/>
            </w:rPr>
          </w:pPr>
          <w:hyperlink w:anchor="_Toc479256986" w:history="1">
            <w:r w:rsidRPr="000B589D">
              <w:rPr>
                <w:rStyle w:val="Hyperlink"/>
                <w:noProof/>
              </w:rPr>
              <w:t>Hoofdcomponenten</w:t>
            </w:r>
            <w:r>
              <w:rPr>
                <w:noProof/>
                <w:webHidden/>
              </w:rPr>
              <w:tab/>
            </w:r>
            <w:r>
              <w:rPr>
                <w:noProof/>
                <w:webHidden/>
              </w:rPr>
              <w:fldChar w:fldCharType="begin"/>
            </w:r>
            <w:r>
              <w:rPr>
                <w:noProof/>
                <w:webHidden/>
              </w:rPr>
              <w:instrText xml:space="preserve"> PAGEREF _Toc479256986 \h </w:instrText>
            </w:r>
            <w:r>
              <w:rPr>
                <w:noProof/>
                <w:webHidden/>
              </w:rPr>
            </w:r>
            <w:r>
              <w:rPr>
                <w:noProof/>
                <w:webHidden/>
              </w:rPr>
              <w:fldChar w:fldCharType="separate"/>
            </w:r>
            <w:r>
              <w:rPr>
                <w:noProof/>
                <w:webHidden/>
              </w:rPr>
              <w:t>14</w:t>
            </w:r>
            <w:r>
              <w:rPr>
                <w:noProof/>
                <w:webHidden/>
              </w:rPr>
              <w:fldChar w:fldCharType="end"/>
            </w:r>
          </w:hyperlink>
        </w:p>
        <w:p w14:paraId="4BF5F369" w14:textId="7C2E8DC5" w:rsidR="008D4D7B" w:rsidRDefault="008D4D7B">
          <w:pPr>
            <w:pStyle w:val="TOC1"/>
            <w:tabs>
              <w:tab w:val="right" w:leader="dot" w:pos="9350"/>
            </w:tabs>
            <w:rPr>
              <w:noProof/>
              <w:kern w:val="0"/>
              <w:lang w:val="en-US" w:eastAsia="en-US"/>
              <w14:ligatures w14:val="none"/>
            </w:rPr>
          </w:pPr>
          <w:hyperlink w:anchor="_Toc479256987" w:history="1">
            <w:r w:rsidRPr="000B589D">
              <w:rPr>
                <w:rStyle w:val="Hyperlink"/>
                <w:noProof/>
              </w:rPr>
              <w:t>Accounting</w:t>
            </w:r>
            <w:r>
              <w:rPr>
                <w:noProof/>
                <w:webHidden/>
              </w:rPr>
              <w:tab/>
            </w:r>
            <w:r>
              <w:rPr>
                <w:noProof/>
                <w:webHidden/>
              </w:rPr>
              <w:fldChar w:fldCharType="begin"/>
            </w:r>
            <w:r>
              <w:rPr>
                <w:noProof/>
                <w:webHidden/>
              </w:rPr>
              <w:instrText xml:space="preserve"> PAGEREF _Toc479256987 \h </w:instrText>
            </w:r>
            <w:r>
              <w:rPr>
                <w:noProof/>
                <w:webHidden/>
              </w:rPr>
            </w:r>
            <w:r>
              <w:rPr>
                <w:noProof/>
                <w:webHidden/>
              </w:rPr>
              <w:fldChar w:fldCharType="separate"/>
            </w:r>
            <w:r>
              <w:rPr>
                <w:noProof/>
                <w:webHidden/>
              </w:rPr>
              <w:t>15</w:t>
            </w:r>
            <w:r>
              <w:rPr>
                <w:noProof/>
                <w:webHidden/>
              </w:rPr>
              <w:fldChar w:fldCharType="end"/>
            </w:r>
          </w:hyperlink>
        </w:p>
        <w:p w14:paraId="3587EAEC" w14:textId="37C27B5B" w:rsidR="008D4D7B" w:rsidRDefault="008D4D7B">
          <w:pPr>
            <w:pStyle w:val="TOC2"/>
            <w:tabs>
              <w:tab w:val="right" w:leader="dot" w:pos="9350"/>
            </w:tabs>
            <w:rPr>
              <w:noProof/>
              <w:kern w:val="0"/>
              <w:lang w:val="en-US" w:eastAsia="en-US"/>
              <w14:ligatures w14:val="none"/>
            </w:rPr>
          </w:pPr>
          <w:hyperlink w:anchor="_Toc479256988" w:history="1">
            <w:r w:rsidRPr="000B589D">
              <w:rPr>
                <w:rStyle w:val="Hyperlink"/>
                <w:noProof/>
              </w:rPr>
              <w:t>Functionaliteitenlijst</w:t>
            </w:r>
            <w:r>
              <w:rPr>
                <w:noProof/>
                <w:webHidden/>
              </w:rPr>
              <w:tab/>
            </w:r>
            <w:r>
              <w:rPr>
                <w:noProof/>
                <w:webHidden/>
              </w:rPr>
              <w:fldChar w:fldCharType="begin"/>
            </w:r>
            <w:r>
              <w:rPr>
                <w:noProof/>
                <w:webHidden/>
              </w:rPr>
              <w:instrText xml:space="preserve"> PAGEREF _Toc479256988 \h </w:instrText>
            </w:r>
            <w:r>
              <w:rPr>
                <w:noProof/>
                <w:webHidden/>
              </w:rPr>
            </w:r>
            <w:r>
              <w:rPr>
                <w:noProof/>
                <w:webHidden/>
              </w:rPr>
              <w:fldChar w:fldCharType="separate"/>
            </w:r>
            <w:r>
              <w:rPr>
                <w:noProof/>
                <w:webHidden/>
              </w:rPr>
              <w:t>15</w:t>
            </w:r>
            <w:r>
              <w:rPr>
                <w:noProof/>
                <w:webHidden/>
              </w:rPr>
              <w:fldChar w:fldCharType="end"/>
            </w:r>
          </w:hyperlink>
        </w:p>
        <w:p w14:paraId="3A4C292A" w14:textId="06EF1A1B" w:rsidR="008D4D7B" w:rsidRDefault="008D4D7B">
          <w:pPr>
            <w:pStyle w:val="TOC2"/>
            <w:tabs>
              <w:tab w:val="right" w:leader="dot" w:pos="9350"/>
            </w:tabs>
            <w:rPr>
              <w:noProof/>
              <w:kern w:val="0"/>
              <w:lang w:val="en-US" w:eastAsia="en-US"/>
              <w14:ligatures w14:val="none"/>
            </w:rPr>
          </w:pPr>
          <w:hyperlink w:anchor="_Toc479256989" w:history="1">
            <w:r w:rsidRPr="000B589D">
              <w:rPr>
                <w:rStyle w:val="Hyperlink"/>
                <w:noProof/>
              </w:rPr>
              <w:t>Gebruikersinterface</w:t>
            </w:r>
            <w:r>
              <w:rPr>
                <w:noProof/>
                <w:webHidden/>
              </w:rPr>
              <w:tab/>
            </w:r>
            <w:r>
              <w:rPr>
                <w:noProof/>
                <w:webHidden/>
              </w:rPr>
              <w:fldChar w:fldCharType="begin"/>
            </w:r>
            <w:r>
              <w:rPr>
                <w:noProof/>
                <w:webHidden/>
              </w:rPr>
              <w:instrText xml:space="preserve"> PAGEREF _Toc479256989 \h </w:instrText>
            </w:r>
            <w:r>
              <w:rPr>
                <w:noProof/>
                <w:webHidden/>
              </w:rPr>
            </w:r>
            <w:r>
              <w:rPr>
                <w:noProof/>
                <w:webHidden/>
              </w:rPr>
              <w:fldChar w:fldCharType="separate"/>
            </w:r>
            <w:r>
              <w:rPr>
                <w:noProof/>
                <w:webHidden/>
              </w:rPr>
              <w:t>15</w:t>
            </w:r>
            <w:r>
              <w:rPr>
                <w:noProof/>
                <w:webHidden/>
              </w:rPr>
              <w:fldChar w:fldCharType="end"/>
            </w:r>
          </w:hyperlink>
        </w:p>
        <w:p w14:paraId="16D40A66" w14:textId="22CA1A2B" w:rsidR="008D4D7B" w:rsidRDefault="008D4D7B">
          <w:pPr>
            <w:pStyle w:val="TOC2"/>
            <w:tabs>
              <w:tab w:val="right" w:leader="dot" w:pos="9350"/>
            </w:tabs>
            <w:rPr>
              <w:noProof/>
              <w:kern w:val="0"/>
              <w:lang w:val="en-US" w:eastAsia="en-US"/>
              <w14:ligatures w14:val="none"/>
            </w:rPr>
          </w:pPr>
          <w:hyperlink w:anchor="_Toc479256990" w:history="1">
            <w:r w:rsidRPr="000B589D">
              <w:rPr>
                <w:rStyle w:val="Hyperlink"/>
                <w:noProof/>
              </w:rPr>
              <w:t>Technische werking</w:t>
            </w:r>
            <w:r>
              <w:rPr>
                <w:noProof/>
                <w:webHidden/>
              </w:rPr>
              <w:tab/>
            </w:r>
            <w:r>
              <w:rPr>
                <w:noProof/>
                <w:webHidden/>
              </w:rPr>
              <w:fldChar w:fldCharType="begin"/>
            </w:r>
            <w:r>
              <w:rPr>
                <w:noProof/>
                <w:webHidden/>
              </w:rPr>
              <w:instrText xml:space="preserve"> PAGEREF _Toc479256990 \h </w:instrText>
            </w:r>
            <w:r>
              <w:rPr>
                <w:noProof/>
                <w:webHidden/>
              </w:rPr>
            </w:r>
            <w:r>
              <w:rPr>
                <w:noProof/>
                <w:webHidden/>
              </w:rPr>
              <w:fldChar w:fldCharType="separate"/>
            </w:r>
            <w:r>
              <w:rPr>
                <w:noProof/>
                <w:webHidden/>
              </w:rPr>
              <w:t>17</w:t>
            </w:r>
            <w:r>
              <w:rPr>
                <w:noProof/>
                <w:webHidden/>
              </w:rPr>
              <w:fldChar w:fldCharType="end"/>
            </w:r>
          </w:hyperlink>
        </w:p>
        <w:p w14:paraId="5F9FB23C" w14:textId="14BFA0EE" w:rsidR="008D4D7B" w:rsidRDefault="008D4D7B">
          <w:pPr>
            <w:pStyle w:val="TOC3"/>
            <w:tabs>
              <w:tab w:val="right" w:leader="dot" w:pos="9350"/>
            </w:tabs>
            <w:rPr>
              <w:noProof/>
              <w:kern w:val="0"/>
              <w:lang w:val="en-US" w:eastAsia="en-US"/>
              <w14:ligatures w14:val="none"/>
            </w:rPr>
          </w:pPr>
          <w:hyperlink w:anchor="_Toc479256991" w:history="1">
            <w:r w:rsidRPr="000B589D">
              <w:rPr>
                <w:rStyle w:val="Hyperlink"/>
                <w:noProof/>
              </w:rPr>
              <w:t>Btw-codes ophalen uit Twinfield</w:t>
            </w:r>
            <w:r>
              <w:rPr>
                <w:noProof/>
                <w:webHidden/>
              </w:rPr>
              <w:tab/>
            </w:r>
            <w:r>
              <w:rPr>
                <w:noProof/>
                <w:webHidden/>
              </w:rPr>
              <w:fldChar w:fldCharType="begin"/>
            </w:r>
            <w:r>
              <w:rPr>
                <w:noProof/>
                <w:webHidden/>
              </w:rPr>
              <w:instrText xml:space="preserve"> PAGEREF _Toc479256991 \h </w:instrText>
            </w:r>
            <w:r>
              <w:rPr>
                <w:noProof/>
                <w:webHidden/>
              </w:rPr>
            </w:r>
            <w:r>
              <w:rPr>
                <w:noProof/>
                <w:webHidden/>
              </w:rPr>
              <w:fldChar w:fldCharType="separate"/>
            </w:r>
            <w:r>
              <w:rPr>
                <w:noProof/>
                <w:webHidden/>
              </w:rPr>
              <w:t>17</w:t>
            </w:r>
            <w:r>
              <w:rPr>
                <w:noProof/>
                <w:webHidden/>
              </w:rPr>
              <w:fldChar w:fldCharType="end"/>
            </w:r>
          </w:hyperlink>
        </w:p>
        <w:p w14:paraId="0C859712" w14:textId="70ADB047" w:rsidR="008D4D7B" w:rsidRDefault="008D4D7B">
          <w:pPr>
            <w:pStyle w:val="TOC3"/>
            <w:tabs>
              <w:tab w:val="right" w:leader="dot" w:pos="9350"/>
            </w:tabs>
            <w:rPr>
              <w:noProof/>
              <w:kern w:val="0"/>
              <w:lang w:val="en-US" w:eastAsia="en-US"/>
              <w14:ligatures w14:val="none"/>
            </w:rPr>
          </w:pPr>
          <w:hyperlink w:anchor="_Toc479256992" w:history="1">
            <w:r w:rsidRPr="000B589D">
              <w:rPr>
                <w:rStyle w:val="Hyperlink"/>
                <w:noProof/>
              </w:rPr>
              <w:t>Twinfield configuratiegegevens opslaan</w:t>
            </w:r>
            <w:r>
              <w:rPr>
                <w:noProof/>
                <w:webHidden/>
              </w:rPr>
              <w:tab/>
            </w:r>
            <w:r>
              <w:rPr>
                <w:noProof/>
                <w:webHidden/>
              </w:rPr>
              <w:fldChar w:fldCharType="begin"/>
            </w:r>
            <w:r>
              <w:rPr>
                <w:noProof/>
                <w:webHidden/>
              </w:rPr>
              <w:instrText xml:space="preserve"> PAGEREF _Toc479256992 \h </w:instrText>
            </w:r>
            <w:r>
              <w:rPr>
                <w:noProof/>
                <w:webHidden/>
              </w:rPr>
            </w:r>
            <w:r>
              <w:rPr>
                <w:noProof/>
                <w:webHidden/>
              </w:rPr>
              <w:fldChar w:fldCharType="separate"/>
            </w:r>
            <w:r>
              <w:rPr>
                <w:noProof/>
                <w:webHidden/>
              </w:rPr>
              <w:t>18</w:t>
            </w:r>
            <w:r>
              <w:rPr>
                <w:noProof/>
                <w:webHidden/>
              </w:rPr>
              <w:fldChar w:fldCharType="end"/>
            </w:r>
          </w:hyperlink>
        </w:p>
        <w:p w14:paraId="7C0136E5" w14:textId="423963E4" w:rsidR="008D4D7B" w:rsidRDefault="008D4D7B">
          <w:pPr>
            <w:pStyle w:val="TOC3"/>
            <w:tabs>
              <w:tab w:val="right" w:leader="dot" w:pos="9350"/>
            </w:tabs>
            <w:rPr>
              <w:noProof/>
              <w:kern w:val="0"/>
              <w:lang w:val="en-US" w:eastAsia="en-US"/>
              <w14:ligatures w14:val="none"/>
            </w:rPr>
          </w:pPr>
          <w:hyperlink w:anchor="_Toc479256993" w:history="1">
            <w:r w:rsidRPr="000B589D">
              <w:rPr>
                <w:rStyle w:val="Hyperlink"/>
                <w:noProof/>
              </w:rPr>
              <w:t>Configuratiegegevens verwijderen</w:t>
            </w:r>
            <w:r>
              <w:rPr>
                <w:noProof/>
                <w:webHidden/>
              </w:rPr>
              <w:tab/>
            </w:r>
            <w:r>
              <w:rPr>
                <w:noProof/>
                <w:webHidden/>
              </w:rPr>
              <w:fldChar w:fldCharType="begin"/>
            </w:r>
            <w:r>
              <w:rPr>
                <w:noProof/>
                <w:webHidden/>
              </w:rPr>
              <w:instrText xml:space="preserve"> PAGEREF _Toc479256993 \h </w:instrText>
            </w:r>
            <w:r>
              <w:rPr>
                <w:noProof/>
                <w:webHidden/>
              </w:rPr>
            </w:r>
            <w:r>
              <w:rPr>
                <w:noProof/>
                <w:webHidden/>
              </w:rPr>
              <w:fldChar w:fldCharType="separate"/>
            </w:r>
            <w:r>
              <w:rPr>
                <w:noProof/>
                <w:webHidden/>
              </w:rPr>
              <w:t>18</w:t>
            </w:r>
            <w:r>
              <w:rPr>
                <w:noProof/>
                <w:webHidden/>
              </w:rPr>
              <w:fldChar w:fldCharType="end"/>
            </w:r>
          </w:hyperlink>
        </w:p>
        <w:p w14:paraId="55A3F995" w14:textId="38B6A2E7" w:rsidR="008D4D7B" w:rsidRDefault="008D4D7B">
          <w:pPr>
            <w:pStyle w:val="TOC1"/>
            <w:tabs>
              <w:tab w:val="right" w:leader="dot" w:pos="9350"/>
            </w:tabs>
            <w:rPr>
              <w:noProof/>
              <w:kern w:val="0"/>
              <w:lang w:val="en-US" w:eastAsia="en-US"/>
              <w14:ligatures w14:val="none"/>
            </w:rPr>
          </w:pPr>
          <w:hyperlink w:anchor="_Toc479256994" w:history="1">
            <w:r w:rsidRPr="000B589D">
              <w:rPr>
                <w:rStyle w:val="Hyperlink"/>
                <w:noProof/>
              </w:rPr>
              <w:t>Relaties</w:t>
            </w:r>
            <w:r>
              <w:rPr>
                <w:noProof/>
                <w:webHidden/>
              </w:rPr>
              <w:tab/>
            </w:r>
            <w:r>
              <w:rPr>
                <w:noProof/>
                <w:webHidden/>
              </w:rPr>
              <w:fldChar w:fldCharType="begin"/>
            </w:r>
            <w:r>
              <w:rPr>
                <w:noProof/>
                <w:webHidden/>
              </w:rPr>
              <w:instrText xml:space="preserve"> PAGEREF _Toc479256994 \h </w:instrText>
            </w:r>
            <w:r>
              <w:rPr>
                <w:noProof/>
                <w:webHidden/>
              </w:rPr>
            </w:r>
            <w:r>
              <w:rPr>
                <w:noProof/>
                <w:webHidden/>
              </w:rPr>
              <w:fldChar w:fldCharType="separate"/>
            </w:r>
            <w:r>
              <w:rPr>
                <w:noProof/>
                <w:webHidden/>
              </w:rPr>
              <w:t>19</w:t>
            </w:r>
            <w:r>
              <w:rPr>
                <w:noProof/>
                <w:webHidden/>
              </w:rPr>
              <w:fldChar w:fldCharType="end"/>
            </w:r>
          </w:hyperlink>
        </w:p>
        <w:p w14:paraId="0EAAB5DA" w14:textId="21AF34D5" w:rsidR="008D4D7B" w:rsidRDefault="008D4D7B">
          <w:pPr>
            <w:pStyle w:val="TOC2"/>
            <w:tabs>
              <w:tab w:val="right" w:leader="dot" w:pos="9350"/>
            </w:tabs>
            <w:rPr>
              <w:noProof/>
              <w:kern w:val="0"/>
              <w:lang w:val="en-US" w:eastAsia="en-US"/>
              <w14:ligatures w14:val="none"/>
            </w:rPr>
          </w:pPr>
          <w:hyperlink w:anchor="_Toc479256995" w:history="1">
            <w:r w:rsidRPr="000B589D">
              <w:rPr>
                <w:rStyle w:val="Hyperlink"/>
                <w:noProof/>
              </w:rPr>
              <w:t>Functionaliteitenlijst</w:t>
            </w:r>
            <w:r>
              <w:rPr>
                <w:noProof/>
                <w:webHidden/>
              </w:rPr>
              <w:tab/>
            </w:r>
            <w:r>
              <w:rPr>
                <w:noProof/>
                <w:webHidden/>
              </w:rPr>
              <w:fldChar w:fldCharType="begin"/>
            </w:r>
            <w:r>
              <w:rPr>
                <w:noProof/>
                <w:webHidden/>
              </w:rPr>
              <w:instrText xml:space="preserve"> PAGEREF _Toc479256995 \h </w:instrText>
            </w:r>
            <w:r>
              <w:rPr>
                <w:noProof/>
                <w:webHidden/>
              </w:rPr>
            </w:r>
            <w:r>
              <w:rPr>
                <w:noProof/>
                <w:webHidden/>
              </w:rPr>
              <w:fldChar w:fldCharType="separate"/>
            </w:r>
            <w:r>
              <w:rPr>
                <w:noProof/>
                <w:webHidden/>
              </w:rPr>
              <w:t>19</w:t>
            </w:r>
            <w:r>
              <w:rPr>
                <w:noProof/>
                <w:webHidden/>
              </w:rPr>
              <w:fldChar w:fldCharType="end"/>
            </w:r>
          </w:hyperlink>
        </w:p>
        <w:p w14:paraId="460F352D" w14:textId="64B69AF6" w:rsidR="008D4D7B" w:rsidRDefault="008D4D7B">
          <w:pPr>
            <w:pStyle w:val="TOC2"/>
            <w:tabs>
              <w:tab w:val="right" w:leader="dot" w:pos="9350"/>
            </w:tabs>
            <w:rPr>
              <w:noProof/>
              <w:kern w:val="0"/>
              <w:lang w:val="en-US" w:eastAsia="en-US"/>
              <w14:ligatures w14:val="none"/>
            </w:rPr>
          </w:pPr>
          <w:hyperlink w:anchor="_Toc479256996" w:history="1">
            <w:r w:rsidRPr="000B589D">
              <w:rPr>
                <w:rStyle w:val="Hyperlink"/>
                <w:noProof/>
              </w:rPr>
              <w:t>Gebruikersinterface</w:t>
            </w:r>
            <w:r>
              <w:rPr>
                <w:noProof/>
                <w:webHidden/>
              </w:rPr>
              <w:tab/>
            </w:r>
            <w:r>
              <w:rPr>
                <w:noProof/>
                <w:webHidden/>
              </w:rPr>
              <w:fldChar w:fldCharType="begin"/>
            </w:r>
            <w:r>
              <w:rPr>
                <w:noProof/>
                <w:webHidden/>
              </w:rPr>
              <w:instrText xml:space="preserve"> PAGEREF _Toc479256996 \h </w:instrText>
            </w:r>
            <w:r>
              <w:rPr>
                <w:noProof/>
                <w:webHidden/>
              </w:rPr>
            </w:r>
            <w:r>
              <w:rPr>
                <w:noProof/>
                <w:webHidden/>
              </w:rPr>
              <w:fldChar w:fldCharType="separate"/>
            </w:r>
            <w:r>
              <w:rPr>
                <w:noProof/>
                <w:webHidden/>
              </w:rPr>
              <w:t>19</w:t>
            </w:r>
            <w:r>
              <w:rPr>
                <w:noProof/>
                <w:webHidden/>
              </w:rPr>
              <w:fldChar w:fldCharType="end"/>
            </w:r>
          </w:hyperlink>
        </w:p>
        <w:p w14:paraId="5077D60A" w14:textId="3D799716" w:rsidR="008D4D7B" w:rsidRDefault="008D4D7B">
          <w:pPr>
            <w:pStyle w:val="TOC2"/>
            <w:tabs>
              <w:tab w:val="right" w:leader="dot" w:pos="9350"/>
            </w:tabs>
            <w:rPr>
              <w:noProof/>
              <w:kern w:val="0"/>
              <w:lang w:val="en-US" w:eastAsia="en-US"/>
              <w14:ligatures w14:val="none"/>
            </w:rPr>
          </w:pPr>
          <w:hyperlink w:anchor="_Toc479256997" w:history="1">
            <w:r w:rsidRPr="000B589D">
              <w:rPr>
                <w:rStyle w:val="Hyperlink"/>
                <w:noProof/>
              </w:rPr>
              <w:t>Technische werking</w:t>
            </w:r>
            <w:r>
              <w:rPr>
                <w:noProof/>
                <w:webHidden/>
              </w:rPr>
              <w:tab/>
            </w:r>
            <w:r>
              <w:rPr>
                <w:noProof/>
                <w:webHidden/>
              </w:rPr>
              <w:fldChar w:fldCharType="begin"/>
            </w:r>
            <w:r>
              <w:rPr>
                <w:noProof/>
                <w:webHidden/>
              </w:rPr>
              <w:instrText xml:space="preserve"> PAGEREF _Toc479256997 \h </w:instrText>
            </w:r>
            <w:r>
              <w:rPr>
                <w:noProof/>
                <w:webHidden/>
              </w:rPr>
            </w:r>
            <w:r>
              <w:rPr>
                <w:noProof/>
                <w:webHidden/>
              </w:rPr>
              <w:fldChar w:fldCharType="separate"/>
            </w:r>
            <w:r>
              <w:rPr>
                <w:noProof/>
                <w:webHidden/>
              </w:rPr>
              <w:t>21</w:t>
            </w:r>
            <w:r>
              <w:rPr>
                <w:noProof/>
                <w:webHidden/>
              </w:rPr>
              <w:fldChar w:fldCharType="end"/>
            </w:r>
          </w:hyperlink>
        </w:p>
        <w:p w14:paraId="205B1D8B" w14:textId="4BAC39A4" w:rsidR="008D4D7B" w:rsidRDefault="008D4D7B">
          <w:pPr>
            <w:pStyle w:val="TOC3"/>
            <w:tabs>
              <w:tab w:val="right" w:leader="dot" w:pos="9350"/>
            </w:tabs>
            <w:rPr>
              <w:noProof/>
              <w:kern w:val="0"/>
              <w:lang w:val="en-US" w:eastAsia="en-US"/>
              <w14:ligatures w14:val="none"/>
            </w:rPr>
          </w:pPr>
          <w:hyperlink w:anchor="_Toc479256998" w:history="1">
            <w:r w:rsidRPr="000B589D">
              <w:rPr>
                <w:rStyle w:val="Hyperlink"/>
                <w:noProof/>
              </w:rPr>
              <w:t>Met een relatie in TwentyFour een nieuwe debiteur aanmaken in Twinfield</w:t>
            </w:r>
            <w:r>
              <w:rPr>
                <w:noProof/>
                <w:webHidden/>
              </w:rPr>
              <w:tab/>
            </w:r>
            <w:r>
              <w:rPr>
                <w:noProof/>
                <w:webHidden/>
              </w:rPr>
              <w:fldChar w:fldCharType="begin"/>
            </w:r>
            <w:r>
              <w:rPr>
                <w:noProof/>
                <w:webHidden/>
              </w:rPr>
              <w:instrText xml:space="preserve"> PAGEREF _Toc479256998 \h </w:instrText>
            </w:r>
            <w:r>
              <w:rPr>
                <w:noProof/>
                <w:webHidden/>
              </w:rPr>
            </w:r>
            <w:r>
              <w:rPr>
                <w:noProof/>
                <w:webHidden/>
              </w:rPr>
              <w:fldChar w:fldCharType="separate"/>
            </w:r>
            <w:r>
              <w:rPr>
                <w:noProof/>
                <w:webHidden/>
              </w:rPr>
              <w:t>21</w:t>
            </w:r>
            <w:r>
              <w:rPr>
                <w:noProof/>
                <w:webHidden/>
              </w:rPr>
              <w:fldChar w:fldCharType="end"/>
            </w:r>
          </w:hyperlink>
        </w:p>
        <w:p w14:paraId="62892427" w14:textId="0BD8A2AA" w:rsidR="008D4D7B" w:rsidRDefault="008D4D7B">
          <w:pPr>
            <w:pStyle w:val="TOC3"/>
            <w:tabs>
              <w:tab w:val="right" w:leader="dot" w:pos="9350"/>
            </w:tabs>
            <w:rPr>
              <w:noProof/>
              <w:kern w:val="0"/>
              <w:lang w:val="en-US" w:eastAsia="en-US"/>
              <w14:ligatures w14:val="none"/>
            </w:rPr>
          </w:pPr>
          <w:hyperlink w:anchor="_Toc479256999" w:history="1">
            <w:r w:rsidRPr="000B589D">
              <w:rPr>
                <w:rStyle w:val="Hyperlink"/>
                <w:noProof/>
              </w:rPr>
              <w:t>Een lijst van debiteuren uit Twinfield waarnemen</w:t>
            </w:r>
            <w:r>
              <w:rPr>
                <w:noProof/>
                <w:webHidden/>
              </w:rPr>
              <w:tab/>
            </w:r>
            <w:r>
              <w:rPr>
                <w:noProof/>
                <w:webHidden/>
              </w:rPr>
              <w:fldChar w:fldCharType="begin"/>
            </w:r>
            <w:r>
              <w:rPr>
                <w:noProof/>
                <w:webHidden/>
              </w:rPr>
              <w:instrText xml:space="preserve"> PAGEREF _Toc479256999 \h </w:instrText>
            </w:r>
            <w:r>
              <w:rPr>
                <w:noProof/>
                <w:webHidden/>
              </w:rPr>
            </w:r>
            <w:r>
              <w:rPr>
                <w:noProof/>
                <w:webHidden/>
              </w:rPr>
              <w:fldChar w:fldCharType="separate"/>
            </w:r>
            <w:r>
              <w:rPr>
                <w:noProof/>
                <w:webHidden/>
              </w:rPr>
              <w:t>22</w:t>
            </w:r>
            <w:r>
              <w:rPr>
                <w:noProof/>
                <w:webHidden/>
              </w:rPr>
              <w:fldChar w:fldCharType="end"/>
            </w:r>
          </w:hyperlink>
        </w:p>
        <w:p w14:paraId="423CD106" w14:textId="20C5D097" w:rsidR="008D4D7B" w:rsidRDefault="008D4D7B">
          <w:pPr>
            <w:pStyle w:val="TOC3"/>
            <w:tabs>
              <w:tab w:val="right" w:leader="dot" w:pos="9350"/>
            </w:tabs>
            <w:rPr>
              <w:noProof/>
              <w:kern w:val="0"/>
              <w:lang w:val="en-US" w:eastAsia="en-US"/>
              <w14:ligatures w14:val="none"/>
            </w:rPr>
          </w:pPr>
          <w:hyperlink w:anchor="_Toc479257000" w:history="1">
            <w:r w:rsidRPr="000B589D">
              <w:rPr>
                <w:rStyle w:val="Hyperlink"/>
                <w:noProof/>
              </w:rPr>
              <w:t>Zoeken op debiteuren uit Twinfield</w:t>
            </w:r>
            <w:r>
              <w:rPr>
                <w:noProof/>
                <w:webHidden/>
              </w:rPr>
              <w:tab/>
            </w:r>
            <w:r>
              <w:rPr>
                <w:noProof/>
                <w:webHidden/>
              </w:rPr>
              <w:fldChar w:fldCharType="begin"/>
            </w:r>
            <w:r>
              <w:rPr>
                <w:noProof/>
                <w:webHidden/>
              </w:rPr>
              <w:instrText xml:space="preserve"> PAGEREF _Toc479257000 \h </w:instrText>
            </w:r>
            <w:r>
              <w:rPr>
                <w:noProof/>
                <w:webHidden/>
              </w:rPr>
            </w:r>
            <w:r>
              <w:rPr>
                <w:noProof/>
                <w:webHidden/>
              </w:rPr>
              <w:fldChar w:fldCharType="separate"/>
            </w:r>
            <w:r>
              <w:rPr>
                <w:noProof/>
                <w:webHidden/>
              </w:rPr>
              <w:t>23</w:t>
            </w:r>
            <w:r>
              <w:rPr>
                <w:noProof/>
                <w:webHidden/>
              </w:rPr>
              <w:fldChar w:fldCharType="end"/>
            </w:r>
          </w:hyperlink>
        </w:p>
        <w:p w14:paraId="322B9963" w14:textId="408F4494" w:rsidR="008D4D7B" w:rsidRDefault="008D4D7B">
          <w:pPr>
            <w:pStyle w:val="TOC3"/>
            <w:tabs>
              <w:tab w:val="right" w:leader="dot" w:pos="9350"/>
            </w:tabs>
            <w:rPr>
              <w:noProof/>
              <w:kern w:val="0"/>
              <w:lang w:val="en-US" w:eastAsia="en-US"/>
              <w14:ligatures w14:val="none"/>
            </w:rPr>
          </w:pPr>
          <w:hyperlink w:anchor="_Toc479257001" w:history="1">
            <w:r w:rsidRPr="000B589D">
              <w:rPr>
                <w:rStyle w:val="Hyperlink"/>
                <w:noProof/>
              </w:rPr>
              <w:t>Een relatie koppelen met een debiteur uit Twinfield</w:t>
            </w:r>
            <w:r>
              <w:rPr>
                <w:noProof/>
                <w:webHidden/>
              </w:rPr>
              <w:tab/>
            </w:r>
            <w:r>
              <w:rPr>
                <w:noProof/>
                <w:webHidden/>
              </w:rPr>
              <w:fldChar w:fldCharType="begin"/>
            </w:r>
            <w:r>
              <w:rPr>
                <w:noProof/>
                <w:webHidden/>
              </w:rPr>
              <w:instrText xml:space="preserve"> PAGEREF _Toc479257001 \h </w:instrText>
            </w:r>
            <w:r>
              <w:rPr>
                <w:noProof/>
                <w:webHidden/>
              </w:rPr>
            </w:r>
            <w:r>
              <w:rPr>
                <w:noProof/>
                <w:webHidden/>
              </w:rPr>
              <w:fldChar w:fldCharType="separate"/>
            </w:r>
            <w:r>
              <w:rPr>
                <w:noProof/>
                <w:webHidden/>
              </w:rPr>
              <w:t>23</w:t>
            </w:r>
            <w:r>
              <w:rPr>
                <w:noProof/>
                <w:webHidden/>
              </w:rPr>
              <w:fldChar w:fldCharType="end"/>
            </w:r>
          </w:hyperlink>
        </w:p>
        <w:p w14:paraId="4DA84C5F" w14:textId="2329A91E" w:rsidR="008D4D7B" w:rsidRDefault="008D4D7B">
          <w:pPr>
            <w:pStyle w:val="TOC3"/>
            <w:tabs>
              <w:tab w:val="right" w:leader="dot" w:pos="9350"/>
            </w:tabs>
            <w:rPr>
              <w:noProof/>
              <w:kern w:val="0"/>
              <w:lang w:val="en-US" w:eastAsia="en-US"/>
              <w14:ligatures w14:val="none"/>
            </w:rPr>
          </w:pPr>
          <w:hyperlink w:anchor="_Toc479257002" w:history="1">
            <w:r w:rsidRPr="000B589D">
              <w:rPr>
                <w:rStyle w:val="Hyperlink"/>
                <w:noProof/>
              </w:rPr>
              <w:t>De naam van het boekhoudpakket, het debiteurnummer en de debiteurnaam waarnemen</w:t>
            </w:r>
            <w:r>
              <w:rPr>
                <w:noProof/>
                <w:webHidden/>
              </w:rPr>
              <w:tab/>
            </w:r>
            <w:r>
              <w:rPr>
                <w:noProof/>
                <w:webHidden/>
              </w:rPr>
              <w:fldChar w:fldCharType="begin"/>
            </w:r>
            <w:r>
              <w:rPr>
                <w:noProof/>
                <w:webHidden/>
              </w:rPr>
              <w:instrText xml:space="preserve"> PAGEREF _Toc479257002 \h </w:instrText>
            </w:r>
            <w:r>
              <w:rPr>
                <w:noProof/>
                <w:webHidden/>
              </w:rPr>
            </w:r>
            <w:r>
              <w:rPr>
                <w:noProof/>
                <w:webHidden/>
              </w:rPr>
              <w:fldChar w:fldCharType="separate"/>
            </w:r>
            <w:r>
              <w:rPr>
                <w:noProof/>
                <w:webHidden/>
              </w:rPr>
              <w:t>24</w:t>
            </w:r>
            <w:r>
              <w:rPr>
                <w:noProof/>
                <w:webHidden/>
              </w:rPr>
              <w:fldChar w:fldCharType="end"/>
            </w:r>
          </w:hyperlink>
        </w:p>
        <w:p w14:paraId="4C86B772" w14:textId="17F34C03" w:rsidR="008D4D7B" w:rsidRDefault="008D4D7B">
          <w:pPr>
            <w:pStyle w:val="TOC1"/>
            <w:tabs>
              <w:tab w:val="right" w:leader="dot" w:pos="9350"/>
            </w:tabs>
            <w:rPr>
              <w:noProof/>
              <w:kern w:val="0"/>
              <w:lang w:val="en-US" w:eastAsia="en-US"/>
              <w14:ligatures w14:val="none"/>
            </w:rPr>
          </w:pPr>
          <w:hyperlink w:anchor="_Toc479257003" w:history="1">
            <w:r w:rsidRPr="000B589D">
              <w:rPr>
                <w:rStyle w:val="Hyperlink"/>
                <w:noProof/>
              </w:rPr>
              <w:t>Facturatie</w:t>
            </w:r>
            <w:r>
              <w:rPr>
                <w:noProof/>
                <w:webHidden/>
              </w:rPr>
              <w:tab/>
            </w:r>
            <w:r>
              <w:rPr>
                <w:noProof/>
                <w:webHidden/>
              </w:rPr>
              <w:fldChar w:fldCharType="begin"/>
            </w:r>
            <w:r>
              <w:rPr>
                <w:noProof/>
                <w:webHidden/>
              </w:rPr>
              <w:instrText xml:space="preserve"> PAGEREF _Toc479257003 \h </w:instrText>
            </w:r>
            <w:r>
              <w:rPr>
                <w:noProof/>
                <w:webHidden/>
              </w:rPr>
            </w:r>
            <w:r>
              <w:rPr>
                <w:noProof/>
                <w:webHidden/>
              </w:rPr>
              <w:fldChar w:fldCharType="separate"/>
            </w:r>
            <w:r>
              <w:rPr>
                <w:noProof/>
                <w:webHidden/>
              </w:rPr>
              <w:t>25</w:t>
            </w:r>
            <w:r>
              <w:rPr>
                <w:noProof/>
                <w:webHidden/>
              </w:rPr>
              <w:fldChar w:fldCharType="end"/>
            </w:r>
          </w:hyperlink>
        </w:p>
        <w:p w14:paraId="67386F92" w14:textId="30040CE7" w:rsidR="008D4D7B" w:rsidRDefault="008D4D7B">
          <w:pPr>
            <w:pStyle w:val="TOC2"/>
            <w:tabs>
              <w:tab w:val="right" w:leader="dot" w:pos="9350"/>
            </w:tabs>
            <w:rPr>
              <w:noProof/>
              <w:kern w:val="0"/>
              <w:lang w:val="en-US" w:eastAsia="en-US"/>
              <w14:ligatures w14:val="none"/>
            </w:rPr>
          </w:pPr>
          <w:hyperlink w:anchor="_Toc479257004" w:history="1">
            <w:r w:rsidRPr="000B589D">
              <w:rPr>
                <w:rStyle w:val="Hyperlink"/>
                <w:noProof/>
              </w:rPr>
              <w:t>Functionaliteitenlijst</w:t>
            </w:r>
            <w:r>
              <w:rPr>
                <w:noProof/>
                <w:webHidden/>
              </w:rPr>
              <w:tab/>
            </w:r>
            <w:r>
              <w:rPr>
                <w:noProof/>
                <w:webHidden/>
              </w:rPr>
              <w:fldChar w:fldCharType="begin"/>
            </w:r>
            <w:r>
              <w:rPr>
                <w:noProof/>
                <w:webHidden/>
              </w:rPr>
              <w:instrText xml:space="preserve"> PAGEREF _Toc479257004 \h </w:instrText>
            </w:r>
            <w:r>
              <w:rPr>
                <w:noProof/>
                <w:webHidden/>
              </w:rPr>
            </w:r>
            <w:r>
              <w:rPr>
                <w:noProof/>
                <w:webHidden/>
              </w:rPr>
              <w:fldChar w:fldCharType="separate"/>
            </w:r>
            <w:r>
              <w:rPr>
                <w:noProof/>
                <w:webHidden/>
              </w:rPr>
              <w:t>25</w:t>
            </w:r>
            <w:r>
              <w:rPr>
                <w:noProof/>
                <w:webHidden/>
              </w:rPr>
              <w:fldChar w:fldCharType="end"/>
            </w:r>
          </w:hyperlink>
        </w:p>
        <w:p w14:paraId="7B1D281A" w14:textId="06926EB2" w:rsidR="008D4D7B" w:rsidRDefault="008D4D7B">
          <w:pPr>
            <w:pStyle w:val="TOC2"/>
            <w:tabs>
              <w:tab w:val="right" w:leader="dot" w:pos="9350"/>
            </w:tabs>
            <w:rPr>
              <w:noProof/>
              <w:kern w:val="0"/>
              <w:lang w:val="en-US" w:eastAsia="en-US"/>
              <w14:ligatures w14:val="none"/>
            </w:rPr>
          </w:pPr>
          <w:hyperlink w:anchor="_Toc479257005" w:history="1">
            <w:r w:rsidRPr="000B589D">
              <w:rPr>
                <w:rStyle w:val="Hyperlink"/>
                <w:noProof/>
              </w:rPr>
              <w:t>Gebruikersinterface</w:t>
            </w:r>
            <w:r>
              <w:rPr>
                <w:noProof/>
                <w:webHidden/>
              </w:rPr>
              <w:tab/>
            </w:r>
            <w:r>
              <w:rPr>
                <w:noProof/>
                <w:webHidden/>
              </w:rPr>
              <w:fldChar w:fldCharType="begin"/>
            </w:r>
            <w:r>
              <w:rPr>
                <w:noProof/>
                <w:webHidden/>
              </w:rPr>
              <w:instrText xml:space="preserve"> PAGEREF _Toc479257005 \h </w:instrText>
            </w:r>
            <w:r>
              <w:rPr>
                <w:noProof/>
                <w:webHidden/>
              </w:rPr>
            </w:r>
            <w:r>
              <w:rPr>
                <w:noProof/>
                <w:webHidden/>
              </w:rPr>
              <w:fldChar w:fldCharType="separate"/>
            </w:r>
            <w:r>
              <w:rPr>
                <w:noProof/>
                <w:webHidden/>
              </w:rPr>
              <w:t>26</w:t>
            </w:r>
            <w:r>
              <w:rPr>
                <w:noProof/>
                <w:webHidden/>
              </w:rPr>
              <w:fldChar w:fldCharType="end"/>
            </w:r>
          </w:hyperlink>
        </w:p>
        <w:p w14:paraId="28985526" w14:textId="7ECDC3DC" w:rsidR="008D4D7B" w:rsidRDefault="008D4D7B">
          <w:pPr>
            <w:pStyle w:val="TOC2"/>
            <w:tabs>
              <w:tab w:val="right" w:leader="dot" w:pos="9350"/>
            </w:tabs>
            <w:rPr>
              <w:noProof/>
              <w:kern w:val="0"/>
              <w:lang w:val="en-US" w:eastAsia="en-US"/>
              <w14:ligatures w14:val="none"/>
            </w:rPr>
          </w:pPr>
          <w:hyperlink w:anchor="_Toc479257006" w:history="1">
            <w:r w:rsidRPr="000B589D">
              <w:rPr>
                <w:rStyle w:val="Hyperlink"/>
                <w:noProof/>
              </w:rPr>
              <w:t>Technische werking</w:t>
            </w:r>
            <w:r>
              <w:rPr>
                <w:noProof/>
                <w:webHidden/>
              </w:rPr>
              <w:tab/>
            </w:r>
            <w:r>
              <w:rPr>
                <w:noProof/>
                <w:webHidden/>
              </w:rPr>
              <w:fldChar w:fldCharType="begin"/>
            </w:r>
            <w:r>
              <w:rPr>
                <w:noProof/>
                <w:webHidden/>
              </w:rPr>
              <w:instrText xml:space="preserve"> PAGEREF _Toc479257006 \h </w:instrText>
            </w:r>
            <w:r>
              <w:rPr>
                <w:noProof/>
                <w:webHidden/>
              </w:rPr>
            </w:r>
            <w:r>
              <w:rPr>
                <w:noProof/>
                <w:webHidden/>
              </w:rPr>
              <w:fldChar w:fldCharType="separate"/>
            </w:r>
            <w:r>
              <w:rPr>
                <w:noProof/>
                <w:webHidden/>
              </w:rPr>
              <w:t>27</w:t>
            </w:r>
            <w:r>
              <w:rPr>
                <w:noProof/>
                <w:webHidden/>
              </w:rPr>
              <w:fldChar w:fldCharType="end"/>
            </w:r>
          </w:hyperlink>
        </w:p>
        <w:p w14:paraId="77075543" w14:textId="67060FDF" w:rsidR="008D4D7B" w:rsidRDefault="008D4D7B">
          <w:pPr>
            <w:pStyle w:val="TOC3"/>
            <w:tabs>
              <w:tab w:val="right" w:leader="dot" w:pos="9350"/>
            </w:tabs>
            <w:rPr>
              <w:noProof/>
              <w:kern w:val="0"/>
              <w:lang w:val="en-US" w:eastAsia="en-US"/>
              <w14:ligatures w14:val="none"/>
            </w:rPr>
          </w:pPr>
          <w:hyperlink w:anchor="_Toc479257007" w:history="1">
            <w:r w:rsidRPr="000B589D">
              <w:rPr>
                <w:rStyle w:val="Hyperlink"/>
                <w:noProof/>
              </w:rPr>
              <w:t>een TwentyFour gegenereerde factuur in Twinfield boeken/herboeken</w:t>
            </w:r>
            <w:r>
              <w:rPr>
                <w:noProof/>
                <w:webHidden/>
              </w:rPr>
              <w:tab/>
            </w:r>
            <w:r>
              <w:rPr>
                <w:noProof/>
                <w:webHidden/>
              </w:rPr>
              <w:fldChar w:fldCharType="begin"/>
            </w:r>
            <w:r>
              <w:rPr>
                <w:noProof/>
                <w:webHidden/>
              </w:rPr>
              <w:instrText xml:space="preserve"> PAGEREF _Toc479257007 \h </w:instrText>
            </w:r>
            <w:r>
              <w:rPr>
                <w:noProof/>
                <w:webHidden/>
              </w:rPr>
            </w:r>
            <w:r>
              <w:rPr>
                <w:noProof/>
                <w:webHidden/>
              </w:rPr>
              <w:fldChar w:fldCharType="separate"/>
            </w:r>
            <w:r>
              <w:rPr>
                <w:noProof/>
                <w:webHidden/>
              </w:rPr>
              <w:t>27</w:t>
            </w:r>
            <w:r>
              <w:rPr>
                <w:noProof/>
                <w:webHidden/>
              </w:rPr>
              <w:fldChar w:fldCharType="end"/>
            </w:r>
          </w:hyperlink>
        </w:p>
        <w:p w14:paraId="6F5EEFF6" w14:textId="57CF0266" w:rsidR="008D4D7B" w:rsidRDefault="008D4D7B">
          <w:pPr>
            <w:pStyle w:val="TOC3"/>
            <w:tabs>
              <w:tab w:val="right" w:leader="dot" w:pos="9350"/>
            </w:tabs>
            <w:rPr>
              <w:noProof/>
              <w:kern w:val="0"/>
              <w:lang w:val="en-US" w:eastAsia="en-US"/>
              <w14:ligatures w14:val="none"/>
            </w:rPr>
          </w:pPr>
          <w:hyperlink w:anchor="_Toc479257008" w:history="1">
            <w:r w:rsidRPr="000B589D">
              <w:rPr>
                <w:rStyle w:val="Hyperlink"/>
                <w:noProof/>
              </w:rPr>
              <w:t>Factuurbedrag en betalingsstatus waarnemen</w:t>
            </w:r>
            <w:r>
              <w:rPr>
                <w:noProof/>
                <w:webHidden/>
              </w:rPr>
              <w:tab/>
            </w:r>
            <w:r>
              <w:rPr>
                <w:noProof/>
                <w:webHidden/>
              </w:rPr>
              <w:fldChar w:fldCharType="begin"/>
            </w:r>
            <w:r>
              <w:rPr>
                <w:noProof/>
                <w:webHidden/>
              </w:rPr>
              <w:instrText xml:space="preserve"> PAGEREF _Toc479257008 \h </w:instrText>
            </w:r>
            <w:r>
              <w:rPr>
                <w:noProof/>
                <w:webHidden/>
              </w:rPr>
            </w:r>
            <w:r>
              <w:rPr>
                <w:noProof/>
                <w:webHidden/>
              </w:rPr>
              <w:fldChar w:fldCharType="separate"/>
            </w:r>
            <w:r>
              <w:rPr>
                <w:noProof/>
                <w:webHidden/>
              </w:rPr>
              <w:t>27</w:t>
            </w:r>
            <w:r>
              <w:rPr>
                <w:noProof/>
                <w:webHidden/>
              </w:rPr>
              <w:fldChar w:fldCharType="end"/>
            </w:r>
          </w:hyperlink>
        </w:p>
        <w:p w14:paraId="28289DB0" w14:textId="366A77B7" w:rsidR="008D4D7B" w:rsidRDefault="008D4D7B">
          <w:pPr>
            <w:pStyle w:val="TOC3"/>
            <w:tabs>
              <w:tab w:val="right" w:leader="dot" w:pos="9350"/>
            </w:tabs>
            <w:rPr>
              <w:noProof/>
              <w:kern w:val="0"/>
              <w:lang w:val="en-US" w:eastAsia="en-US"/>
              <w14:ligatures w14:val="none"/>
            </w:rPr>
          </w:pPr>
          <w:hyperlink w:anchor="_Toc479257009" w:history="1">
            <w:r w:rsidRPr="000B589D">
              <w:rPr>
                <w:rStyle w:val="Hyperlink"/>
                <w:noProof/>
              </w:rPr>
              <w:t>Openstaand bedrag en dagen oud waarnemen bij openstaande facturen</w:t>
            </w:r>
            <w:r>
              <w:rPr>
                <w:noProof/>
                <w:webHidden/>
              </w:rPr>
              <w:tab/>
            </w:r>
            <w:r>
              <w:rPr>
                <w:noProof/>
                <w:webHidden/>
              </w:rPr>
              <w:fldChar w:fldCharType="begin"/>
            </w:r>
            <w:r>
              <w:rPr>
                <w:noProof/>
                <w:webHidden/>
              </w:rPr>
              <w:instrText xml:space="preserve"> PAGEREF _Toc479257009 \h </w:instrText>
            </w:r>
            <w:r>
              <w:rPr>
                <w:noProof/>
                <w:webHidden/>
              </w:rPr>
            </w:r>
            <w:r>
              <w:rPr>
                <w:noProof/>
                <w:webHidden/>
              </w:rPr>
              <w:fldChar w:fldCharType="separate"/>
            </w:r>
            <w:r>
              <w:rPr>
                <w:noProof/>
                <w:webHidden/>
              </w:rPr>
              <w:t>28</w:t>
            </w:r>
            <w:r>
              <w:rPr>
                <w:noProof/>
                <w:webHidden/>
              </w:rPr>
              <w:fldChar w:fldCharType="end"/>
            </w:r>
          </w:hyperlink>
        </w:p>
        <w:p w14:paraId="39364360" w14:textId="5E2D564C" w:rsidR="008D4D7B" w:rsidRDefault="008D4D7B">
          <w:pPr>
            <w:pStyle w:val="TOC3"/>
            <w:tabs>
              <w:tab w:val="right" w:leader="dot" w:pos="9350"/>
            </w:tabs>
            <w:rPr>
              <w:noProof/>
              <w:kern w:val="0"/>
              <w:lang w:val="en-US" w:eastAsia="en-US"/>
              <w14:ligatures w14:val="none"/>
            </w:rPr>
          </w:pPr>
          <w:hyperlink w:anchor="_Toc479257010" w:history="1">
            <w:r w:rsidRPr="000B589D">
              <w:rPr>
                <w:rStyle w:val="Hyperlink"/>
                <w:noProof/>
              </w:rPr>
              <w:t>Herinneringen in gradaties versturen via e-mail of post bij openstaande facturen</w:t>
            </w:r>
            <w:r>
              <w:rPr>
                <w:noProof/>
                <w:webHidden/>
              </w:rPr>
              <w:tab/>
            </w:r>
            <w:r>
              <w:rPr>
                <w:noProof/>
                <w:webHidden/>
              </w:rPr>
              <w:fldChar w:fldCharType="begin"/>
            </w:r>
            <w:r>
              <w:rPr>
                <w:noProof/>
                <w:webHidden/>
              </w:rPr>
              <w:instrText xml:space="preserve"> PAGEREF _Toc479257010 \h </w:instrText>
            </w:r>
            <w:r>
              <w:rPr>
                <w:noProof/>
                <w:webHidden/>
              </w:rPr>
            </w:r>
            <w:r>
              <w:rPr>
                <w:noProof/>
                <w:webHidden/>
              </w:rPr>
              <w:fldChar w:fldCharType="separate"/>
            </w:r>
            <w:r>
              <w:rPr>
                <w:noProof/>
                <w:webHidden/>
              </w:rPr>
              <w:t>28</w:t>
            </w:r>
            <w:r>
              <w:rPr>
                <w:noProof/>
                <w:webHidden/>
              </w:rPr>
              <w:fldChar w:fldCharType="end"/>
            </w:r>
          </w:hyperlink>
        </w:p>
        <w:p w14:paraId="71C39CED" w14:textId="52D49F5F" w:rsidR="008D4D7B" w:rsidRDefault="008D4D7B">
          <w:pPr>
            <w:pStyle w:val="TOC3"/>
            <w:tabs>
              <w:tab w:val="right" w:leader="dot" w:pos="9350"/>
            </w:tabs>
            <w:rPr>
              <w:noProof/>
              <w:kern w:val="0"/>
              <w:lang w:val="en-US" w:eastAsia="en-US"/>
              <w14:ligatures w14:val="none"/>
            </w:rPr>
          </w:pPr>
          <w:hyperlink w:anchor="_Toc479257011" w:history="1">
            <w:r w:rsidRPr="000B589D">
              <w:rPr>
                <w:rStyle w:val="Hyperlink"/>
                <w:noProof/>
              </w:rPr>
              <w:t>Verstuurdatums van herinneringen waarnemen</w:t>
            </w:r>
            <w:r>
              <w:rPr>
                <w:noProof/>
                <w:webHidden/>
              </w:rPr>
              <w:tab/>
            </w:r>
            <w:r>
              <w:rPr>
                <w:noProof/>
                <w:webHidden/>
              </w:rPr>
              <w:fldChar w:fldCharType="begin"/>
            </w:r>
            <w:r>
              <w:rPr>
                <w:noProof/>
                <w:webHidden/>
              </w:rPr>
              <w:instrText xml:space="preserve"> PAGEREF _Toc479257011 \h </w:instrText>
            </w:r>
            <w:r>
              <w:rPr>
                <w:noProof/>
                <w:webHidden/>
              </w:rPr>
            </w:r>
            <w:r>
              <w:rPr>
                <w:noProof/>
                <w:webHidden/>
              </w:rPr>
              <w:fldChar w:fldCharType="separate"/>
            </w:r>
            <w:r>
              <w:rPr>
                <w:noProof/>
                <w:webHidden/>
              </w:rPr>
              <w:t>29</w:t>
            </w:r>
            <w:r>
              <w:rPr>
                <w:noProof/>
                <w:webHidden/>
              </w:rPr>
              <w:fldChar w:fldCharType="end"/>
            </w:r>
          </w:hyperlink>
        </w:p>
        <w:p w14:paraId="7868353E" w14:textId="2BF0EAB7" w:rsidR="008D4D7B" w:rsidRDefault="008D4D7B">
          <w:pPr>
            <w:pStyle w:val="TOC1"/>
            <w:tabs>
              <w:tab w:val="right" w:leader="dot" w:pos="9350"/>
            </w:tabs>
            <w:rPr>
              <w:noProof/>
              <w:kern w:val="0"/>
              <w:lang w:val="en-US" w:eastAsia="en-US"/>
              <w14:ligatures w14:val="none"/>
            </w:rPr>
          </w:pPr>
          <w:hyperlink w:anchor="_Toc479257012" w:history="1">
            <w:r w:rsidRPr="000B589D">
              <w:rPr>
                <w:rStyle w:val="Hyperlink"/>
                <w:noProof/>
              </w:rPr>
              <w:t>Datamodel</w:t>
            </w:r>
            <w:r>
              <w:rPr>
                <w:noProof/>
                <w:webHidden/>
              </w:rPr>
              <w:tab/>
            </w:r>
            <w:r>
              <w:rPr>
                <w:noProof/>
                <w:webHidden/>
              </w:rPr>
              <w:fldChar w:fldCharType="begin"/>
            </w:r>
            <w:r>
              <w:rPr>
                <w:noProof/>
                <w:webHidden/>
              </w:rPr>
              <w:instrText xml:space="preserve"> PAGEREF _Toc479257012 \h </w:instrText>
            </w:r>
            <w:r>
              <w:rPr>
                <w:noProof/>
                <w:webHidden/>
              </w:rPr>
            </w:r>
            <w:r>
              <w:rPr>
                <w:noProof/>
                <w:webHidden/>
              </w:rPr>
              <w:fldChar w:fldCharType="separate"/>
            </w:r>
            <w:r>
              <w:rPr>
                <w:noProof/>
                <w:webHidden/>
              </w:rPr>
              <w:t>30</w:t>
            </w:r>
            <w:r>
              <w:rPr>
                <w:noProof/>
                <w:webHidden/>
              </w:rPr>
              <w:fldChar w:fldCharType="end"/>
            </w:r>
          </w:hyperlink>
        </w:p>
        <w:p w14:paraId="50CF832F" w14:textId="4CDFC8D1" w:rsidR="008D4D7B" w:rsidRDefault="008D4D7B">
          <w:pPr>
            <w:pStyle w:val="TOC1"/>
            <w:tabs>
              <w:tab w:val="right" w:leader="dot" w:pos="9350"/>
            </w:tabs>
            <w:rPr>
              <w:noProof/>
              <w:kern w:val="0"/>
              <w:lang w:val="en-US" w:eastAsia="en-US"/>
              <w14:ligatures w14:val="none"/>
            </w:rPr>
          </w:pPr>
          <w:hyperlink w:anchor="_Toc479257013" w:history="1">
            <w:r w:rsidRPr="000B589D">
              <w:rPr>
                <w:rStyle w:val="Hyperlink"/>
                <w:noProof/>
              </w:rPr>
              <w:t>Sequentiediagrammen</w:t>
            </w:r>
            <w:r>
              <w:rPr>
                <w:noProof/>
                <w:webHidden/>
              </w:rPr>
              <w:tab/>
            </w:r>
            <w:r>
              <w:rPr>
                <w:noProof/>
                <w:webHidden/>
              </w:rPr>
              <w:fldChar w:fldCharType="begin"/>
            </w:r>
            <w:r>
              <w:rPr>
                <w:noProof/>
                <w:webHidden/>
              </w:rPr>
              <w:instrText xml:space="preserve"> PAGEREF _Toc479257013 \h </w:instrText>
            </w:r>
            <w:r>
              <w:rPr>
                <w:noProof/>
                <w:webHidden/>
              </w:rPr>
            </w:r>
            <w:r>
              <w:rPr>
                <w:noProof/>
                <w:webHidden/>
              </w:rPr>
              <w:fldChar w:fldCharType="separate"/>
            </w:r>
            <w:r>
              <w:rPr>
                <w:noProof/>
                <w:webHidden/>
              </w:rPr>
              <w:t>31</w:t>
            </w:r>
            <w:r>
              <w:rPr>
                <w:noProof/>
                <w:webHidden/>
              </w:rPr>
              <w:fldChar w:fldCharType="end"/>
            </w:r>
          </w:hyperlink>
        </w:p>
        <w:p w14:paraId="43E87F0F" w14:textId="71445380" w:rsidR="008D4D7B" w:rsidRDefault="008D4D7B">
          <w:pPr>
            <w:pStyle w:val="TOC2"/>
            <w:tabs>
              <w:tab w:val="right" w:leader="dot" w:pos="9350"/>
            </w:tabs>
            <w:rPr>
              <w:noProof/>
              <w:kern w:val="0"/>
              <w:lang w:val="en-US" w:eastAsia="en-US"/>
              <w14:ligatures w14:val="none"/>
            </w:rPr>
          </w:pPr>
          <w:hyperlink w:anchor="_Toc479257014" w:history="1">
            <w:r w:rsidRPr="000B589D">
              <w:rPr>
                <w:rStyle w:val="Hyperlink"/>
                <w:noProof/>
              </w:rPr>
              <w:t>TwinfieldLoginService</w:t>
            </w:r>
            <w:r>
              <w:rPr>
                <w:noProof/>
                <w:webHidden/>
              </w:rPr>
              <w:tab/>
            </w:r>
            <w:r>
              <w:rPr>
                <w:noProof/>
                <w:webHidden/>
              </w:rPr>
              <w:fldChar w:fldCharType="begin"/>
            </w:r>
            <w:r>
              <w:rPr>
                <w:noProof/>
                <w:webHidden/>
              </w:rPr>
              <w:instrText xml:space="preserve"> PAGEREF _Toc479257014 \h </w:instrText>
            </w:r>
            <w:r>
              <w:rPr>
                <w:noProof/>
                <w:webHidden/>
              </w:rPr>
            </w:r>
            <w:r>
              <w:rPr>
                <w:noProof/>
                <w:webHidden/>
              </w:rPr>
              <w:fldChar w:fldCharType="separate"/>
            </w:r>
            <w:r>
              <w:rPr>
                <w:noProof/>
                <w:webHidden/>
              </w:rPr>
              <w:t>31</w:t>
            </w:r>
            <w:r>
              <w:rPr>
                <w:noProof/>
                <w:webHidden/>
              </w:rPr>
              <w:fldChar w:fldCharType="end"/>
            </w:r>
          </w:hyperlink>
        </w:p>
        <w:p w14:paraId="3A3BBDA9" w14:textId="19E79C5C" w:rsidR="008F3323" w:rsidRDefault="00914845" w:rsidP="008F3323">
          <w:pPr>
            <w:pStyle w:val="TOC3"/>
            <w:tabs>
              <w:tab w:val="right" w:leader="dot" w:pos="9350"/>
            </w:tabs>
            <w:rPr>
              <w:b/>
              <w:bCs/>
              <w:noProof/>
            </w:rPr>
          </w:pPr>
          <w:r w:rsidRPr="00AE4D8C">
            <w:rPr>
              <w:b/>
              <w:bCs/>
              <w:noProof/>
            </w:rPr>
            <w:fldChar w:fldCharType="end"/>
          </w:r>
        </w:p>
      </w:sdtContent>
    </w:sdt>
    <w:p w14:paraId="7B82F995" w14:textId="77777777" w:rsidR="008F3323" w:rsidRDefault="008F3323">
      <w:pPr>
        <w:spacing w:after="240" w:line="252" w:lineRule="auto"/>
        <w:ind w:left="0" w:right="0"/>
        <w:rPr>
          <w:b/>
          <w:bCs/>
          <w:noProof/>
        </w:rPr>
      </w:pPr>
      <w:r>
        <w:rPr>
          <w:b/>
          <w:bCs/>
          <w:noProof/>
        </w:rPr>
        <w:br w:type="page"/>
      </w:r>
    </w:p>
    <w:p w14:paraId="6DD138F5" w14:textId="29D06191" w:rsidR="009F61E7" w:rsidRPr="00AE4D8C" w:rsidRDefault="009F61E7" w:rsidP="009F61E7">
      <w:pPr>
        <w:pStyle w:val="Heading1"/>
      </w:pPr>
      <w:bookmarkStart w:id="1" w:name="_Toc479256944"/>
      <w:r w:rsidRPr="00AE4D8C">
        <w:lastRenderedPageBreak/>
        <w:t>Document</w:t>
      </w:r>
      <w:bookmarkEnd w:id="1"/>
    </w:p>
    <w:p w14:paraId="0E82F4AF" w14:textId="77777777" w:rsidR="009F61E7" w:rsidRPr="00AE4D8C" w:rsidRDefault="001E7132" w:rsidP="009F61E7">
      <w:pPr>
        <w:pStyle w:val="Heading2"/>
      </w:pPr>
      <w:bookmarkStart w:id="2" w:name="_Toc479256945"/>
      <w:r w:rsidRPr="00AE4D8C">
        <w:t>Versietabel</w:t>
      </w:r>
      <w:bookmarkEnd w:id="2"/>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AE4D8C" w14:paraId="401A478F" w14:textId="77777777"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14:paraId="50F1A3C8" w14:textId="77777777" w:rsidR="009F61E7" w:rsidRPr="00AE4D8C" w:rsidRDefault="001E7132" w:rsidP="001B3551">
            <w:pPr>
              <w:pStyle w:val="Tabletext"/>
            </w:pPr>
            <w:r w:rsidRPr="00AE4D8C">
              <w:t>Versie</w:t>
            </w:r>
          </w:p>
        </w:tc>
        <w:tc>
          <w:tcPr>
            <w:tcW w:w="1260" w:type="dxa"/>
            <w:tcBorders>
              <w:top w:val="nil"/>
            </w:tcBorders>
            <w:vAlign w:val="bottom"/>
          </w:tcPr>
          <w:p w14:paraId="61251110" w14:textId="77777777" w:rsidR="009F61E7"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Datum</w:t>
            </w:r>
          </w:p>
        </w:tc>
        <w:tc>
          <w:tcPr>
            <w:tcW w:w="2070" w:type="dxa"/>
            <w:tcBorders>
              <w:top w:val="nil"/>
            </w:tcBorders>
            <w:vAlign w:val="bottom"/>
          </w:tcPr>
          <w:p w14:paraId="660C71BF" w14:textId="77777777" w:rsidR="009F61E7"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Auteur</w:t>
            </w:r>
          </w:p>
        </w:tc>
        <w:tc>
          <w:tcPr>
            <w:tcW w:w="5130" w:type="dxa"/>
            <w:tcBorders>
              <w:top w:val="nil"/>
              <w:right w:val="nil"/>
            </w:tcBorders>
            <w:vAlign w:val="bottom"/>
          </w:tcPr>
          <w:p w14:paraId="06748B8D" w14:textId="77777777" w:rsidR="009F61E7"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Opmerking</w:t>
            </w:r>
          </w:p>
        </w:tc>
      </w:tr>
      <w:tr w:rsidR="009F61E7" w:rsidRPr="00AE4D8C" w14:paraId="11268EF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B3820A6" w14:textId="77777777" w:rsidR="009F61E7" w:rsidRPr="00AE4D8C" w:rsidRDefault="00121454" w:rsidP="001B3551">
            <w:pPr>
              <w:pStyle w:val="Tabletext"/>
            </w:pPr>
            <w:r w:rsidRPr="00AE4D8C">
              <w:t>0.1</w:t>
            </w:r>
          </w:p>
        </w:tc>
        <w:tc>
          <w:tcPr>
            <w:tcW w:w="1260" w:type="dxa"/>
          </w:tcPr>
          <w:p w14:paraId="43496921" w14:textId="77777777" w:rsidR="009F61E7" w:rsidRPr="00AE4D8C" w:rsidRDefault="0027147A" w:rsidP="001B3551">
            <w:pPr>
              <w:pStyle w:val="Tabletext"/>
              <w:cnfStyle w:val="000000000000" w:firstRow="0" w:lastRow="0" w:firstColumn="0" w:lastColumn="0" w:oddVBand="0" w:evenVBand="0" w:oddHBand="0" w:evenHBand="0" w:firstRowFirstColumn="0" w:firstRowLastColumn="0" w:lastRowFirstColumn="0" w:lastRowLastColumn="0"/>
            </w:pPr>
            <w:r w:rsidRPr="00AE4D8C">
              <w:t>15-03</w:t>
            </w:r>
            <w:r w:rsidR="001E7132" w:rsidRPr="00AE4D8C">
              <w:t>-2017</w:t>
            </w:r>
          </w:p>
        </w:tc>
        <w:tc>
          <w:tcPr>
            <w:tcW w:w="2070" w:type="dxa"/>
          </w:tcPr>
          <w:p w14:paraId="7252F53F" w14:textId="77777777" w:rsidR="009F61E7" w:rsidRPr="00AE4D8C" w:rsidRDefault="009F61E7" w:rsidP="001B3551">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5130" w:type="dxa"/>
            <w:tcBorders>
              <w:right w:val="nil"/>
            </w:tcBorders>
          </w:tcPr>
          <w:p w14:paraId="73975F0E" w14:textId="77777777" w:rsidR="009F61E7" w:rsidRPr="00AE4D8C" w:rsidRDefault="001E7132" w:rsidP="001B3551">
            <w:pPr>
              <w:pStyle w:val="Tabletext"/>
              <w:cnfStyle w:val="000000000000" w:firstRow="0" w:lastRow="0" w:firstColumn="0" w:lastColumn="0" w:oddVBand="0" w:evenVBand="0" w:oddHBand="0" w:evenHBand="0" w:firstRowFirstColumn="0" w:firstRowLastColumn="0" w:lastRowFirstColumn="0" w:lastRowLastColumn="0"/>
            </w:pPr>
            <w:r w:rsidRPr="00AE4D8C">
              <w:t xml:space="preserve">Initiële </w:t>
            </w:r>
            <w:r w:rsidR="00121454" w:rsidRPr="00AE4D8C">
              <w:t>versi</w:t>
            </w:r>
            <w:r w:rsidRPr="00AE4D8C">
              <w:t>e</w:t>
            </w:r>
          </w:p>
        </w:tc>
      </w:tr>
      <w:tr w:rsidR="009F61E7" w:rsidRPr="00AE4D8C" w14:paraId="4CB34F89"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F46EBA7" w14:textId="77777777" w:rsidR="009F61E7" w:rsidRPr="00AE4D8C" w:rsidRDefault="00041A26" w:rsidP="001B3551">
            <w:pPr>
              <w:pStyle w:val="Tabletext"/>
            </w:pPr>
            <w:r w:rsidRPr="00AE4D8C">
              <w:t>0.2</w:t>
            </w:r>
          </w:p>
        </w:tc>
        <w:tc>
          <w:tcPr>
            <w:tcW w:w="1260" w:type="dxa"/>
          </w:tcPr>
          <w:p w14:paraId="2ECB244F" w14:textId="77777777" w:rsidR="009F61E7" w:rsidRPr="00AE4D8C" w:rsidRDefault="00041A26" w:rsidP="001B3551">
            <w:pPr>
              <w:pStyle w:val="Tabletext"/>
              <w:cnfStyle w:val="000000000000" w:firstRow="0" w:lastRow="0" w:firstColumn="0" w:lastColumn="0" w:oddVBand="0" w:evenVBand="0" w:oddHBand="0" w:evenHBand="0" w:firstRowFirstColumn="0" w:firstRowLastColumn="0" w:lastRowFirstColumn="0" w:lastRowLastColumn="0"/>
            </w:pPr>
            <w:r w:rsidRPr="00AE4D8C">
              <w:t>16-03-2017</w:t>
            </w:r>
          </w:p>
        </w:tc>
        <w:tc>
          <w:tcPr>
            <w:tcW w:w="2070" w:type="dxa"/>
          </w:tcPr>
          <w:p w14:paraId="423CBED8" w14:textId="77777777" w:rsidR="009F61E7" w:rsidRPr="00AE4D8C" w:rsidRDefault="00041A26" w:rsidP="001B3551">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5130" w:type="dxa"/>
            <w:tcBorders>
              <w:right w:val="nil"/>
            </w:tcBorders>
          </w:tcPr>
          <w:p w14:paraId="2F723DA2" w14:textId="77777777" w:rsidR="009F61E7" w:rsidRPr="00AE4D8C" w:rsidRDefault="00EA3BA7" w:rsidP="00DB6282">
            <w:pPr>
              <w:pStyle w:val="Tabletext"/>
              <w:cnfStyle w:val="000000000000" w:firstRow="0" w:lastRow="0" w:firstColumn="0" w:lastColumn="0" w:oddVBand="0" w:evenVBand="0" w:oddHBand="0" w:evenHBand="0" w:firstRowFirstColumn="0" w:firstRowLastColumn="0" w:lastRowFirstColumn="0" w:lastRowLastColumn="0"/>
            </w:pPr>
            <w:r w:rsidRPr="00AE4D8C">
              <w:t>Structuur vastgesteld.</w:t>
            </w:r>
          </w:p>
        </w:tc>
      </w:tr>
      <w:tr w:rsidR="009F61E7" w:rsidRPr="00AE4D8C" w14:paraId="1FF14C6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15FF12E3" w14:textId="77777777" w:rsidR="009F61E7" w:rsidRPr="00AE4D8C" w:rsidRDefault="00192E0E" w:rsidP="001B3551">
            <w:pPr>
              <w:pStyle w:val="Tabletext"/>
            </w:pPr>
            <w:r w:rsidRPr="00AE4D8C">
              <w:t>0.3</w:t>
            </w:r>
          </w:p>
        </w:tc>
        <w:tc>
          <w:tcPr>
            <w:tcW w:w="1260" w:type="dxa"/>
          </w:tcPr>
          <w:p w14:paraId="75845951" w14:textId="77777777" w:rsidR="009F61E7" w:rsidRPr="00AE4D8C" w:rsidRDefault="00192E0E" w:rsidP="001B3551">
            <w:pPr>
              <w:pStyle w:val="Tabletext"/>
              <w:cnfStyle w:val="000000000000" w:firstRow="0" w:lastRow="0" w:firstColumn="0" w:lastColumn="0" w:oddVBand="0" w:evenVBand="0" w:oddHBand="0" w:evenHBand="0" w:firstRowFirstColumn="0" w:firstRowLastColumn="0" w:lastRowFirstColumn="0" w:lastRowLastColumn="0"/>
            </w:pPr>
            <w:r w:rsidRPr="00AE4D8C">
              <w:t>17-03-2017</w:t>
            </w:r>
          </w:p>
        </w:tc>
        <w:tc>
          <w:tcPr>
            <w:tcW w:w="2070" w:type="dxa"/>
          </w:tcPr>
          <w:p w14:paraId="716363DF" w14:textId="77777777" w:rsidR="009F61E7" w:rsidRPr="00AE4D8C" w:rsidRDefault="00192E0E" w:rsidP="001B3551">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5130" w:type="dxa"/>
            <w:tcBorders>
              <w:right w:val="nil"/>
            </w:tcBorders>
          </w:tcPr>
          <w:p w14:paraId="0CFB4E23" w14:textId="77777777" w:rsidR="009F61E7" w:rsidRPr="00AE4D8C" w:rsidRDefault="00A71AEB" w:rsidP="001B3551">
            <w:pPr>
              <w:pStyle w:val="Tabletext"/>
              <w:cnfStyle w:val="000000000000" w:firstRow="0" w:lastRow="0" w:firstColumn="0" w:lastColumn="0" w:oddVBand="0" w:evenVBand="0" w:oddHBand="0" w:evenHBand="0" w:firstRowFirstColumn="0" w:firstRowLastColumn="0" w:lastRowFirstColumn="0" w:lastRowLastColumn="0"/>
            </w:pPr>
            <w:r w:rsidRPr="00AE4D8C">
              <w:t>Hoofdstukken Ontwikkelomgeving, Accounting en Relaties grof beschreven.</w:t>
            </w:r>
          </w:p>
        </w:tc>
      </w:tr>
      <w:tr w:rsidR="009F61E7" w:rsidRPr="00AE4D8C" w14:paraId="796C693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70C4A3C" w14:textId="77777777" w:rsidR="009F61E7" w:rsidRPr="00AE4D8C" w:rsidRDefault="00B90BFD" w:rsidP="001B3551">
            <w:pPr>
              <w:pStyle w:val="Tabletext"/>
            </w:pPr>
            <w:r>
              <w:t>0.4</w:t>
            </w:r>
          </w:p>
        </w:tc>
        <w:tc>
          <w:tcPr>
            <w:tcW w:w="1260" w:type="dxa"/>
          </w:tcPr>
          <w:p w14:paraId="7D889238" w14:textId="77777777" w:rsidR="009F61E7" w:rsidRPr="00AE4D8C" w:rsidRDefault="00B90BFD" w:rsidP="001B3551">
            <w:pPr>
              <w:pStyle w:val="Tabletext"/>
              <w:cnfStyle w:val="000000000000" w:firstRow="0" w:lastRow="0" w:firstColumn="0" w:lastColumn="0" w:oddVBand="0" w:evenVBand="0" w:oddHBand="0" w:evenHBand="0" w:firstRowFirstColumn="0" w:firstRowLastColumn="0" w:lastRowFirstColumn="0" w:lastRowLastColumn="0"/>
            </w:pPr>
            <w:r>
              <w:t>20-03-2017</w:t>
            </w:r>
          </w:p>
        </w:tc>
        <w:tc>
          <w:tcPr>
            <w:tcW w:w="2070" w:type="dxa"/>
          </w:tcPr>
          <w:p w14:paraId="7B5E77E9" w14:textId="77777777" w:rsidR="009F61E7" w:rsidRPr="00AE4D8C" w:rsidRDefault="00B90BFD"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722B125D" w14:textId="77777777" w:rsidR="009F61E7" w:rsidRPr="00AE4D8C" w:rsidRDefault="00B90BFD" w:rsidP="001B3551">
            <w:pPr>
              <w:pStyle w:val="Tabletext"/>
              <w:cnfStyle w:val="000000000000" w:firstRow="0" w:lastRow="0" w:firstColumn="0" w:lastColumn="0" w:oddVBand="0" w:evenVBand="0" w:oddHBand="0" w:evenHBand="0" w:firstRowFirstColumn="0" w:firstRowLastColumn="0" w:lastRowFirstColumn="0" w:lastRowLastColumn="0"/>
            </w:pPr>
            <w:r>
              <w:t>Hoofdstuk Ontwikkelomgeving 50%.</w:t>
            </w:r>
          </w:p>
        </w:tc>
      </w:tr>
      <w:tr w:rsidR="009F61E7" w:rsidRPr="00AE4D8C" w14:paraId="47C74CC2"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F0CCDA0" w14:textId="77777777" w:rsidR="009F61E7" w:rsidRPr="00AE4D8C" w:rsidRDefault="00F241C1" w:rsidP="001B3551">
            <w:pPr>
              <w:pStyle w:val="Tabletext"/>
            </w:pPr>
            <w:r>
              <w:t>0.5</w:t>
            </w:r>
          </w:p>
        </w:tc>
        <w:tc>
          <w:tcPr>
            <w:tcW w:w="1260" w:type="dxa"/>
          </w:tcPr>
          <w:p w14:paraId="393955F5" w14:textId="77777777" w:rsidR="009F61E7" w:rsidRPr="00AE4D8C" w:rsidRDefault="00F241C1" w:rsidP="001B3551">
            <w:pPr>
              <w:pStyle w:val="Tabletext"/>
              <w:cnfStyle w:val="000000000000" w:firstRow="0" w:lastRow="0" w:firstColumn="0" w:lastColumn="0" w:oddVBand="0" w:evenVBand="0" w:oddHBand="0" w:evenHBand="0" w:firstRowFirstColumn="0" w:firstRowLastColumn="0" w:lastRowFirstColumn="0" w:lastRowLastColumn="0"/>
            </w:pPr>
            <w:r>
              <w:t>21-03-2017</w:t>
            </w:r>
          </w:p>
        </w:tc>
        <w:tc>
          <w:tcPr>
            <w:tcW w:w="2070" w:type="dxa"/>
          </w:tcPr>
          <w:p w14:paraId="67A361E2" w14:textId="77777777" w:rsidR="009F61E7" w:rsidRPr="00AE4D8C" w:rsidRDefault="00F241C1"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01EEF8B1" w14:textId="77777777" w:rsidR="009F61E7" w:rsidRPr="00AE4D8C" w:rsidRDefault="00CA3756" w:rsidP="001B3551">
            <w:pPr>
              <w:pStyle w:val="Tabletext"/>
              <w:cnfStyle w:val="000000000000" w:firstRow="0" w:lastRow="0" w:firstColumn="0" w:lastColumn="0" w:oddVBand="0" w:evenVBand="0" w:oddHBand="0" w:evenHBand="0" w:firstRowFirstColumn="0" w:firstRowLastColumn="0" w:lastRowFirstColumn="0" w:lastRowLastColumn="0"/>
            </w:pPr>
            <w:r>
              <w:t>Hoofdstuk Ontwikkelomgeving 8</w:t>
            </w:r>
            <w:r w:rsidR="009231C6">
              <w:t>0</w:t>
            </w:r>
            <w:r w:rsidR="00F241C1">
              <w:t>%.</w:t>
            </w:r>
          </w:p>
        </w:tc>
      </w:tr>
      <w:tr w:rsidR="009F61E7" w:rsidRPr="00AE4D8C" w14:paraId="4EF379C1"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3D879A2" w14:textId="5E685D64" w:rsidR="009F61E7" w:rsidRPr="00AE4D8C" w:rsidRDefault="00951A7F" w:rsidP="001B3551">
            <w:pPr>
              <w:pStyle w:val="Tabletext"/>
            </w:pPr>
            <w:r>
              <w:t>0.6</w:t>
            </w:r>
          </w:p>
        </w:tc>
        <w:tc>
          <w:tcPr>
            <w:tcW w:w="1260" w:type="dxa"/>
          </w:tcPr>
          <w:p w14:paraId="62BF0D72" w14:textId="2F7F7135" w:rsidR="009F61E7" w:rsidRPr="00AE4D8C" w:rsidRDefault="00951A7F" w:rsidP="001B3551">
            <w:pPr>
              <w:pStyle w:val="Tabletext"/>
              <w:cnfStyle w:val="000000000000" w:firstRow="0" w:lastRow="0" w:firstColumn="0" w:lastColumn="0" w:oddVBand="0" w:evenVBand="0" w:oddHBand="0" w:evenHBand="0" w:firstRowFirstColumn="0" w:firstRowLastColumn="0" w:lastRowFirstColumn="0" w:lastRowLastColumn="0"/>
            </w:pPr>
            <w:r>
              <w:t>22-03-2017</w:t>
            </w:r>
          </w:p>
        </w:tc>
        <w:tc>
          <w:tcPr>
            <w:tcW w:w="2070" w:type="dxa"/>
          </w:tcPr>
          <w:p w14:paraId="5673C733" w14:textId="26E9D164" w:rsidR="009F61E7" w:rsidRPr="00AE4D8C" w:rsidRDefault="00951A7F"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32ADC1E0" w14:textId="484B6EF9" w:rsidR="009F61E7" w:rsidRPr="00AE4D8C" w:rsidRDefault="00C126ED" w:rsidP="001B3551">
            <w:pPr>
              <w:pStyle w:val="Tabletext"/>
              <w:cnfStyle w:val="000000000000" w:firstRow="0" w:lastRow="0" w:firstColumn="0" w:lastColumn="0" w:oddVBand="0" w:evenVBand="0" w:oddHBand="0" w:evenHBand="0" w:firstRowFirstColumn="0" w:firstRowLastColumn="0" w:lastRowFirstColumn="0" w:lastRowLastColumn="0"/>
            </w:pPr>
            <w:r>
              <w:t xml:space="preserve">Hoofdstuk Ontwikkelomgeving 95%, met </w:t>
            </w:r>
            <w:r w:rsidR="005127EB">
              <w:t>hoofdstuk Accounting verder gegaan.</w:t>
            </w:r>
          </w:p>
        </w:tc>
      </w:tr>
      <w:tr w:rsidR="009F61E7" w:rsidRPr="00AE4D8C" w14:paraId="442302FB"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D92B09C" w14:textId="013617A6" w:rsidR="009F61E7" w:rsidRPr="00AE4D8C" w:rsidRDefault="00A3444C" w:rsidP="001B3551">
            <w:pPr>
              <w:pStyle w:val="Tabletext"/>
            </w:pPr>
            <w:r>
              <w:t>0.7</w:t>
            </w:r>
          </w:p>
        </w:tc>
        <w:tc>
          <w:tcPr>
            <w:tcW w:w="1260" w:type="dxa"/>
          </w:tcPr>
          <w:p w14:paraId="2F8E4629" w14:textId="3CEC8590" w:rsidR="009F61E7" w:rsidRPr="00AE4D8C" w:rsidRDefault="00A3444C" w:rsidP="001B3551">
            <w:pPr>
              <w:pStyle w:val="Tabletext"/>
              <w:cnfStyle w:val="000000000000" w:firstRow="0" w:lastRow="0" w:firstColumn="0" w:lastColumn="0" w:oddVBand="0" w:evenVBand="0" w:oddHBand="0" w:evenHBand="0" w:firstRowFirstColumn="0" w:firstRowLastColumn="0" w:lastRowFirstColumn="0" w:lastRowLastColumn="0"/>
            </w:pPr>
            <w:r>
              <w:t>23-03-2017</w:t>
            </w:r>
          </w:p>
        </w:tc>
        <w:tc>
          <w:tcPr>
            <w:tcW w:w="2070" w:type="dxa"/>
          </w:tcPr>
          <w:p w14:paraId="0026658B" w14:textId="246FA3EB" w:rsidR="009F61E7" w:rsidRPr="00AE4D8C" w:rsidRDefault="00A3444C"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5C124662" w14:textId="45AAB023" w:rsidR="009F61E7" w:rsidRPr="00AE4D8C" w:rsidRDefault="00E226A9" w:rsidP="001B3551">
            <w:pPr>
              <w:pStyle w:val="Tabletext"/>
              <w:cnfStyle w:val="000000000000" w:firstRow="0" w:lastRow="0" w:firstColumn="0" w:lastColumn="0" w:oddVBand="0" w:evenVBand="0" w:oddHBand="0" w:evenHBand="0" w:firstRowFirstColumn="0" w:firstRowLastColumn="0" w:lastRowFirstColumn="0" w:lastRowLastColumn="0"/>
            </w:pPr>
            <w:r>
              <w:t>Hoofdstuk Ontwikkelomgeving, paragraaf Methode</w:t>
            </w:r>
            <w:r w:rsidR="00AC2A94">
              <w:t>s af, en Accounting inleiding gedeeltelijk.</w:t>
            </w:r>
          </w:p>
        </w:tc>
      </w:tr>
      <w:tr w:rsidR="00367965" w:rsidRPr="00AE4D8C" w14:paraId="0C250C39"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01A43F3" w14:textId="4935D08D" w:rsidR="00367965" w:rsidRDefault="00367965" w:rsidP="001B3551">
            <w:pPr>
              <w:pStyle w:val="Tabletext"/>
            </w:pPr>
            <w:r>
              <w:t>0.8</w:t>
            </w:r>
          </w:p>
        </w:tc>
        <w:tc>
          <w:tcPr>
            <w:tcW w:w="1260" w:type="dxa"/>
          </w:tcPr>
          <w:p w14:paraId="2AAD80E5" w14:textId="2F670F0E" w:rsidR="00367965" w:rsidRDefault="00367965" w:rsidP="001B3551">
            <w:pPr>
              <w:pStyle w:val="Tabletext"/>
              <w:cnfStyle w:val="000000000000" w:firstRow="0" w:lastRow="0" w:firstColumn="0" w:lastColumn="0" w:oddVBand="0" w:evenVBand="0" w:oddHBand="0" w:evenHBand="0" w:firstRowFirstColumn="0" w:firstRowLastColumn="0" w:lastRowFirstColumn="0" w:lastRowLastColumn="0"/>
            </w:pPr>
            <w:r>
              <w:t>24-03-2017</w:t>
            </w:r>
          </w:p>
        </w:tc>
        <w:tc>
          <w:tcPr>
            <w:tcW w:w="2070" w:type="dxa"/>
          </w:tcPr>
          <w:p w14:paraId="5D368CD5" w14:textId="05161C33" w:rsidR="00367965" w:rsidRDefault="00367965"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10C5B7B3" w14:textId="3FEC8742" w:rsidR="00367965" w:rsidRDefault="00367965" w:rsidP="001B3551">
            <w:pPr>
              <w:pStyle w:val="Tabletext"/>
              <w:cnfStyle w:val="000000000000" w:firstRow="0" w:lastRow="0" w:firstColumn="0" w:lastColumn="0" w:oddVBand="0" w:evenVBand="0" w:oddHBand="0" w:evenHBand="0" w:firstRowFirstColumn="0" w:firstRowLastColumn="0" w:lastRowFirstColumn="0" w:lastRowLastColumn="0"/>
            </w:pPr>
            <w:r>
              <w:t>H</w:t>
            </w:r>
            <w:r w:rsidR="009136D0">
              <w:t>oofdstuk Accounting paragraaf G</w:t>
            </w:r>
            <w:r>
              <w:t>ebruikersinterface</w:t>
            </w:r>
            <w:r w:rsidR="009136D0">
              <w:t xml:space="preserve"> af en datamodel toegevoegd.</w:t>
            </w:r>
          </w:p>
        </w:tc>
      </w:tr>
      <w:tr w:rsidR="000650C5" w:rsidRPr="00AE4D8C" w14:paraId="1978D96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8A0E20B" w14:textId="7AF8DFC9" w:rsidR="000650C5" w:rsidRDefault="000650C5" w:rsidP="001B3551">
            <w:pPr>
              <w:pStyle w:val="Tabletext"/>
            </w:pPr>
            <w:r>
              <w:t>0.9</w:t>
            </w:r>
          </w:p>
        </w:tc>
        <w:tc>
          <w:tcPr>
            <w:tcW w:w="1260" w:type="dxa"/>
          </w:tcPr>
          <w:p w14:paraId="0F0C9E7C" w14:textId="794CA44C" w:rsidR="000650C5" w:rsidRDefault="000650C5" w:rsidP="001B3551">
            <w:pPr>
              <w:pStyle w:val="Tabletext"/>
              <w:cnfStyle w:val="000000000000" w:firstRow="0" w:lastRow="0" w:firstColumn="0" w:lastColumn="0" w:oddVBand="0" w:evenVBand="0" w:oddHBand="0" w:evenHBand="0" w:firstRowFirstColumn="0" w:firstRowLastColumn="0" w:lastRowFirstColumn="0" w:lastRowLastColumn="0"/>
            </w:pPr>
            <w:r>
              <w:t>27-03-2017</w:t>
            </w:r>
          </w:p>
        </w:tc>
        <w:tc>
          <w:tcPr>
            <w:tcW w:w="2070" w:type="dxa"/>
          </w:tcPr>
          <w:p w14:paraId="7228B065" w14:textId="79AF1197" w:rsidR="000650C5" w:rsidRDefault="000650C5"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1E03F91F" w14:textId="3A509437" w:rsidR="000650C5" w:rsidRDefault="00C631F9" w:rsidP="001B3551">
            <w:pPr>
              <w:pStyle w:val="Tabletext"/>
              <w:cnfStyle w:val="000000000000" w:firstRow="0" w:lastRow="0" w:firstColumn="0" w:lastColumn="0" w:oddVBand="0" w:evenVBand="0" w:oddHBand="0" w:evenHBand="0" w:firstRowFirstColumn="0" w:firstRowLastColumn="0" w:lastRowFirstColumn="0" w:lastRowLastColumn="0"/>
            </w:pPr>
            <w:r>
              <w:t>Paragraaf</w:t>
            </w:r>
            <w:r w:rsidR="000650C5">
              <w:t xml:space="preserve"> Gebruikersinterface echt af met tabel en voorbeeld plaatjes, Engelse benamingen ook omschreven.</w:t>
            </w:r>
          </w:p>
        </w:tc>
      </w:tr>
      <w:tr w:rsidR="00C631F9" w:rsidRPr="00AE4D8C" w14:paraId="460D2C7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25A4964" w14:textId="21AA5BF3" w:rsidR="00C631F9" w:rsidRDefault="00C631F9" w:rsidP="001B3551">
            <w:pPr>
              <w:pStyle w:val="Tabletext"/>
            </w:pPr>
            <w:r>
              <w:t>0.10</w:t>
            </w:r>
          </w:p>
        </w:tc>
        <w:tc>
          <w:tcPr>
            <w:tcW w:w="1260" w:type="dxa"/>
          </w:tcPr>
          <w:p w14:paraId="4CBE5B8B" w14:textId="2F6F82B2" w:rsidR="00C631F9" w:rsidRDefault="00C631F9" w:rsidP="001B3551">
            <w:pPr>
              <w:pStyle w:val="Tabletext"/>
              <w:cnfStyle w:val="000000000000" w:firstRow="0" w:lastRow="0" w:firstColumn="0" w:lastColumn="0" w:oddVBand="0" w:evenVBand="0" w:oddHBand="0" w:evenHBand="0" w:firstRowFirstColumn="0" w:firstRowLastColumn="0" w:lastRowFirstColumn="0" w:lastRowLastColumn="0"/>
            </w:pPr>
            <w:r>
              <w:t>29-03-2017</w:t>
            </w:r>
          </w:p>
        </w:tc>
        <w:tc>
          <w:tcPr>
            <w:tcW w:w="2070" w:type="dxa"/>
          </w:tcPr>
          <w:p w14:paraId="3DCAB1A6" w14:textId="2CB334B2" w:rsidR="00C631F9" w:rsidRDefault="00C631F9"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240DF217" w14:textId="57E7F7DF" w:rsidR="00C631F9" w:rsidRDefault="00C631F9" w:rsidP="001B3551">
            <w:pPr>
              <w:pStyle w:val="Tabletext"/>
              <w:cnfStyle w:val="000000000000" w:firstRow="0" w:lastRow="0" w:firstColumn="0" w:lastColumn="0" w:oddVBand="0" w:evenVBand="0" w:oddHBand="0" w:evenHBand="0" w:firstRowFirstColumn="0" w:firstRowLastColumn="0" w:lastRowFirstColumn="0" w:lastRowLastColumn="0"/>
            </w:pPr>
            <w:r>
              <w:t>Eerste paragraaf van hoofdstuk Relaties af.</w:t>
            </w:r>
          </w:p>
        </w:tc>
      </w:tr>
      <w:tr w:rsidR="00C65B60" w:rsidRPr="00AE4D8C" w14:paraId="1F7AF37B"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FA3E7A2" w14:textId="2BD4B6EF" w:rsidR="00C65B60" w:rsidRDefault="00C65B60" w:rsidP="001B3551">
            <w:pPr>
              <w:pStyle w:val="Tabletext"/>
            </w:pPr>
            <w:r>
              <w:t>0.11</w:t>
            </w:r>
          </w:p>
        </w:tc>
        <w:tc>
          <w:tcPr>
            <w:tcW w:w="1260" w:type="dxa"/>
          </w:tcPr>
          <w:p w14:paraId="3DF9FBF5" w14:textId="05690EB1" w:rsidR="00C65B60" w:rsidRDefault="00C65B60" w:rsidP="001B3551">
            <w:pPr>
              <w:pStyle w:val="Tabletext"/>
              <w:cnfStyle w:val="000000000000" w:firstRow="0" w:lastRow="0" w:firstColumn="0" w:lastColumn="0" w:oddVBand="0" w:evenVBand="0" w:oddHBand="0" w:evenHBand="0" w:firstRowFirstColumn="0" w:firstRowLastColumn="0" w:lastRowFirstColumn="0" w:lastRowLastColumn="0"/>
            </w:pPr>
            <w:r>
              <w:t>30-03-2017</w:t>
            </w:r>
          </w:p>
        </w:tc>
        <w:tc>
          <w:tcPr>
            <w:tcW w:w="2070" w:type="dxa"/>
          </w:tcPr>
          <w:p w14:paraId="3A43B222" w14:textId="3D46CF2D" w:rsidR="00C65B60" w:rsidRDefault="00C65B60"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52158ACE" w14:textId="19B3BA56" w:rsidR="00C65B60" w:rsidRDefault="00D04E5C" w:rsidP="001B3551">
            <w:pPr>
              <w:pStyle w:val="Tabletext"/>
              <w:cnfStyle w:val="000000000000" w:firstRow="0" w:lastRow="0" w:firstColumn="0" w:lastColumn="0" w:oddVBand="0" w:evenVBand="0" w:oddHBand="0" w:evenHBand="0" w:firstRowFirstColumn="0" w:firstRowLastColumn="0" w:lastRowFirstColumn="0" w:lastRowLastColumn="0"/>
            </w:pPr>
            <w:r>
              <w:t>Inleiding af en nieuw hoofdstuk Hoofdcomponenten toegevoegd.</w:t>
            </w:r>
          </w:p>
        </w:tc>
      </w:tr>
      <w:tr w:rsidR="00BD78C7" w:rsidRPr="00AE4D8C" w14:paraId="575B7C6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27127D1" w14:textId="4E8E66D4" w:rsidR="00BD78C7" w:rsidRDefault="005161B8" w:rsidP="001B3551">
            <w:pPr>
              <w:pStyle w:val="Tabletext"/>
            </w:pPr>
            <w:r>
              <w:t>0.12</w:t>
            </w:r>
          </w:p>
        </w:tc>
        <w:tc>
          <w:tcPr>
            <w:tcW w:w="1260" w:type="dxa"/>
          </w:tcPr>
          <w:p w14:paraId="2A115664" w14:textId="4FDEE3F1" w:rsidR="00BD78C7" w:rsidRDefault="005161B8" w:rsidP="001B3551">
            <w:pPr>
              <w:pStyle w:val="Tabletext"/>
              <w:cnfStyle w:val="000000000000" w:firstRow="0" w:lastRow="0" w:firstColumn="0" w:lastColumn="0" w:oddVBand="0" w:evenVBand="0" w:oddHBand="0" w:evenHBand="0" w:firstRowFirstColumn="0" w:firstRowLastColumn="0" w:lastRowFirstColumn="0" w:lastRowLastColumn="0"/>
            </w:pPr>
            <w:r>
              <w:t>31-03-2017</w:t>
            </w:r>
          </w:p>
        </w:tc>
        <w:tc>
          <w:tcPr>
            <w:tcW w:w="2070" w:type="dxa"/>
          </w:tcPr>
          <w:p w14:paraId="762C0F85" w14:textId="12313A69" w:rsidR="00BD78C7" w:rsidRDefault="005161B8"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135C4F50" w14:textId="5213A0E7" w:rsidR="00BD78C7" w:rsidRDefault="005161B8" w:rsidP="001B3551">
            <w:pPr>
              <w:pStyle w:val="Tabletext"/>
              <w:cnfStyle w:val="000000000000" w:firstRow="0" w:lastRow="0" w:firstColumn="0" w:lastColumn="0" w:oddVBand="0" w:evenVBand="0" w:oddHBand="0" w:evenHBand="0" w:firstRowFirstColumn="0" w:firstRowLastColumn="0" w:lastRowFirstColumn="0" w:lastRowLastColumn="0"/>
            </w:pPr>
            <w:r>
              <w:t>Kleine aanpassingen.</w:t>
            </w:r>
          </w:p>
        </w:tc>
      </w:tr>
      <w:tr w:rsidR="00932BCB" w:rsidRPr="00AE4D8C" w14:paraId="7E85031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D39252A" w14:textId="24A50CF6" w:rsidR="00932BCB" w:rsidRDefault="00932BCB" w:rsidP="001B3551">
            <w:pPr>
              <w:pStyle w:val="Tabletext"/>
            </w:pPr>
            <w:r>
              <w:t>0.13</w:t>
            </w:r>
          </w:p>
        </w:tc>
        <w:tc>
          <w:tcPr>
            <w:tcW w:w="1260" w:type="dxa"/>
          </w:tcPr>
          <w:p w14:paraId="645384B6" w14:textId="5A12D019" w:rsidR="00932BCB" w:rsidRDefault="00932BCB" w:rsidP="001B3551">
            <w:pPr>
              <w:pStyle w:val="Tabletext"/>
              <w:cnfStyle w:val="000000000000" w:firstRow="0" w:lastRow="0" w:firstColumn="0" w:lastColumn="0" w:oddVBand="0" w:evenVBand="0" w:oddHBand="0" w:evenHBand="0" w:firstRowFirstColumn="0" w:firstRowLastColumn="0" w:lastRowFirstColumn="0" w:lastRowLastColumn="0"/>
            </w:pPr>
            <w:r>
              <w:t>03-04-2017</w:t>
            </w:r>
          </w:p>
        </w:tc>
        <w:tc>
          <w:tcPr>
            <w:tcW w:w="2070" w:type="dxa"/>
          </w:tcPr>
          <w:p w14:paraId="73172CC1" w14:textId="240C7CFB" w:rsidR="00932BCB" w:rsidRDefault="00932BCB"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5B1CE4DE" w14:textId="5577629A" w:rsidR="00932BCB" w:rsidRDefault="00932BCB" w:rsidP="001B3551">
            <w:pPr>
              <w:pStyle w:val="Tabletext"/>
              <w:cnfStyle w:val="000000000000" w:firstRow="0" w:lastRow="0" w:firstColumn="0" w:lastColumn="0" w:oddVBand="0" w:evenVBand="0" w:oddHBand="0" w:evenHBand="0" w:firstRowFirstColumn="0" w:firstRowLastColumn="0" w:lastRowFirstColumn="0" w:lastRowLastColumn="0"/>
            </w:pPr>
            <w:r>
              <w:t>Beschrijving</w:t>
            </w:r>
            <w:r w:rsidR="00E4502F">
              <w:t>en en sequentiediagrammen bij paragrafen toegevoegd, nog vier paragrafen resterend</w:t>
            </w:r>
            <w:r>
              <w:t>.</w:t>
            </w:r>
          </w:p>
        </w:tc>
      </w:tr>
      <w:tr w:rsidR="009030C3" w:rsidRPr="00AE4D8C" w14:paraId="1A628FD7"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71FDEF6E" w14:textId="28109865" w:rsidR="009030C3" w:rsidRDefault="009030C3" w:rsidP="001B3551">
            <w:pPr>
              <w:pStyle w:val="Tabletext"/>
            </w:pPr>
            <w:r>
              <w:t>0.14</w:t>
            </w:r>
          </w:p>
        </w:tc>
        <w:tc>
          <w:tcPr>
            <w:tcW w:w="1260" w:type="dxa"/>
          </w:tcPr>
          <w:p w14:paraId="35D73CE2" w14:textId="2A286FA7" w:rsidR="009030C3" w:rsidRDefault="009030C3" w:rsidP="001B3551">
            <w:pPr>
              <w:pStyle w:val="Tabletext"/>
              <w:cnfStyle w:val="000000000000" w:firstRow="0" w:lastRow="0" w:firstColumn="0" w:lastColumn="0" w:oddVBand="0" w:evenVBand="0" w:oddHBand="0" w:evenHBand="0" w:firstRowFirstColumn="0" w:firstRowLastColumn="0" w:lastRowFirstColumn="0" w:lastRowLastColumn="0"/>
            </w:pPr>
            <w:r>
              <w:t>04-04-2017</w:t>
            </w:r>
          </w:p>
        </w:tc>
        <w:tc>
          <w:tcPr>
            <w:tcW w:w="2070" w:type="dxa"/>
          </w:tcPr>
          <w:p w14:paraId="1D476F90" w14:textId="17318D4B" w:rsidR="009030C3" w:rsidRDefault="009030C3"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588FA966" w14:textId="7BB7D57C" w:rsidR="009030C3" w:rsidRDefault="009030C3" w:rsidP="001B3551">
            <w:pPr>
              <w:pStyle w:val="Tabletext"/>
              <w:cnfStyle w:val="000000000000" w:firstRow="0" w:lastRow="0" w:firstColumn="0" w:lastColumn="0" w:oddVBand="0" w:evenVBand="0" w:oddHBand="0" w:evenHBand="0" w:firstRowFirstColumn="0" w:firstRowLastColumn="0" w:lastRowFirstColumn="0" w:lastRowLastColumn="0"/>
            </w:pPr>
            <w:r>
              <w:t>Beschrijvingen van paragrafen en sequentiediagrammen af.</w:t>
            </w:r>
            <w:r w:rsidR="00FB345C">
              <w:t xml:space="preserve"> </w:t>
            </w:r>
            <w:r w:rsidR="00C51048">
              <w:t>Van hoofdstukken samenvattingen en gebruikersinterfaces af.</w:t>
            </w:r>
          </w:p>
        </w:tc>
      </w:tr>
      <w:tr w:rsidR="00B8204A" w:rsidRPr="00AE4D8C" w14:paraId="5C2C2403"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5229055" w14:textId="2F527D9C" w:rsidR="00B8204A" w:rsidRDefault="00B8204A" w:rsidP="001B3551">
            <w:pPr>
              <w:pStyle w:val="Tabletext"/>
            </w:pPr>
            <w:r>
              <w:t>0.15</w:t>
            </w:r>
          </w:p>
        </w:tc>
        <w:tc>
          <w:tcPr>
            <w:tcW w:w="1260" w:type="dxa"/>
          </w:tcPr>
          <w:p w14:paraId="0A07D197" w14:textId="19679D9F" w:rsidR="00B8204A" w:rsidRDefault="00B8204A" w:rsidP="001B3551">
            <w:pPr>
              <w:pStyle w:val="Tabletext"/>
              <w:cnfStyle w:val="000000000000" w:firstRow="0" w:lastRow="0" w:firstColumn="0" w:lastColumn="0" w:oddVBand="0" w:evenVBand="0" w:oddHBand="0" w:evenHBand="0" w:firstRowFirstColumn="0" w:firstRowLastColumn="0" w:lastRowFirstColumn="0" w:lastRowLastColumn="0"/>
            </w:pPr>
            <w:r>
              <w:t>05-04-2017</w:t>
            </w:r>
          </w:p>
        </w:tc>
        <w:tc>
          <w:tcPr>
            <w:tcW w:w="2070" w:type="dxa"/>
          </w:tcPr>
          <w:p w14:paraId="690056FC" w14:textId="23525C62" w:rsidR="00B8204A" w:rsidRDefault="00B8204A"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4D15E62D" w14:textId="4FFB9E59" w:rsidR="00B8204A" w:rsidRDefault="00B8204A" w:rsidP="001B3551">
            <w:pPr>
              <w:pStyle w:val="Tabletext"/>
              <w:cnfStyle w:val="000000000000" w:firstRow="0" w:lastRow="0" w:firstColumn="0" w:lastColumn="0" w:oddVBand="0" w:evenVBand="0" w:oddHBand="0" w:evenHBand="0" w:firstRowFirstColumn="0" w:firstRowLastColumn="0" w:lastRowFirstColumn="0" w:lastRowLastColumn="0"/>
            </w:pPr>
            <w:r>
              <w:t>Inhoudsopgave gecorrigeerd.</w:t>
            </w:r>
          </w:p>
        </w:tc>
      </w:tr>
      <w:tr w:rsidR="00473287" w:rsidRPr="00AE4D8C" w14:paraId="176F98C7"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D8953F7" w14:textId="765500D7" w:rsidR="00473287" w:rsidRDefault="00473287" w:rsidP="001B3551">
            <w:pPr>
              <w:pStyle w:val="Tabletext"/>
            </w:pPr>
            <w:r>
              <w:t>0.16</w:t>
            </w:r>
          </w:p>
        </w:tc>
        <w:tc>
          <w:tcPr>
            <w:tcW w:w="1260" w:type="dxa"/>
          </w:tcPr>
          <w:p w14:paraId="586712BB" w14:textId="5619DCBA" w:rsidR="00473287" w:rsidRDefault="00473287" w:rsidP="001B3551">
            <w:pPr>
              <w:pStyle w:val="Tabletext"/>
              <w:cnfStyle w:val="000000000000" w:firstRow="0" w:lastRow="0" w:firstColumn="0" w:lastColumn="0" w:oddVBand="0" w:evenVBand="0" w:oddHBand="0" w:evenHBand="0" w:firstRowFirstColumn="0" w:firstRowLastColumn="0" w:lastRowFirstColumn="0" w:lastRowLastColumn="0"/>
            </w:pPr>
            <w:r>
              <w:t>06-04-2017</w:t>
            </w:r>
          </w:p>
        </w:tc>
        <w:tc>
          <w:tcPr>
            <w:tcW w:w="2070" w:type="dxa"/>
          </w:tcPr>
          <w:p w14:paraId="05466E46" w14:textId="422FE84D" w:rsidR="00473287" w:rsidRDefault="00473287"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7A011AD7" w14:textId="3B6CFABD" w:rsidR="00473287" w:rsidRDefault="00473287" w:rsidP="001B3551">
            <w:pPr>
              <w:pStyle w:val="Tabletext"/>
              <w:cnfStyle w:val="000000000000" w:firstRow="0" w:lastRow="0" w:firstColumn="0" w:lastColumn="0" w:oddVBand="0" w:evenVBand="0" w:oddHBand="0" w:evenHBand="0" w:firstRowFirstColumn="0" w:firstRowLastColumn="0" w:lastRowFirstColumn="0" w:lastRowLastColumn="0"/>
            </w:pPr>
            <w:r>
              <w:t xml:space="preserve">Diagrammen bijgewerkt en “Diensten van een </w:t>
            </w:r>
            <w:proofErr w:type="spellStart"/>
            <w:r>
              <w:t>T</w:t>
            </w:r>
            <w:r w:rsidR="00AB6CC3">
              <w:t>wentyFour</w:t>
            </w:r>
            <w:proofErr w:type="spellEnd"/>
            <w:r w:rsidR="00AB6CC3">
              <w:t xml:space="preserve"> gegenereerde factuur.</w:t>
            </w:r>
            <w:r>
              <w:t xml:space="preserve">” naar “Een </w:t>
            </w:r>
            <w:proofErr w:type="spellStart"/>
            <w:r>
              <w:t>TwentyFour</w:t>
            </w:r>
            <w:proofErr w:type="spellEnd"/>
            <w:r>
              <w:t xml:space="preserve"> gegenereerde factuur, een transactie in </w:t>
            </w:r>
            <w:proofErr w:type="spellStart"/>
            <w:r>
              <w:t>Twinfield</w:t>
            </w:r>
            <w:proofErr w:type="spellEnd"/>
            <w:r>
              <w:t xml:space="preserve"> is een gehele factuur. </w:t>
            </w:r>
            <w:r w:rsidR="00800408">
              <w:t>Sequentiediagram toegevoegd en d</w:t>
            </w:r>
            <w:r>
              <w:t>atamodel toegevoegd.</w:t>
            </w:r>
          </w:p>
        </w:tc>
      </w:tr>
      <w:tr w:rsidR="008D4D7B" w:rsidRPr="00AE4D8C" w14:paraId="5CCDE6F4"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875AA0B" w14:textId="3F4A5847" w:rsidR="008D4D7B" w:rsidRDefault="008D4D7B" w:rsidP="001B3551">
            <w:pPr>
              <w:pStyle w:val="Tabletext"/>
            </w:pPr>
            <w:r>
              <w:t>1.0</w:t>
            </w:r>
          </w:p>
        </w:tc>
        <w:tc>
          <w:tcPr>
            <w:tcW w:w="1260" w:type="dxa"/>
          </w:tcPr>
          <w:p w14:paraId="150930E7" w14:textId="1E5AECFF" w:rsidR="008D4D7B" w:rsidRDefault="008D4D7B" w:rsidP="001B3551">
            <w:pPr>
              <w:pStyle w:val="Tabletext"/>
              <w:cnfStyle w:val="000000000000" w:firstRow="0" w:lastRow="0" w:firstColumn="0" w:lastColumn="0" w:oddVBand="0" w:evenVBand="0" w:oddHBand="0" w:evenHBand="0" w:firstRowFirstColumn="0" w:firstRowLastColumn="0" w:lastRowFirstColumn="0" w:lastRowLastColumn="0"/>
            </w:pPr>
            <w:r>
              <w:t>06-04-2017</w:t>
            </w:r>
          </w:p>
        </w:tc>
        <w:tc>
          <w:tcPr>
            <w:tcW w:w="2070" w:type="dxa"/>
          </w:tcPr>
          <w:p w14:paraId="1CA5DDA5" w14:textId="06EC477E" w:rsidR="008D4D7B" w:rsidRDefault="008D4D7B" w:rsidP="001B3551">
            <w:pPr>
              <w:pStyle w:val="Tabletext"/>
              <w:cnfStyle w:val="000000000000" w:firstRow="0" w:lastRow="0" w:firstColumn="0" w:lastColumn="0" w:oddVBand="0" w:evenVBand="0" w:oddHBand="0" w:evenHBand="0" w:firstRowFirstColumn="0" w:firstRowLastColumn="0" w:lastRowFirstColumn="0" w:lastRowLastColumn="0"/>
            </w:pPr>
            <w:r>
              <w:t>Phat Tran</w:t>
            </w:r>
          </w:p>
        </w:tc>
        <w:tc>
          <w:tcPr>
            <w:tcW w:w="5130" w:type="dxa"/>
            <w:tcBorders>
              <w:right w:val="nil"/>
            </w:tcBorders>
          </w:tcPr>
          <w:p w14:paraId="2234C09C" w14:textId="7A623FFF" w:rsidR="008D4D7B" w:rsidRDefault="008D4D7B" w:rsidP="001B3551">
            <w:pPr>
              <w:pStyle w:val="Tabletext"/>
              <w:cnfStyle w:val="000000000000" w:firstRow="0" w:lastRow="0" w:firstColumn="0" w:lastColumn="0" w:oddVBand="0" w:evenVBand="0" w:oddHBand="0" w:evenHBand="0" w:firstRowFirstColumn="0" w:firstRowLastColumn="0" w:lastRowFirstColumn="0" w:lastRowLastColumn="0"/>
            </w:pPr>
            <w:r>
              <w:t xml:space="preserve">Nagekeken door Lars van der </w:t>
            </w:r>
            <w:proofErr w:type="spellStart"/>
            <w:r>
              <w:t>Sangen</w:t>
            </w:r>
            <w:proofErr w:type="spellEnd"/>
            <w:r>
              <w:t>. Verbeteringen toegepast.</w:t>
            </w:r>
          </w:p>
        </w:tc>
      </w:tr>
    </w:tbl>
    <w:p w14:paraId="0E363632" w14:textId="6F32937F" w:rsidR="00A20F6A" w:rsidRDefault="00A20F6A">
      <w:pPr>
        <w:spacing w:after="240" w:line="252" w:lineRule="auto"/>
        <w:ind w:left="0" w:right="0"/>
      </w:pPr>
      <w:r w:rsidRPr="00AE4D8C">
        <w:br w:type="page"/>
      </w:r>
    </w:p>
    <w:p w14:paraId="50C9DBED" w14:textId="77777777" w:rsidR="00121454" w:rsidRPr="00AE4D8C" w:rsidRDefault="00DD7BF4" w:rsidP="00A20F6A">
      <w:pPr>
        <w:pStyle w:val="Heading1"/>
      </w:pPr>
      <w:bookmarkStart w:id="3" w:name="_Toc479256946"/>
      <w:r w:rsidRPr="00AE4D8C">
        <w:lastRenderedPageBreak/>
        <w:t>Project</w:t>
      </w:r>
      <w:bookmarkEnd w:id="3"/>
    </w:p>
    <w:p w14:paraId="6B07030A" w14:textId="77777777" w:rsidR="00121454" w:rsidRPr="00AE4D8C" w:rsidRDefault="00BA0FFF" w:rsidP="00812E63">
      <w:pPr>
        <w:pStyle w:val="Heading2"/>
      </w:pPr>
      <w:bookmarkStart w:id="4" w:name="_Toc479256947"/>
      <w:r w:rsidRPr="00AE4D8C">
        <w:t>Klantg</w:t>
      </w:r>
      <w:r w:rsidR="001E7132" w:rsidRPr="00AE4D8C">
        <w:t>egevens</w:t>
      </w:r>
      <w:bookmarkEnd w:id="4"/>
    </w:p>
    <w:p w14:paraId="070C7EB6" w14:textId="77777777" w:rsidR="00121454" w:rsidRPr="00AE4D8C" w:rsidRDefault="001E7132" w:rsidP="00121454">
      <w:r w:rsidRPr="00AE4D8C">
        <w:t>Bedrijfsnaam</w:t>
      </w:r>
      <w:r w:rsidRPr="00AE4D8C">
        <w:tab/>
      </w:r>
      <w:r w:rsidR="006F520D" w:rsidRPr="00AE4D8C">
        <w:tab/>
        <w:t xml:space="preserve">: </w:t>
      </w:r>
      <w:proofErr w:type="spellStart"/>
      <w:r w:rsidR="006F520D" w:rsidRPr="00AE4D8C">
        <w:t>Senet</w:t>
      </w:r>
      <w:proofErr w:type="spellEnd"/>
      <w:r w:rsidR="00121454" w:rsidRPr="00AE4D8C">
        <w:t xml:space="preserve"> Eindhoven</w:t>
      </w:r>
      <w:r w:rsidR="006F520D" w:rsidRPr="00AE4D8C">
        <w:t xml:space="preserve"> B.V.</w:t>
      </w:r>
    </w:p>
    <w:p w14:paraId="0565CB23" w14:textId="77777777" w:rsidR="00121454" w:rsidRPr="00AE4D8C" w:rsidRDefault="001E7132" w:rsidP="00121454">
      <w:r w:rsidRPr="00AE4D8C">
        <w:t>Klantnaam</w:t>
      </w:r>
      <w:r w:rsidR="00121454" w:rsidRPr="00AE4D8C">
        <w:tab/>
      </w:r>
      <w:r w:rsidR="00121454" w:rsidRPr="00AE4D8C">
        <w:tab/>
        <w:t>: Geurt Jan van Ek</w:t>
      </w:r>
    </w:p>
    <w:p w14:paraId="2D2EA7FA" w14:textId="77777777" w:rsidR="00121454" w:rsidRPr="00AE4D8C" w:rsidRDefault="001E7132" w:rsidP="00121454">
      <w:r w:rsidRPr="00AE4D8C">
        <w:t>Functie</w:t>
      </w:r>
      <w:r w:rsidR="00121454" w:rsidRPr="00AE4D8C">
        <w:tab/>
      </w:r>
      <w:r w:rsidR="00121454" w:rsidRPr="00AE4D8C">
        <w:tab/>
        <w:t xml:space="preserve">: </w:t>
      </w:r>
      <w:r w:rsidRPr="00AE4D8C">
        <w:t>Directeur</w:t>
      </w:r>
    </w:p>
    <w:p w14:paraId="71EEE661" w14:textId="77777777" w:rsidR="00121454" w:rsidRPr="00B90BFD" w:rsidRDefault="00121454" w:rsidP="00121454">
      <w:pPr>
        <w:rPr>
          <w:lang w:val="en-US"/>
        </w:rPr>
      </w:pPr>
      <w:r w:rsidRPr="00800408">
        <w:rPr>
          <w:lang w:val="en-US"/>
        </w:rPr>
        <w:t>E-mail</w:t>
      </w:r>
      <w:r w:rsidRPr="00800408">
        <w:rPr>
          <w:lang w:val="en-US"/>
        </w:rPr>
        <w:tab/>
      </w:r>
      <w:r w:rsidRPr="00800408">
        <w:rPr>
          <w:lang w:val="en-US"/>
        </w:rPr>
        <w:tab/>
      </w:r>
      <w:r w:rsidRPr="00800408">
        <w:rPr>
          <w:lang w:val="en-US"/>
        </w:rPr>
        <w:tab/>
        <w:t xml:space="preserve">: </w:t>
      </w:r>
      <w:r w:rsidR="007D1A1C" w:rsidRPr="00800408">
        <w:rPr>
          <w:lang w:val="en-US"/>
        </w:rPr>
        <w:t>gva</w:t>
      </w:r>
      <w:r w:rsidR="007D1A1C" w:rsidRPr="00B90BFD">
        <w:rPr>
          <w:lang w:val="en-US"/>
        </w:rPr>
        <w:t>nek@senet.nl</w:t>
      </w:r>
    </w:p>
    <w:p w14:paraId="7508F8CB" w14:textId="77777777" w:rsidR="00812E63" w:rsidRPr="00B90BFD" w:rsidRDefault="00812E63" w:rsidP="00812E63">
      <w:pPr>
        <w:pStyle w:val="Heading2"/>
        <w:rPr>
          <w:lang w:val="en-US"/>
        </w:rPr>
      </w:pPr>
      <w:bookmarkStart w:id="5" w:name="_Toc479256948"/>
      <w:r w:rsidRPr="00B90BFD">
        <w:rPr>
          <w:lang w:val="en-US"/>
        </w:rPr>
        <w:t>Project</w:t>
      </w:r>
      <w:r w:rsidR="001E7132" w:rsidRPr="00B90BFD">
        <w:rPr>
          <w:lang w:val="en-US"/>
        </w:rPr>
        <w:t>gegevens</w:t>
      </w:r>
      <w:bookmarkEnd w:id="5"/>
    </w:p>
    <w:p w14:paraId="743D70C4" w14:textId="77777777" w:rsidR="00812E63" w:rsidRPr="00B90BFD" w:rsidRDefault="001E7132" w:rsidP="00812E63">
      <w:pPr>
        <w:rPr>
          <w:lang w:val="en-US"/>
        </w:rPr>
      </w:pPr>
      <w:proofErr w:type="spellStart"/>
      <w:r w:rsidRPr="00B90BFD">
        <w:rPr>
          <w:lang w:val="en-US"/>
        </w:rPr>
        <w:t>Projec</w:t>
      </w:r>
      <w:r w:rsidR="00BA0FFF" w:rsidRPr="00B90BFD">
        <w:rPr>
          <w:lang w:val="en-US"/>
        </w:rPr>
        <w:t>t</w:t>
      </w:r>
      <w:r w:rsidRPr="00B90BFD">
        <w:rPr>
          <w:lang w:val="en-US"/>
        </w:rPr>
        <w:t>naam</w:t>
      </w:r>
      <w:proofErr w:type="spellEnd"/>
      <w:r w:rsidR="00812E63" w:rsidRPr="00B90BFD">
        <w:rPr>
          <w:lang w:val="en-US"/>
        </w:rPr>
        <w:tab/>
      </w:r>
      <w:r w:rsidR="00812E63" w:rsidRPr="00B90BFD">
        <w:rPr>
          <w:lang w:val="en-US"/>
        </w:rPr>
        <w:tab/>
        <w:t xml:space="preserve">: </w:t>
      </w:r>
      <w:sdt>
        <w:sdtPr>
          <w:rPr>
            <w:lang w:val="en-US"/>
          </w:rPr>
          <w:alias w:val="Subject"/>
          <w:tag w:val=""/>
          <w:id w:val="-1452931230"/>
          <w:placeholder>
            <w:docPart w:val="4D92652844854B449D88CB199AD9FD50"/>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rsidRPr="00B90BFD">
            <w:rPr>
              <w:lang w:val="en-US"/>
            </w:rPr>
            <w:t>TwentyFour</w:t>
          </w:r>
          <w:proofErr w:type="spellEnd"/>
          <w:r w:rsidR="00DB6282" w:rsidRPr="00B90BFD">
            <w:rPr>
              <w:lang w:val="en-US"/>
            </w:rPr>
            <w:t>: Accounting module</w:t>
          </w:r>
        </w:sdtContent>
      </w:sdt>
    </w:p>
    <w:p w14:paraId="741BF421" w14:textId="77777777" w:rsidR="00812E63" w:rsidRPr="00B90BFD" w:rsidRDefault="001E7132" w:rsidP="00812E63">
      <w:pPr>
        <w:rPr>
          <w:lang w:val="en-US"/>
        </w:rPr>
      </w:pPr>
      <w:proofErr w:type="spellStart"/>
      <w:r w:rsidRPr="00B90BFD">
        <w:rPr>
          <w:lang w:val="en-US"/>
        </w:rPr>
        <w:t>Startdatum</w:t>
      </w:r>
      <w:proofErr w:type="spellEnd"/>
      <w:r w:rsidR="00812E63" w:rsidRPr="00B90BFD">
        <w:rPr>
          <w:lang w:val="en-US"/>
        </w:rPr>
        <w:tab/>
      </w:r>
      <w:r w:rsidR="00812E63" w:rsidRPr="00B90BFD">
        <w:rPr>
          <w:lang w:val="en-US"/>
        </w:rPr>
        <w:tab/>
        <w:t xml:space="preserve">: </w:t>
      </w:r>
      <w:r w:rsidRPr="00B90BFD">
        <w:rPr>
          <w:lang w:val="en-US"/>
        </w:rPr>
        <w:t>09-02-</w:t>
      </w:r>
      <w:r w:rsidR="00812E63" w:rsidRPr="00B90BFD">
        <w:rPr>
          <w:lang w:val="en-US"/>
        </w:rPr>
        <w:t>2017</w:t>
      </w:r>
    </w:p>
    <w:p w14:paraId="6F71899A" w14:textId="77777777" w:rsidR="00812E63" w:rsidRPr="00AE4D8C" w:rsidRDefault="001E7132" w:rsidP="00812E63">
      <w:r w:rsidRPr="00AE4D8C">
        <w:t>Einddatum</w:t>
      </w:r>
      <w:r w:rsidR="00A60FF3" w:rsidRPr="00AE4D8C">
        <w:tab/>
      </w:r>
      <w:r w:rsidR="00A60FF3" w:rsidRPr="00AE4D8C">
        <w:tab/>
        <w:t xml:space="preserve">: </w:t>
      </w:r>
      <w:r w:rsidRPr="00AE4D8C">
        <w:t>23-06-</w:t>
      </w:r>
      <w:r w:rsidR="00812E63" w:rsidRPr="00AE4D8C">
        <w:t>2017</w:t>
      </w:r>
    </w:p>
    <w:p w14:paraId="71B8BD46" w14:textId="77777777" w:rsidR="00A20F6A" w:rsidRPr="00AE4D8C" w:rsidRDefault="00A20F6A" w:rsidP="00A20F6A">
      <w:pPr>
        <w:pStyle w:val="Heading3"/>
      </w:pPr>
      <w:bookmarkStart w:id="6" w:name="_Toc479256949"/>
      <w:r w:rsidRPr="00AE4D8C">
        <w:t>Project</w:t>
      </w:r>
      <w:r w:rsidR="001E7132" w:rsidRPr="00AE4D8C">
        <w:t>documenten</w:t>
      </w:r>
      <w:bookmarkEnd w:id="6"/>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A20F6A" w:rsidRPr="00AE4D8C" w14:paraId="781CD38F" w14:textId="77777777" w:rsidTr="008C69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14:paraId="574208A9" w14:textId="77777777" w:rsidR="00A20F6A" w:rsidRPr="00AE4D8C" w:rsidRDefault="00A20F6A" w:rsidP="001B3551">
            <w:pPr>
              <w:pStyle w:val="Tabletext"/>
            </w:pPr>
            <w:r w:rsidRPr="00AE4D8C">
              <w:t>Document</w:t>
            </w:r>
          </w:p>
        </w:tc>
        <w:tc>
          <w:tcPr>
            <w:tcW w:w="2462" w:type="dxa"/>
            <w:tcBorders>
              <w:top w:val="nil"/>
            </w:tcBorders>
            <w:vAlign w:val="bottom"/>
          </w:tcPr>
          <w:p w14:paraId="1B531A55" w14:textId="77777777" w:rsidR="00A20F6A"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Ontvanger</w:t>
            </w:r>
            <w:r w:rsidR="002A0F7E" w:rsidRPr="00AE4D8C">
              <w:t>(s)</w:t>
            </w:r>
          </w:p>
        </w:tc>
        <w:tc>
          <w:tcPr>
            <w:tcW w:w="1836" w:type="dxa"/>
            <w:tcBorders>
              <w:top w:val="nil"/>
            </w:tcBorders>
            <w:vAlign w:val="bottom"/>
          </w:tcPr>
          <w:p w14:paraId="5E25E7AC" w14:textId="77777777" w:rsidR="00A20F6A"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Verantwoordelijke</w:t>
            </w:r>
          </w:p>
        </w:tc>
        <w:tc>
          <w:tcPr>
            <w:tcW w:w="1814" w:type="dxa"/>
            <w:tcBorders>
              <w:top w:val="nil"/>
              <w:right w:val="nil"/>
            </w:tcBorders>
            <w:vAlign w:val="bottom"/>
          </w:tcPr>
          <w:p w14:paraId="6F35A58C" w14:textId="77777777" w:rsidR="00A20F6A" w:rsidRPr="00AE4D8C" w:rsidRDefault="001E7132" w:rsidP="001B3551">
            <w:pPr>
              <w:pStyle w:val="Tabletext"/>
              <w:cnfStyle w:val="100000000000" w:firstRow="1" w:lastRow="0" w:firstColumn="0" w:lastColumn="0" w:oddVBand="0" w:evenVBand="0" w:oddHBand="0" w:evenHBand="0" w:firstRowFirstColumn="0" w:firstRowLastColumn="0" w:lastRowFirstColumn="0" w:lastRowLastColumn="0"/>
            </w:pPr>
            <w:r w:rsidRPr="00AE4D8C">
              <w:t>Bijwerk</w:t>
            </w:r>
            <w:r w:rsidR="00A20F6A" w:rsidRPr="00AE4D8C">
              <w:t xml:space="preserve"> </w:t>
            </w:r>
            <w:r w:rsidRPr="00AE4D8C">
              <w:t>verantwoordelijke</w:t>
            </w:r>
          </w:p>
        </w:tc>
      </w:tr>
      <w:tr w:rsidR="00A20F6A" w:rsidRPr="00AE4D8C" w14:paraId="590B199D"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4ECFDC7" w14:textId="77777777" w:rsidR="00A20F6A" w:rsidRPr="00AE4D8C" w:rsidRDefault="00A20F6A" w:rsidP="001B3551">
            <w:pPr>
              <w:pStyle w:val="Tabletext"/>
            </w:pPr>
            <w:proofErr w:type="spellStart"/>
            <w:r w:rsidRPr="00AE4D8C">
              <w:t>Requirements</w:t>
            </w:r>
            <w:proofErr w:type="spellEnd"/>
            <w:r w:rsidRPr="00AE4D8C">
              <w:t xml:space="preserve"> </w:t>
            </w:r>
            <w:proofErr w:type="spellStart"/>
            <w:r w:rsidRPr="00AE4D8C">
              <w:t>and</w:t>
            </w:r>
            <w:proofErr w:type="spellEnd"/>
            <w:r w:rsidRPr="00AE4D8C">
              <w:t xml:space="preserve"> </w:t>
            </w:r>
            <w:proofErr w:type="spellStart"/>
            <w:r w:rsidRPr="00AE4D8C">
              <w:t>wishes</w:t>
            </w:r>
            <w:proofErr w:type="spellEnd"/>
          </w:p>
        </w:tc>
        <w:tc>
          <w:tcPr>
            <w:tcW w:w="2462" w:type="dxa"/>
          </w:tcPr>
          <w:p w14:paraId="12D07344" w14:textId="77777777" w:rsidR="00A20F6A" w:rsidRPr="00AE4D8C" w:rsidRDefault="00A20F6A" w:rsidP="001B3551">
            <w:pPr>
              <w:pStyle w:val="Tabletext"/>
              <w:cnfStyle w:val="000000000000" w:firstRow="0" w:lastRow="0" w:firstColumn="0" w:lastColumn="0" w:oddVBand="0" w:evenVBand="0" w:oddHBand="0" w:evenHBand="0" w:firstRowFirstColumn="0" w:firstRowLastColumn="0" w:lastRowFirstColumn="0" w:lastRowLastColumn="0"/>
            </w:pPr>
            <w:r w:rsidRPr="00AE4D8C">
              <w:t>Lambert Rombouts</w:t>
            </w:r>
            <w:r w:rsidR="008C6915" w:rsidRPr="00AE4D8C">
              <w:t xml:space="preserve"> en Lars van der </w:t>
            </w:r>
            <w:proofErr w:type="spellStart"/>
            <w:r w:rsidR="008C6915" w:rsidRPr="00AE4D8C">
              <w:t>Sangen</w:t>
            </w:r>
            <w:proofErr w:type="spellEnd"/>
          </w:p>
        </w:tc>
        <w:tc>
          <w:tcPr>
            <w:tcW w:w="1836" w:type="dxa"/>
          </w:tcPr>
          <w:p w14:paraId="61E2C57A" w14:textId="77777777" w:rsidR="00A20F6A" w:rsidRPr="00AE4D8C" w:rsidRDefault="00A20F6A" w:rsidP="001B3551">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53BEC7FD" w14:textId="77777777" w:rsidR="00A20F6A" w:rsidRPr="00AE4D8C" w:rsidRDefault="00A20F6A" w:rsidP="001B3551">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33D98231"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9E27AAC" w14:textId="77777777" w:rsidR="008C6915" w:rsidRPr="00AE4D8C" w:rsidRDefault="008C6915" w:rsidP="008C6915">
            <w:pPr>
              <w:pStyle w:val="Tabletext"/>
            </w:pPr>
            <w:r w:rsidRPr="00AE4D8C">
              <w:t>Plan van Aanpak</w:t>
            </w:r>
          </w:p>
        </w:tc>
        <w:tc>
          <w:tcPr>
            <w:tcW w:w="2462" w:type="dxa"/>
          </w:tcPr>
          <w:p w14:paraId="2088DBC6"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3D63F2C0"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3E6495F4"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1742018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3A644F64" w14:textId="77777777" w:rsidR="008C6915" w:rsidRPr="00AE4D8C" w:rsidRDefault="008C6915" w:rsidP="008C6915">
            <w:pPr>
              <w:pStyle w:val="Tabletext"/>
            </w:pPr>
            <w:r w:rsidRPr="00AE4D8C">
              <w:t>Functioneel Ontwerp</w:t>
            </w:r>
          </w:p>
        </w:tc>
        <w:tc>
          <w:tcPr>
            <w:tcW w:w="2462" w:type="dxa"/>
          </w:tcPr>
          <w:p w14:paraId="35469502"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6FCF33DB"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7B05595B"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30733ECD"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A42640D" w14:textId="77777777" w:rsidR="008C6915" w:rsidRPr="00AE4D8C" w:rsidRDefault="008C6915" w:rsidP="008C6915">
            <w:pPr>
              <w:pStyle w:val="Tabletext"/>
            </w:pPr>
            <w:r w:rsidRPr="00AE4D8C">
              <w:t>Technisch Ontwerp</w:t>
            </w:r>
          </w:p>
        </w:tc>
        <w:tc>
          <w:tcPr>
            <w:tcW w:w="2462" w:type="dxa"/>
          </w:tcPr>
          <w:p w14:paraId="40051ACB"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1EE1AFF2"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5327945B"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72DCA08D"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03D0CD9" w14:textId="77777777" w:rsidR="008C6915" w:rsidRPr="00AE4D8C" w:rsidRDefault="008C6915" w:rsidP="008C6915">
            <w:pPr>
              <w:pStyle w:val="Tabletext"/>
            </w:pPr>
            <w:r w:rsidRPr="00AE4D8C">
              <w:t>Risicoanalyse</w:t>
            </w:r>
          </w:p>
        </w:tc>
        <w:tc>
          <w:tcPr>
            <w:tcW w:w="2462" w:type="dxa"/>
          </w:tcPr>
          <w:p w14:paraId="5122BA85"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3C5A6A6A"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73B14623"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5C093DA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5083A89" w14:textId="77777777" w:rsidR="008C6915" w:rsidRPr="00AE4D8C" w:rsidRDefault="008C6915" w:rsidP="008C6915">
            <w:pPr>
              <w:pStyle w:val="Tabletext"/>
            </w:pPr>
            <w:r w:rsidRPr="00AE4D8C">
              <w:t>Planning</w:t>
            </w:r>
          </w:p>
        </w:tc>
        <w:tc>
          <w:tcPr>
            <w:tcW w:w="2462" w:type="dxa"/>
          </w:tcPr>
          <w:p w14:paraId="77BA503D"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41A53663"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7A24421D"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3938980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699032D2" w14:textId="77777777" w:rsidR="008C6915" w:rsidRPr="00AE4D8C" w:rsidRDefault="008C6915" w:rsidP="008C6915">
            <w:pPr>
              <w:pStyle w:val="Tabletext"/>
            </w:pPr>
            <w:r w:rsidRPr="00AE4D8C">
              <w:t>Testplan</w:t>
            </w:r>
          </w:p>
        </w:tc>
        <w:tc>
          <w:tcPr>
            <w:tcW w:w="2462" w:type="dxa"/>
          </w:tcPr>
          <w:p w14:paraId="5BFA90BB"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368F4C19"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32671FB8"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71928794"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4B2C471D" w14:textId="77777777" w:rsidR="008C6915" w:rsidRPr="00AE4D8C" w:rsidRDefault="008C6915" w:rsidP="008C6915">
            <w:pPr>
              <w:pStyle w:val="Tabletext"/>
            </w:pPr>
            <w:r w:rsidRPr="00AE4D8C">
              <w:t>Testrapport</w:t>
            </w:r>
          </w:p>
        </w:tc>
        <w:tc>
          <w:tcPr>
            <w:tcW w:w="2462" w:type="dxa"/>
          </w:tcPr>
          <w:p w14:paraId="7CB0FAD3"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2C9361F2"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2D214CF8"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r w:rsidR="008C6915" w:rsidRPr="00AE4D8C" w14:paraId="2C78E8F4"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D682F88" w14:textId="77777777" w:rsidR="008C6915" w:rsidRPr="00AE4D8C" w:rsidRDefault="008C6915" w:rsidP="008C6915">
            <w:pPr>
              <w:pStyle w:val="Tabletext"/>
            </w:pPr>
            <w:r w:rsidRPr="00AE4D8C">
              <w:t>Technische documentatie</w:t>
            </w:r>
          </w:p>
        </w:tc>
        <w:tc>
          <w:tcPr>
            <w:tcW w:w="2462" w:type="dxa"/>
          </w:tcPr>
          <w:p w14:paraId="40F42423" w14:textId="77777777" w:rsidR="008C6915" w:rsidRPr="00AE4D8C" w:rsidRDefault="008C6915" w:rsidP="008C6915">
            <w:pPr>
              <w:cnfStyle w:val="000000000000" w:firstRow="0" w:lastRow="0" w:firstColumn="0" w:lastColumn="0" w:oddVBand="0" w:evenVBand="0" w:oddHBand="0" w:evenHBand="0" w:firstRowFirstColumn="0" w:firstRowLastColumn="0" w:lastRowFirstColumn="0" w:lastRowLastColumn="0"/>
            </w:pPr>
            <w:r w:rsidRPr="00AE4D8C">
              <w:t xml:space="preserve">Lambert Rombouts en Lars van der </w:t>
            </w:r>
            <w:proofErr w:type="spellStart"/>
            <w:r w:rsidRPr="00AE4D8C">
              <w:t>Sangen</w:t>
            </w:r>
            <w:proofErr w:type="spellEnd"/>
          </w:p>
        </w:tc>
        <w:tc>
          <w:tcPr>
            <w:tcW w:w="1836" w:type="dxa"/>
          </w:tcPr>
          <w:p w14:paraId="711B213D"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c>
          <w:tcPr>
            <w:tcW w:w="1814" w:type="dxa"/>
            <w:tcBorders>
              <w:right w:val="nil"/>
            </w:tcBorders>
          </w:tcPr>
          <w:p w14:paraId="38D708C9" w14:textId="77777777" w:rsidR="008C6915" w:rsidRPr="00AE4D8C" w:rsidRDefault="008C6915" w:rsidP="008C6915">
            <w:pPr>
              <w:pStyle w:val="Tabletext"/>
              <w:cnfStyle w:val="000000000000" w:firstRow="0" w:lastRow="0" w:firstColumn="0" w:lastColumn="0" w:oddVBand="0" w:evenVBand="0" w:oddHBand="0" w:evenHBand="0" w:firstRowFirstColumn="0" w:firstRowLastColumn="0" w:lastRowFirstColumn="0" w:lastRowLastColumn="0"/>
            </w:pPr>
            <w:r w:rsidRPr="00AE4D8C">
              <w:t>Phat Tran</w:t>
            </w:r>
          </w:p>
        </w:tc>
      </w:tr>
    </w:tbl>
    <w:p w14:paraId="149831CE" w14:textId="3E62E4AA" w:rsidR="008C6915" w:rsidRDefault="008C6915">
      <w:pPr>
        <w:spacing w:after="240" w:line="252" w:lineRule="auto"/>
        <w:ind w:left="0" w:right="0"/>
      </w:pPr>
      <w:r w:rsidRPr="00AE4D8C">
        <w:br w:type="page"/>
      </w:r>
    </w:p>
    <w:p w14:paraId="2DBB55CC" w14:textId="77777777" w:rsidR="00A20F6A" w:rsidRPr="00AE4D8C" w:rsidRDefault="00A20F6A" w:rsidP="00A20F6A">
      <w:pPr>
        <w:pStyle w:val="Heading2"/>
      </w:pPr>
      <w:bookmarkStart w:id="7" w:name="_Toc479256950"/>
      <w:r w:rsidRPr="00AE4D8C">
        <w:lastRenderedPageBreak/>
        <w:t>Team</w:t>
      </w:r>
      <w:bookmarkEnd w:id="7"/>
    </w:p>
    <w:p w14:paraId="06D7422A" w14:textId="77777777" w:rsidR="001E7132" w:rsidRPr="00AE4D8C" w:rsidRDefault="001E7132" w:rsidP="00A20F6A">
      <w:r w:rsidRPr="00AE4D8C">
        <w:t xml:space="preserve">Het doel van </w:t>
      </w:r>
      <w:r w:rsidR="00963B17" w:rsidRPr="00AE4D8C">
        <w:t>dit</w:t>
      </w:r>
      <w:r w:rsidRPr="00AE4D8C">
        <w:t xml:space="preserve"> team is om aan de eisen van de klant te voldoen voor de afgesproken einddatum van dit project. Verantwoordelijkheden van de leden </w:t>
      </w:r>
      <w:r w:rsidR="00032F75" w:rsidRPr="00AE4D8C">
        <w:t xml:space="preserve">omvatten </w:t>
      </w:r>
      <w:r w:rsidR="00BA0FFF" w:rsidRPr="00AE4D8C">
        <w:t>het</w:t>
      </w:r>
      <w:r w:rsidR="00032F75" w:rsidRPr="00AE4D8C">
        <w:t xml:space="preserve"> design, realisatie, implementatie en onderhoud. Het is verder van hun verwacht om regelmatig de klant te informeren over de voortgang en problemen te melden die </w:t>
      </w:r>
      <w:r w:rsidR="00BA0FFF" w:rsidRPr="00AE4D8C">
        <w:t>het</w:t>
      </w:r>
      <w:r w:rsidR="00032F75" w:rsidRPr="00AE4D8C">
        <w:t xml:space="preserve"> resultaat van het project negatief kunnen beïnvloeden.</w:t>
      </w:r>
    </w:p>
    <w:p w14:paraId="0B11EA93" w14:textId="77777777" w:rsidR="00A20F6A" w:rsidRPr="00AE4D8C" w:rsidRDefault="00A20F6A" w:rsidP="00A20F6A">
      <w:pPr>
        <w:pStyle w:val="Heading3"/>
      </w:pPr>
      <w:bookmarkStart w:id="8" w:name="_Toc479256951"/>
      <w:r w:rsidRPr="00AE4D8C">
        <w:t>Team</w:t>
      </w:r>
      <w:r w:rsidR="00BA0FFF" w:rsidRPr="00AE4D8C">
        <w:t>leden</w:t>
      </w:r>
      <w:bookmarkEnd w:id="8"/>
    </w:p>
    <w:p w14:paraId="4960CE69" w14:textId="77777777" w:rsidR="00032F75" w:rsidRPr="00AE4D8C" w:rsidRDefault="00032F75" w:rsidP="00A20F6A">
      <w:r w:rsidRPr="00AE4D8C">
        <w:t>Tijd</w:t>
      </w:r>
      <w:r w:rsidR="00A63955" w:rsidRPr="00AE4D8C">
        <w:t>ens opstelling van dit document</w:t>
      </w:r>
      <w:r w:rsidRPr="00AE4D8C">
        <w:t xml:space="preserve"> bestaat </w:t>
      </w:r>
      <w:r w:rsidR="00BA0FFF" w:rsidRPr="00AE4D8C">
        <w:t>het</w:t>
      </w:r>
      <w:r w:rsidRPr="00AE4D8C">
        <w:t xml:space="preserve"> team uit één lid. Het is onwaarschijnlijk dat meerdere leden zich zullen deelnemen aan he</w:t>
      </w:r>
      <w:r w:rsidR="00BA0FFF" w:rsidRPr="00AE4D8C">
        <w:t>t project, maar het is niet on</w:t>
      </w:r>
      <w:r w:rsidRPr="00AE4D8C">
        <w:t>mogelijk</w:t>
      </w:r>
      <w:r w:rsidR="002A0F7E" w:rsidRPr="00AE4D8C">
        <w:t>.</w:t>
      </w:r>
    </w:p>
    <w:p w14:paraId="21DB7726" w14:textId="77777777" w:rsidR="00A20F6A" w:rsidRPr="00AE4D8C" w:rsidRDefault="00AB6CC3" w:rsidP="00A20F6A">
      <w:pPr>
        <w:rPr>
          <w:rStyle w:val="Strong"/>
        </w:rPr>
      </w:pPr>
      <w:sdt>
        <w:sdtPr>
          <w:rPr>
            <w:rStyle w:val="Strong"/>
          </w:rPr>
          <w:alias w:val="Subject"/>
          <w:tag w:val=""/>
          <w:id w:val="186488148"/>
          <w:placeholder>
            <w:docPart w:val="2CF8516AD88346BFA5DFEE578774D793"/>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B6282" w:rsidRPr="00AE4D8C">
            <w:rPr>
              <w:rStyle w:val="Strong"/>
            </w:rPr>
            <w:t>TwentyFour</w:t>
          </w:r>
          <w:proofErr w:type="spellEnd"/>
          <w:r w:rsidR="00DB6282" w:rsidRPr="00AE4D8C">
            <w:rPr>
              <w:rStyle w:val="Strong"/>
            </w:rPr>
            <w:t>: Accounting module</w:t>
          </w:r>
        </w:sdtContent>
      </w:sdt>
      <w:r w:rsidR="00DB6282" w:rsidRPr="00AE4D8C">
        <w:rPr>
          <w:rStyle w:val="Strong"/>
        </w:rPr>
        <w:t xml:space="preserve"> </w:t>
      </w:r>
      <w:r w:rsidR="00032F75" w:rsidRPr="00AE4D8C">
        <w:rPr>
          <w:rStyle w:val="Strong"/>
        </w:rPr>
        <w:t>project</w:t>
      </w:r>
      <w:r w:rsidR="00A20F6A" w:rsidRPr="00AE4D8C">
        <w:rPr>
          <w:rStyle w:val="Strong"/>
        </w:rPr>
        <w: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A20F6A" w:rsidRPr="00AE4D8C" w14:paraId="27F1E5E3" w14:textId="77777777" w:rsidTr="001B355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14:paraId="7B76C0F2" w14:textId="77777777" w:rsidR="00A20F6A" w:rsidRPr="00AE4D8C" w:rsidRDefault="00032F75" w:rsidP="001B3551">
            <w:pPr>
              <w:pStyle w:val="Tabletext"/>
            </w:pPr>
            <w:r w:rsidRPr="00AE4D8C">
              <w:t>Teamlid</w:t>
            </w:r>
          </w:p>
        </w:tc>
        <w:tc>
          <w:tcPr>
            <w:tcW w:w="6030" w:type="dxa"/>
            <w:tcBorders>
              <w:top w:val="nil"/>
              <w:right w:val="nil"/>
            </w:tcBorders>
            <w:vAlign w:val="bottom"/>
          </w:tcPr>
          <w:p w14:paraId="15D50372" w14:textId="77777777" w:rsidR="00A20F6A" w:rsidRPr="00AE4D8C" w:rsidRDefault="00A20F6A" w:rsidP="001B3551">
            <w:pPr>
              <w:pStyle w:val="Tabletext"/>
              <w:cnfStyle w:val="100000000000" w:firstRow="1" w:lastRow="0" w:firstColumn="0" w:lastColumn="0" w:oddVBand="0" w:evenVBand="0" w:oddHBand="0" w:evenHBand="0" w:firstRowFirstColumn="0" w:firstRowLastColumn="0" w:lastRowFirstColumn="0" w:lastRowLastColumn="0"/>
            </w:pPr>
            <w:r w:rsidRPr="00AE4D8C">
              <w:t>E-mail</w:t>
            </w:r>
          </w:p>
        </w:tc>
      </w:tr>
      <w:tr w:rsidR="00A20F6A" w:rsidRPr="00AE4D8C" w14:paraId="5595CB46" w14:textId="77777777" w:rsidTr="001B3551">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14:paraId="060CF528" w14:textId="77777777" w:rsidR="00A20F6A" w:rsidRPr="00AE4D8C" w:rsidRDefault="00A20F6A" w:rsidP="001B3551">
            <w:pPr>
              <w:pStyle w:val="Tabletext"/>
            </w:pPr>
            <w:r w:rsidRPr="00AE4D8C">
              <w:t>Phat Tran</w:t>
            </w:r>
          </w:p>
        </w:tc>
        <w:tc>
          <w:tcPr>
            <w:tcW w:w="6030" w:type="dxa"/>
            <w:tcBorders>
              <w:right w:val="nil"/>
            </w:tcBorders>
          </w:tcPr>
          <w:p w14:paraId="3A25C225" w14:textId="77777777" w:rsidR="00A20F6A" w:rsidRPr="00AE4D8C" w:rsidRDefault="00A20F6A" w:rsidP="001B3551">
            <w:pPr>
              <w:pStyle w:val="Tabletext"/>
              <w:cnfStyle w:val="000000000000" w:firstRow="0" w:lastRow="0" w:firstColumn="0" w:lastColumn="0" w:oddVBand="0" w:evenVBand="0" w:oddHBand="0" w:evenHBand="0" w:firstRowFirstColumn="0" w:firstRowLastColumn="0" w:lastRowFirstColumn="0" w:lastRowLastColumn="0"/>
            </w:pPr>
            <w:r w:rsidRPr="00AE4D8C">
              <w:t>phat7tran@gmail.com</w:t>
            </w:r>
          </w:p>
        </w:tc>
      </w:tr>
    </w:tbl>
    <w:p w14:paraId="29A0939A" w14:textId="3BB93278" w:rsidR="008C6915" w:rsidRDefault="008C6915">
      <w:pPr>
        <w:spacing w:after="240" w:line="252" w:lineRule="auto"/>
        <w:ind w:left="0" w:right="0"/>
      </w:pPr>
      <w:r w:rsidRPr="00AE4D8C">
        <w:br w:type="page"/>
      </w:r>
    </w:p>
    <w:p w14:paraId="68281E7A" w14:textId="02620DD6" w:rsidR="009E31BA" w:rsidRDefault="009E31BA" w:rsidP="00C06A40">
      <w:pPr>
        <w:pStyle w:val="Heading1"/>
      </w:pPr>
      <w:bookmarkStart w:id="9" w:name="_Toc479256952"/>
      <w:r>
        <w:lastRenderedPageBreak/>
        <w:t>Inleiding</w:t>
      </w:r>
      <w:bookmarkEnd w:id="9"/>
    </w:p>
    <w:p w14:paraId="5EF07499" w14:textId="58DAA43A" w:rsidR="001F3BCC" w:rsidRDefault="00DF3CE4" w:rsidP="001F3BCC">
      <w:pPr>
        <w:pStyle w:val="Heading2"/>
      </w:pPr>
      <w:bookmarkStart w:id="10" w:name="_Toc479256953"/>
      <w:r>
        <w:t>Doel</w:t>
      </w:r>
      <w:bookmarkEnd w:id="10"/>
    </w:p>
    <w:p w14:paraId="706E7D58" w14:textId="7F045BF5" w:rsidR="009F56BF" w:rsidRDefault="001F3BCC" w:rsidP="001F3BCC">
      <w:r>
        <w:t>Dit document beschrijft het technisch ontwerpplan voor het realiseren van de</w:t>
      </w:r>
      <w:r w:rsidR="00AD0A8E">
        <w:t xml:space="preserve"> te herbouwen</w:t>
      </w:r>
      <w:r w:rsidR="00BD7D49">
        <w:t xml:space="preserve"> </w:t>
      </w:r>
      <w:r w:rsidR="000A463E">
        <w:t>‘</w:t>
      </w:r>
      <w:proofErr w:type="spellStart"/>
      <w:r w:rsidR="00BD7D49">
        <w:t>SenetAccounting</w:t>
      </w:r>
      <w:proofErr w:type="spellEnd"/>
      <w:r w:rsidR="000A463E">
        <w:t>’</w:t>
      </w:r>
      <w:r w:rsidR="00BD7D49">
        <w:t xml:space="preserve"> module, hierin kunnen softwareontwikkelaars </w:t>
      </w:r>
      <w:r w:rsidR="000A463E">
        <w:t>inzicht krijgen in</w:t>
      </w:r>
      <w:r w:rsidR="00BD7D49">
        <w:t xml:space="preserve"> het ontwerp op technisch niveau. </w:t>
      </w:r>
      <w:r w:rsidR="009F56BF">
        <w:t>In dit document worden technische termen gebruikt, kennis over de volgende punten is hierbij vereist:</w:t>
      </w:r>
    </w:p>
    <w:p w14:paraId="437E7136" w14:textId="6B7BAC78" w:rsidR="009F56BF" w:rsidRDefault="009F56BF" w:rsidP="009F56BF">
      <w:pPr>
        <w:pStyle w:val="ListParagraph"/>
        <w:numPr>
          <w:ilvl w:val="0"/>
          <w:numId w:val="9"/>
        </w:numPr>
      </w:pPr>
      <w:r>
        <w:t>Zend Framework 2</w:t>
      </w:r>
    </w:p>
    <w:p w14:paraId="634D02B2" w14:textId="77777777" w:rsidR="009F56BF" w:rsidRDefault="009F56BF" w:rsidP="009F56BF">
      <w:pPr>
        <w:pStyle w:val="ListParagraph"/>
        <w:numPr>
          <w:ilvl w:val="0"/>
          <w:numId w:val="9"/>
        </w:numPr>
      </w:pPr>
      <w:r>
        <w:t>PHP</w:t>
      </w:r>
    </w:p>
    <w:p w14:paraId="7C997E5E" w14:textId="77777777" w:rsidR="009F56BF" w:rsidRDefault="009F56BF" w:rsidP="009F56BF">
      <w:pPr>
        <w:pStyle w:val="ListParagraph"/>
        <w:numPr>
          <w:ilvl w:val="0"/>
          <w:numId w:val="9"/>
        </w:numPr>
      </w:pPr>
      <w:r>
        <w:t>HTML</w:t>
      </w:r>
    </w:p>
    <w:p w14:paraId="08664025" w14:textId="77777777" w:rsidR="009F56BF" w:rsidRDefault="009F56BF" w:rsidP="009F56BF">
      <w:pPr>
        <w:pStyle w:val="ListParagraph"/>
        <w:numPr>
          <w:ilvl w:val="0"/>
          <w:numId w:val="9"/>
        </w:numPr>
      </w:pPr>
      <w:r>
        <w:t>CSS</w:t>
      </w:r>
    </w:p>
    <w:p w14:paraId="456BD4DE" w14:textId="16E54CD5" w:rsidR="009F56BF" w:rsidRDefault="009F56BF" w:rsidP="009F56BF">
      <w:pPr>
        <w:pStyle w:val="ListParagraph"/>
        <w:numPr>
          <w:ilvl w:val="0"/>
          <w:numId w:val="9"/>
        </w:numPr>
      </w:pPr>
      <w:proofErr w:type="spellStart"/>
      <w:r>
        <w:t>JavaScript</w:t>
      </w:r>
      <w:proofErr w:type="spellEnd"/>
    </w:p>
    <w:p w14:paraId="75C14BEF" w14:textId="4EB419F7" w:rsidR="009F56BF" w:rsidRDefault="009F56BF" w:rsidP="009F56BF">
      <w:pPr>
        <w:pStyle w:val="ListParagraph"/>
        <w:numPr>
          <w:ilvl w:val="0"/>
          <w:numId w:val="9"/>
        </w:numPr>
      </w:pPr>
      <w:proofErr w:type="spellStart"/>
      <w:r>
        <w:t>jQuery</w:t>
      </w:r>
      <w:proofErr w:type="spellEnd"/>
    </w:p>
    <w:p w14:paraId="6E54E588" w14:textId="21CBB5EE" w:rsidR="009F56BF" w:rsidRDefault="009F56BF" w:rsidP="009F56BF">
      <w:pPr>
        <w:pStyle w:val="ListParagraph"/>
        <w:numPr>
          <w:ilvl w:val="0"/>
          <w:numId w:val="9"/>
        </w:numPr>
      </w:pPr>
      <w:r>
        <w:t>AJAX</w:t>
      </w:r>
    </w:p>
    <w:p w14:paraId="1F0F3F75" w14:textId="085C491C" w:rsidR="009F56BF" w:rsidRDefault="009F56BF" w:rsidP="009F56BF">
      <w:pPr>
        <w:pStyle w:val="ListParagraph"/>
        <w:numPr>
          <w:ilvl w:val="0"/>
          <w:numId w:val="9"/>
        </w:numPr>
      </w:pPr>
      <w:proofErr w:type="spellStart"/>
      <w:r>
        <w:t>MySQL</w:t>
      </w:r>
      <w:proofErr w:type="spellEnd"/>
    </w:p>
    <w:p w14:paraId="576D67CD" w14:textId="2F538C78" w:rsidR="009F56BF" w:rsidRDefault="009F56BF" w:rsidP="009F56BF">
      <w:pPr>
        <w:pStyle w:val="ListParagraph"/>
        <w:numPr>
          <w:ilvl w:val="0"/>
          <w:numId w:val="9"/>
        </w:numPr>
      </w:pPr>
      <w:r>
        <w:t>SQL</w:t>
      </w:r>
    </w:p>
    <w:p w14:paraId="319192DB" w14:textId="57C6B45D" w:rsidR="009F56BF" w:rsidRDefault="009F56BF" w:rsidP="009F56BF">
      <w:pPr>
        <w:pStyle w:val="ListParagraph"/>
        <w:numPr>
          <w:ilvl w:val="0"/>
          <w:numId w:val="9"/>
        </w:numPr>
      </w:pPr>
      <w:r>
        <w:t>Doctrine</w:t>
      </w:r>
    </w:p>
    <w:p w14:paraId="7D02314B" w14:textId="2B93BCF7" w:rsidR="009F56BF" w:rsidRDefault="009F56BF" w:rsidP="009F56BF">
      <w:pPr>
        <w:pStyle w:val="ListParagraph"/>
        <w:numPr>
          <w:ilvl w:val="0"/>
          <w:numId w:val="9"/>
        </w:numPr>
      </w:pPr>
      <w:r>
        <w:t>SOAP</w:t>
      </w:r>
    </w:p>
    <w:p w14:paraId="3EB3BA9C" w14:textId="77777777" w:rsidR="009F56BF" w:rsidRDefault="009F56BF" w:rsidP="009F56BF">
      <w:pPr>
        <w:pStyle w:val="ListParagraph"/>
        <w:numPr>
          <w:ilvl w:val="0"/>
          <w:numId w:val="9"/>
        </w:numPr>
      </w:pPr>
      <w:r>
        <w:t>MVC</w:t>
      </w:r>
    </w:p>
    <w:p w14:paraId="100AB5A9" w14:textId="293A2D2C" w:rsidR="009F56BF" w:rsidRDefault="009F56BF" w:rsidP="009F56BF">
      <w:pPr>
        <w:pStyle w:val="ListParagraph"/>
        <w:numPr>
          <w:ilvl w:val="0"/>
          <w:numId w:val="9"/>
        </w:numPr>
      </w:pPr>
      <w:r>
        <w:t>OOP</w:t>
      </w:r>
    </w:p>
    <w:p w14:paraId="7020ED63" w14:textId="77777777" w:rsidR="009F56BF" w:rsidRDefault="009F56BF" w:rsidP="009F56BF">
      <w:pPr>
        <w:pStyle w:val="ListParagraph"/>
        <w:numPr>
          <w:ilvl w:val="0"/>
          <w:numId w:val="9"/>
        </w:numPr>
      </w:pPr>
      <w:proofErr w:type="spellStart"/>
      <w:r>
        <w:t>Webservices</w:t>
      </w:r>
      <w:proofErr w:type="spellEnd"/>
    </w:p>
    <w:p w14:paraId="0B44846C" w14:textId="5A3EA321" w:rsidR="009F56BF" w:rsidRDefault="000A463E" w:rsidP="009F56BF">
      <w:r>
        <w:t>Onder het hoofdstuk “Ontwikkelomgeving”</w:t>
      </w:r>
      <w:r w:rsidR="009F56BF">
        <w:t xml:space="preserve"> zijn</w:t>
      </w:r>
      <w:r>
        <w:t xml:space="preserve"> deze punten verder beschreven in de paragrafen:</w:t>
      </w:r>
      <w:r w:rsidR="009F56BF">
        <w:t xml:space="preserve"> “</w:t>
      </w:r>
      <w:r w:rsidR="00FF3D3B">
        <w:t>Technologieën</w:t>
      </w:r>
      <w:r w:rsidR="009F56BF">
        <w:t>”, “Methodes” en “</w:t>
      </w:r>
      <w:proofErr w:type="spellStart"/>
      <w:r w:rsidR="009F56BF">
        <w:t>Webservices</w:t>
      </w:r>
      <w:proofErr w:type="spellEnd"/>
      <w:r w:rsidR="009F56BF">
        <w:t>”</w:t>
      </w:r>
      <w:r>
        <w:t>.</w:t>
      </w:r>
    </w:p>
    <w:p w14:paraId="0363F38E" w14:textId="621D96B1" w:rsidR="0006635D" w:rsidRDefault="001F3BCC" w:rsidP="0006635D">
      <w:pPr>
        <w:pStyle w:val="Heading2"/>
      </w:pPr>
      <w:bookmarkStart w:id="11" w:name="_Toc479256954"/>
      <w:r>
        <w:t>Scope</w:t>
      </w:r>
      <w:bookmarkEnd w:id="11"/>
    </w:p>
    <w:p w14:paraId="242AF2F9" w14:textId="7FAC63E4" w:rsidR="00141E8D" w:rsidRPr="00141E8D" w:rsidRDefault="00141E8D" w:rsidP="00141E8D">
      <w:r>
        <w:t>Deze module is een vervang</w:t>
      </w:r>
      <w:r w:rsidR="00BD7D49">
        <w:t xml:space="preserve">ing voor de oude </w:t>
      </w:r>
      <w:proofErr w:type="spellStart"/>
      <w:r w:rsidR="00BD7D49">
        <w:t>SenetAccounting</w:t>
      </w:r>
      <w:proofErr w:type="spellEnd"/>
      <w:r w:rsidR="00BD7D49">
        <w:t xml:space="preserve"> in </w:t>
      </w:r>
      <w:r w:rsidR="000A463E">
        <w:t>‘</w:t>
      </w:r>
      <w:proofErr w:type="spellStart"/>
      <w:r w:rsidR="00BD7D49">
        <w:t>TwentyFour</w:t>
      </w:r>
      <w:proofErr w:type="spellEnd"/>
      <w:r w:rsidR="000A463E">
        <w:t>’</w:t>
      </w:r>
      <w:r>
        <w:t xml:space="preserve">. </w:t>
      </w:r>
      <w:r w:rsidR="00BD7D49">
        <w:t>De</w:t>
      </w:r>
      <w:r>
        <w:t xml:space="preserve"> gebruiker</w:t>
      </w:r>
      <w:r w:rsidR="00BD7D49">
        <w:t xml:space="preserve"> moet hiermee </w:t>
      </w:r>
      <w:r>
        <w:t xml:space="preserve">debiteuren kunnen bewaken, hierbij wordt de </w:t>
      </w:r>
      <w:r w:rsidR="000A463E">
        <w:t>‘</w:t>
      </w:r>
      <w:proofErr w:type="spellStart"/>
      <w:r>
        <w:t>Twinfield</w:t>
      </w:r>
      <w:proofErr w:type="spellEnd"/>
      <w:r w:rsidR="000A463E">
        <w:t>’</w:t>
      </w:r>
      <w:r>
        <w:t xml:space="preserve"> boekhoudpakket gebruikt. </w:t>
      </w:r>
      <w:r w:rsidR="00BD7D49">
        <w:t xml:space="preserve">Verder heeft het voornamelijk betrekking op de modules </w:t>
      </w:r>
      <w:r w:rsidR="000A463E">
        <w:t>‘</w:t>
      </w:r>
      <w:proofErr w:type="spellStart"/>
      <w:r w:rsidR="00BD7D49">
        <w:t>SenetOrganisation</w:t>
      </w:r>
      <w:proofErr w:type="spellEnd"/>
      <w:r w:rsidR="000A463E">
        <w:t>’</w:t>
      </w:r>
      <w:r w:rsidR="00BD7D49">
        <w:t xml:space="preserve"> en </w:t>
      </w:r>
      <w:r w:rsidR="000A463E">
        <w:t>‘</w:t>
      </w:r>
      <w:proofErr w:type="spellStart"/>
      <w:r w:rsidR="00BD7D49">
        <w:t>SenetInvoice</w:t>
      </w:r>
      <w:proofErr w:type="spellEnd"/>
      <w:r w:rsidR="000A463E">
        <w:t>’</w:t>
      </w:r>
      <w:r w:rsidR="00BD7D49">
        <w:t>.</w:t>
      </w:r>
      <w:r>
        <w:t xml:space="preserve"> </w:t>
      </w:r>
    </w:p>
    <w:p w14:paraId="310044A2" w14:textId="4B92CB0B" w:rsidR="0006635D" w:rsidRDefault="0006635D" w:rsidP="0006635D">
      <w:pPr>
        <w:pStyle w:val="Heading2"/>
      </w:pPr>
      <w:bookmarkStart w:id="12" w:name="_Toc479256955"/>
      <w:r>
        <w:t>Inhoud</w:t>
      </w:r>
      <w:bookmarkEnd w:id="12"/>
    </w:p>
    <w:p w14:paraId="6DA944C1" w14:textId="77777777" w:rsidR="007A188B" w:rsidRDefault="000A463E" w:rsidP="007A188B">
      <w:proofErr w:type="spellStart"/>
      <w:r>
        <w:t>SenetAccounting</w:t>
      </w:r>
      <w:proofErr w:type="spellEnd"/>
      <w:r>
        <w:t xml:space="preserve"> is een module voor debiteurenbewaking in </w:t>
      </w:r>
      <w:proofErr w:type="spellStart"/>
      <w:r>
        <w:t>TwentyFour</w:t>
      </w:r>
      <w:proofErr w:type="spellEnd"/>
      <w:r>
        <w:t xml:space="preserve">, een ‘SaaS’-applicatie (Software as a Service). Met de module wordt </w:t>
      </w:r>
      <w:proofErr w:type="spellStart"/>
      <w:r>
        <w:t>Twinfield</w:t>
      </w:r>
      <w:proofErr w:type="spellEnd"/>
      <w:r>
        <w:t xml:space="preserve"> gebruikt voor btw-codes, debiteuren en transacties. </w:t>
      </w:r>
      <w:r w:rsidR="007A188B">
        <w:t xml:space="preserve">Functionaliteiten van deze module omvatten onder andere: btw-codes ophalen, boekhoudpakketgegevens configureren, debiteuren boeken, debiteuren koppelen, transacties boeken, transactiegegevens ophalen en herinneringen versturen. </w:t>
      </w:r>
    </w:p>
    <w:p w14:paraId="591A07FF" w14:textId="37201091" w:rsidR="000A463E" w:rsidRDefault="007A188B" w:rsidP="007A188B">
      <w:r>
        <w:t>In dit document</w:t>
      </w:r>
      <w:r w:rsidR="000A463E">
        <w:t xml:space="preserve"> zullen de volgende onderdelen worden beschreven:</w:t>
      </w:r>
    </w:p>
    <w:p w14:paraId="56B1963B" w14:textId="77777777" w:rsidR="000A463E" w:rsidRDefault="000A463E" w:rsidP="000A463E">
      <w:pPr>
        <w:pStyle w:val="ListParagraph"/>
        <w:numPr>
          <w:ilvl w:val="0"/>
          <w:numId w:val="8"/>
        </w:numPr>
      </w:pPr>
      <w:r>
        <w:t>De ontwikkelomgeving</w:t>
      </w:r>
    </w:p>
    <w:p w14:paraId="75DD320B" w14:textId="77777777" w:rsidR="000A463E" w:rsidRDefault="000A463E" w:rsidP="000A463E">
      <w:pPr>
        <w:pStyle w:val="ListParagraph"/>
        <w:numPr>
          <w:ilvl w:val="0"/>
          <w:numId w:val="8"/>
        </w:numPr>
      </w:pPr>
      <w:proofErr w:type="spellStart"/>
      <w:r>
        <w:t>Twinfield</w:t>
      </w:r>
      <w:proofErr w:type="spellEnd"/>
      <w:r>
        <w:t xml:space="preserve"> </w:t>
      </w:r>
      <w:proofErr w:type="spellStart"/>
      <w:r>
        <w:t>webservices</w:t>
      </w:r>
      <w:proofErr w:type="spellEnd"/>
    </w:p>
    <w:p w14:paraId="41D5BD51" w14:textId="77777777" w:rsidR="000A463E" w:rsidRDefault="000A463E" w:rsidP="000A463E">
      <w:pPr>
        <w:pStyle w:val="ListParagraph"/>
        <w:numPr>
          <w:ilvl w:val="0"/>
          <w:numId w:val="8"/>
        </w:numPr>
      </w:pPr>
      <w:r>
        <w:t>Hoofdcomponenten</w:t>
      </w:r>
    </w:p>
    <w:p w14:paraId="3FCCA6DD" w14:textId="77777777" w:rsidR="000A463E" w:rsidRDefault="000A463E" w:rsidP="000A463E">
      <w:pPr>
        <w:pStyle w:val="ListParagraph"/>
        <w:numPr>
          <w:ilvl w:val="0"/>
          <w:numId w:val="8"/>
        </w:numPr>
      </w:pPr>
      <w:r>
        <w:t>Toelichting van gebruikersinterfaces</w:t>
      </w:r>
    </w:p>
    <w:p w14:paraId="08523C21" w14:textId="7F5DAB4B" w:rsidR="0006635D" w:rsidRDefault="00194C68" w:rsidP="00194C68">
      <w:pPr>
        <w:pStyle w:val="ListParagraph"/>
        <w:numPr>
          <w:ilvl w:val="0"/>
          <w:numId w:val="8"/>
        </w:numPr>
      </w:pPr>
      <w:r>
        <w:t>Sequentiediagrammen</w:t>
      </w:r>
      <w:r w:rsidR="0006635D">
        <w:br w:type="page"/>
      </w:r>
    </w:p>
    <w:p w14:paraId="104B3205" w14:textId="21139BF1" w:rsidR="00C06A40" w:rsidRPr="00AE4D8C" w:rsidRDefault="000F07C6" w:rsidP="00C06A40">
      <w:pPr>
        <w:pStyle w:val="Heading1"/>
      </w:pPr>
      <w:bookmarkStart w:id="13" w:name="_Toc479256956"/>
      <w:r w:rsidRPr="00AE4D8C">
        <w:lastRenderedPageBreak/>
        <w:t>Ontwikkelomgeving</w:t>
      </w:r>
      <w:bookmarkEnd w:id="13"/>
    </w:p>
    <w:p w14:paraId="2FCAB0B3" w14:textId="77777777" w:rsidR="00374B8E" w:rsidRPr="00AE4D8C" w:rsidRDefault="00C01183" w:rsidP="00374B8E">
      <w:r w:rsidRPr="00AE4D8C">
        <w:t>In dit hoofdstuk</w:t>
      </w:r>
      <w:r w:rsidR="00374B8E" w:rsidRPr="00AE4D8C">
        <w:t xml:space="preserve"> </w:t>
      </w:r>
      <w:r w:rsidR="000870B6">
        <w:t>zijn</w:t>
      </w:r>
      <w:r w:rsidR="00374B8E" w:rsidRPr="00AE4D8C">
        <w:t xml:space="preserve"> gebruikte middelen voor het realiseren van het project beschreven. </w:t>
      </w:r>
    </w:p>
    <w:p w14:paraId="0DE9966D" w14:textId="77777777" w:rsidR="00374B8E" w:rsidRPr="00AE4D8C" w:rsidRDefault="00374B8E" w:rsidP="00374B8E">
      <w:pPr>
        <w:pStyle w:val="Heading2"/>
      </w:pPr>
      <w:bookmarkStart w:id="14" w:name="_Toc479256957"/>
      <w:r w:rsidRPr="00AE4D8C">
        <w:t>Hardware</w:t>
      </w:r>
      <w:bookmarkEnd w:id="14"/>
    </w:p>
    <w:p w14:paraId="553C8D71" w14:textId="77777777" w:rsidR="00A74816" w:rsidRPr="00AE4D8C" w:rsidRDefault="001B3551" w:rsidP="00A74816">
      <w:r w:rsidRPr="00AE4D8C">
        <w:t>Het project wordt uitgevoerd op een aangeleverd</w:t>
      </w:r>
      <w:r w:rsidR="00D101DB">
        <w:t>e laptop van het bedrijf waar</w:t>
      </w:r>
      <w:r w:rsidR="00B626D6">
        <w:t xml:space="preserve"> de projectuitvoerder</w:t>
      </w:r>
      <w:r w:rsidR="00D101DB">
        <w:t xml:space="preserve"> bij</w:t>
      </w:r>
      <w:r w:rsidRPr="00AE4D8C">
        <w:t xml:space="preserve"> in dienst</w:t>
      </w:r>
      <w:r w:rsidR="00B626D6">
        <w:t xml:space="preserve"> is</w:t>
      </w:r>
      <w:r w:rsidRPr="00AE4D8C">
        <w:t xml:space="preserve">. </w:t>
      </w:r>
      <w:r w:rsidR="00A74816" w:rsidRPr="00AE4D8C">
        <w:t>De specificaties</w:t>
      </w:r>
      <w:r w:rsidRPr="00AE4D8C">
        <w:t xml:space="preserve"> van de</w:t>
      </w:r>
      <w:r w:rsidR="00D101DB">
        <w:t xml:space="preserve"> gebruikte</w:t>
      </w:r>
      <w:r w:rsidRPr="00AE4D8C">
        <w:t xml:space="preserve"> hardware</w:t>
      </w:r>
      <w:r w:rsidR="00A74816" w:rsidRPr="00AE4D8C">
        <w:t xml:space="preserve"> zijn in de volgende tabel opgenomen.</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612"/>
        <w:gridCol w:w="851"/>
        <w:gridCol w:w="1227"/>
        <w:gridCol w:w="2951"/>
        <w:gridCol w:w="1083"/>
        <w:gridCol w:w="1636"/>
      </w:tblGrid>
      <w:tr w:rsidR="006F3D36" w:rsidRPr="00AE4D8C" w14:paraId="064D694D" w14:textId="77777777" w:rsidTr="008E53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2" w:type="dxa"/>
            <w:tcBorders>
              <w:top w:val="nil"/>
              <w:left w:val="nil"/>
            </w:tcBorders>
            <w:vAlign w:val="bottom"/>
          </w:tcPr>
          <w:p w14:paraId="0F0B0A96" w14:textId="77777777" w:rsidR="006F3D36" w:rsidRPr="00AE4D8C" w:rsidRDefault="006F3D36" w:rsidP="001B3551">
            <w:pPr>
              <w:pStyle w:val="Tabletext"/>
            </w:pPr>
            <w:r w:rsidRPr="00AE4D8C">
              <w:t>Hardware</w:t>
            </w:r>
          </w:p>
        </w:tc>
        <w:tc>
          <w:tcPr>
            <w:tcW w:w="851" w:type="dxa"/>
            <w:tcBorders>
              <w:top w:val="nil"/>
              <w:right w:val="nil"/>
            </w:tcBorders>
            <w:vAlign w:val="bottom"/>
          </w:tcPr>
          <w:p w14:paraId="35A1CA80" w14:textId="77777777" w:rsidR="006F3D36" w:rsidRPr="00AE4D8C" w:rsidRDefault="006F3D36" w:rsidP="001B3551">
            <w:pPr>
              <w:pStyle w:val="Tabletext"/>
              <w:cnfStyle w:val="100000000000" w:firstRow="1" w:lastRow="0" w:firstColumn="0" w:lastColumn="0" w:oddVBand="0" w:evenVBand="0" w:oddHBand="0" w:evenHBand="0" w:firstRowFirstColumn="0" w:firstRowLastColumn="0" w:lastRowFirstColumn="0" w:lastRowLastColumn="0"/>
            </w:pPr>
            <w:r w:rsidRPr="00AE4D8C">
              <w:t>Model</w:t>
            </w:r>
          </w:p>
        </w:tc>
        <w:tc>
          <w:tcPr>
            <w:tcW w:w="1227" w:type="dxa"/>
            <w:tcBorders>
              <w:top w:val="nil"/>
              <w:right w:val="nil"/>
            </w:tcBorders>
          </w:tcPr>
          <w:p w14:paraId="1AE25835" w14:textId="77777777" w:rsidR="006F3D36" w:rsidRPr="00AE4D8C" w:rsidRDefault="006F3D36" w:rsidP="001B3551">
            <w:pPr>
              <w:pStyle w:val="Tabletext"/>
              <w:cnfStyle w:val="100000000000" w:firstRow="1" w:lastRow="0" w:firstColumn="0" w:lastColumn="0" w:oddVBand="0" w:evenVBand="0" w:oddHBand="0" w:evenHBand="0" w:firstRowFirstColumn="0" w:firstRowLastColumn="0" w:lastRowFirstColumn="0" w:lastRowLastColumn="0"/>
            </w:pPr>
            <w:r w:rsidRPr="00AE4D8C">
              <w:t>Fabrikant</w:t>
            </w:r>
          </w:p>
        </w:tc>
        <w:tc>
          <w:tcPr>
            <w:tcW w:w="2951" w:type="dxa"/>
            <w:tcBorders>
              <w:top w:val="nil"/>
              <w:right w:val="nil"/>
            </w:tcBorders>
          </w:tcPr>
          <w:p w14:paraId="785EBC92" w14:textId="77777777" w:rsidR="006F3D36" w:rsidRPr="00AE4D8C" w:rsidRDefault="006F3D36" w:rsidP="001B3551">
            <w:pPr>
              <w:pStyle w:val="Tabletext"/>
              <w:cnfStyle w:val="100000000000" w:firstRow="1" w:lastRow="0" w:firstColumn="0" w:lastColumn="0" w:oddVBand="0" w:evenVBand="0" w:oddHBand="0" w:evenHBand="0" w:firstRowFirstColumn="0" w:firstRowLastColumn="0" w:lastRowFirstColumn="0" w:lastRowLastColumn="0"/>
            </w:pPr>
            <w:r w:rsidRPr="00AE4D8C">
              <w:t>Processor</w:t>
            </w:r>
          </w:p>
        </w:tc>
        <w:tc>
          <w:tcPr>
            <w:tcW w:w="1083" w:type="dxa"/>
            <w:tcBorders>
              <w:top w:val="nil"/>
              <w:right w:val="nil"/>
            </w:tcBorders>
          </w:tcPr>
          <w:p w14:paraId="65752CA4" w14:textId="77777777" w:rsidR="006F3D36" w:rsidRPr="00AE4D8C" w:rsidRDefault="006F3D36" w:rsidP="001B3551">
            <w:pPr>
              <w:pStyle w:val="Tabletext"/>
              <w:cnfStyle w:val="100000000000" w:firstRow="1" w:lastRow="0" w:firstColumn="0" w:lastColumn="0" w:oddVBand="0" w:evenVBand="0" w:oddHBand="0" w:evenHBand="0" w:firstRowFirstColumn="0" w:firstRowLastColumn="0" w:lastRowFirstColumn="0" w:lastRowLastColumn="0"/>
            </w:pPr>
            <w:r w:rsidRPr="00AE4D8C">
              <w:t>Geheugen</w:t>
            </w:r>
          </w:p>
        </w:tc>
        <w:tc>
          <w:tcPr>
            <w:tcW w:w="1636" w:type="dxa"/>
            <w:tcBorders>
              <w:top w:val="nil"/>
              <w:right w:val="nil"/>
            </w:tcBorders>
          </w:tcPr>
          <w:p w14:paraId="5B3E764E" w14:textId="77777777" w:rsidR="006F3D36" w:rsidRPr="00AE4D8C" w:rsidRDefault="006F3D36" w:rsidP="001B3551">
            <w:pPr>
              <w:pStyle w:val="Tabletext"/>
              <w:cnfStyle w:val="100000000000" w:firstRow="1" w:lastRow="0" w:firstColumn="0" w:lastColumn="0" w:oddVBand="0" w:evenVBand="0" w:oddHBand="0" w:evenHBand="0" w:firstRowFirstColumn="0" w:firstRowLastColumn="0" w:lastRowFirstColumn="0" w:lastRowLastColumn="0"/>
            </w:pPr>
            <w:r w:rsidRPr="00AE4D8C">
              <w:t>Schermresolutie</w:t>
            </w:r>
          </w:p>
        </w:tc>
      </w:tr>
      <w:tr w:rsidR="006F3D36" w:rsidRPr="00AE4D8C" w14:paraId="76270E25" w14:textId="77777777" w:rsidTr="008E5391">
        <w:tc>
          <w:tcPr>
            <w:cnfStyle w:val="001000000000" w:firstRow="0" w:lastRow="0" w:firstColumn="1" w:lastColumn="0" w:oddVBand="0" w:evenVBand="0" w:oddHBand="0" w:evenHBand="0" w:firstRowFirstColumn="0" w:firstRowLastColumn="0" w:lastRowFirstColumn="0" w:lastRowLastColumn="0"/>
            <w:tcW w:w="1612" w:type="dxa"/>
            <w:tcBorders>
              <w:left w:val="nil"/>
            </w:tcBorders>
          </w:tcPr>
          <w:p w14:paraId="62CD7614" w14:textId="77777777" w:rsidR="006F3D36" w:rsidRPr="00AE4D8C" w:rsidRDefault="006F3D36" w:rsidP="006F3D36">
            <w:pPr>
              <w:pStyle w:val="Tabletext"/>
            </w:pPr>
            <w:r w:rsidRPr="00AE4D8C">
              <w:t>Laptop</w:t>
            </w:r>
          </w:p>
        </w:tc>
        <w:tc>
          <w:tcPr>
            <w:tcW w:w="851" w:type="dxa"/>
            <w:tcBorders>
              <w:right w:val="nil"/>
            </w:tcBorders>
          </w:tcPr>
          <w:p w14:paraId="7F37C590"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r w:rsidRPr="00AE4D8C">
              <w:t>X555LD</w:t>
            </w:r>
          </w:p>
        </w:tc>
        <w:tc>
          <w:tcPr>
            <w:tcW w:w="1227" w:type="dxa"/>
            <w:tcBorders>
              <w:right w:val="nil"/>
            </w:tcBorders>
          </w:tcPr>
          <w:p w14:paraId="19A31F86"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proofErr w:type="spellStart"/>
            <w:r w:rsidRPr="00AE4D8C">
              <w:t>ASUSTeK</w:t>
            </w:r>
            <w:proofErr w:type="spellEnd"/>
            <w:r w:rsidRPr="00AE4D8C">
              <w:t xml:space="preserve"> COMPUTER INC.</w:t>
            </w:r>
          </w:p>
        </w:tc>
        <w:tc>
          <w:tcPr>
            <w:tcW w:w="2951" w:type="dxa"/>
            <w:tcBorders>
              <w:right w:val="nil"/>
            </w:tcBorders>
          </w:tcPr>
          <w:p w14:paraId="21FD150C" w14:textId="77777777" w:rsidR="006F3D36" w:rsidRPr="00B90BFD" w:rsidRDefault="006F3D36" w:rsidP="006F3D36">
            <w:pPr>
              <w:pStyle w:val="Tabletext"/>
              <w:cnfStyle w:val="000000000000" w:firstRow="0" w:lastRow="0" w:firstColumn="0" w:lastColumn="0" w:oddVBand="0" w:evenVBand="0" w:oddHBand="0" w:evenHBand="0" w:firstRowFirstColumn="0" w:firstRowLastColumn="0" w:lastRowFirstColumn="0" w:lastRowLastColumn="0"/>
              <w:rPr>
                <w:lang w:val="en-US"/>
              </w:rPr>
            </w:pPr>
            <w:r w:rsidRPr="00B90BFD">
              <w:rPr>
                <w:lang w:val="en-US"/>
              </w:rPr>
              <w:t>Intel® Core™ i7-4510U CPU @ 2.00GHz (4 CPUs), ~2.6Ghz</w:t>
            </w:r>
          </w:p>
        </w:tc>
        <w:tc>
          <w:tcPr>
            <w:tcW w:w="1083" w:type="dxa"/>
            <w:tcBorders>
              <w:right w:val="nil"/>
            </w:tcBorders>
          </w:tcPr>
          <w:p w14:paraId="051D3E23"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r w:rsidRPr="00AE4D8C">
              <w:t>8192MB RAM</w:t>
            </w:r>
          </w:p>
        </w:tc>
        <w:tc>
          <w:tcPr>
            <w:tcW w:w="1636" w:type="dxa"/>
            <w:tcBorders>
              <w:right w:val="nil"/>
            </w:tcBorders>
          </w:tcPr>
          <w:p w14:paraId="4DE570D9"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r w:rsidRPr="00AE4D8C">
              <w:t>1366 x 768</w:t>
            </w:r>
          </w:p>
        </w:tc>
      </w:tr>
      <w:tr w:rsidR="006F3D36" w:rsidRPr="00AE4D8C" w14:paraId="35A3FDF6" w14:textId="77777777" w:rsidTr="008E5391">
        <w:tc>
          <w:tcPr>
            <w:cnfStyle w:val="001000000000" w:firstRow="0" w:lastRow="0" w:firstColumn="1" w:lastColumn="0" w:oddVBand="0" w:evenVBand="0" w:oddHBand="0" w:evenHBand="0" w:firstRowFirstColumn="0" w:firstRowLastColumn="0" w:lastRowFirstColumn="0" w:lastRowLastColumn="0"/>
            <w:tcW w:w="1612" w:type="dxa"/>
            <w:tcBorders>
              <w:left w:val="nil"/>
            </w:tcBorders>
          </w:tcPr>
          <w:p w14:paraId="53568F10" w14:textId="77777777" w:rsidR="006F3D36" w:rsidRPr="00AE4D8C" w:rsidRDefault="006F3D36" w:rsidP="006F3D36">
            <w:pPr>
              <w:pStyle w:val="Tabletext"/>
            </w:pPr>
            <w:r w:rsidRPr="00AE4D8C">
              <w:t>2</w:t>
            </w:r>
            <w:r w:rsidRPr="00AE4D8C">
              <w:rPr>
                <w:vertAlign w:val="superscript"/>
              </w:rPr>
              <w:t>e</w:t>
            </w:r>
            <w:r w:rsidRPr="00AE4D8C">
              <w:t xml:space="preserve"> Beeldscherm</w:t>
            </w:r>
          </w:p>
        </w:tc>
        <w:tc>
          <w:tcPr>
            <w:tcW w:w="851" w:type="dxa"/>
            <w:tcBorders>
              <w:right w:val="nil"/>
            </w:tcBorders>
          </w:tcPr>
          <w:p w14:paraId="3ABB28C3"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r w:rsidRPr="00AE4D8C">
              <w:t>P2314H</w:t>
            </w:r>
          </w:p>
        </w:tc>
        <w:tc>
          <w:tcPr>
            <w:tcW w:w="1227" w:type="dxa"/>
            <w:tcBorders>
              <w:right w:val="nil"/>
            </w:tcBorders>
          </w:tcPr>
          <w:p w14:paraId="39179369" w14:textId="77777777" w:rsidR="006F3D36" w:rsidRPr="00AE4D8C" w:rsidRDefault="00D47DBF" w:rsidP="006F3D36">
            <w:pPr>
              <w:pStyle w:val="Tabletext"/>
              <w:cnfStyle w:val="000000000000" w:firstRow="0" w:lastRow="0" w:firstColumn="0" w:lastColumn="0" w:oddVBand="0" w:evenVBand="0" w:oddHBand="0" w:evenHBand="0" w:firstRowFirstColumn="0" w:firstRowLastColumn="0" w:lastRowFirstColumn="0" w:lastRowLastColumn="0"/>
            </w:pPr>
            <w:r w:rsidRPr="00AE4D8C">
              <w:t>Dell</w:t>
            </w:r>
          </w:p>
        </w:tc>
        <w:tc>
          <w:tcPr>
            <w:tcW w:w="2951" w:type="dxa"/>
            <w:tcBorders>
              <w:right w:val="nil"/>
            </w:tcBorders>
          </w:tcPr>
          <w:p w14:paraId="587F036D"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p>
        </w:tc>
        <w:tc>
          <w:tcPr>
            <w:tcW w:w="1083" w:type="dxa"/>
            <w:tcBorders>
              <w:right w:val="nil"/>
            </w:tcBorders>
          </w:tcPr>
          <w:p w14:paraId="1BB35619"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p>
        </w:tc>
        <w:tc>
          <w:tcPr>
            <w:tcW w:w="1636" w:type="dxa"/>
            <w:tcBorders>
              <w:right w:val="nil"/>
            </w:tcBorders>
          </w:tcPr>
          <w:p w14:paraId="49FACD54" w14:textId="77777777" w:rsidR="006F3D36" w:rsidRPr="00AE4D8C" w:rsidRDefault="006F3D36" w:rsidP="006F3D36">
            <w:pPr>
              <w:pStyle w:val="Tabletext"/>
              <w:cnfStyle w:val="000000000000" w:firstRow="0" w:lastRow="0" w:firstColumn="0" w:lastColumn="0" w:oddVBand="0" w:evenVBand="0" w:oddHBand="0" w:evenHBand="0" w:firstRowFirstColumn="0" w:firstRowLastColumn="0" w:lastRowFirstColumn="0" w:lastRowLastColumn="0"/>
            </w:pPr>
            <w:r w:rsidRPr="00AE4D8C">
              <w:t>1920 x 1080</w:t>
            </w:r>
          </w:p>
        </w:tc>
      </w:tr>
    </w:tbl>
    <w:p w14:paraId="6F52962A" w14:textId="7B4215B2" w:rsidR="000F07C6" w:rsidRPr="00AE4D8C" w:rsidRDefault="00A16798" w:rsidP="00374B8E">
      <w:pPr>
        <w:pStyle w:val="Heading2"/>
      </w:pPr>
      <w:bookmarkStart w:id="15" w:name="_Toc479256958"/>
      <w:r w:rsidRPr="00AE4D8C">
        <w:t>Besturingssystemen</w:t>
      </w:r>
      <w:bookmarkEnd w:id="15"/>
    </w:p>
    <w:p w14:paraId="4E57B441" w14:textId="6D08778D" w:rsidR="00374B8E" w:rsidRPr="00AE4D8C" w:rsidRDefault="00D101DB" w:rsidP="00374B8E">
      <w:r>
        <w:t>Op de laptop wordt ‘Windows 10’ gebruikt en op de server wordt ‘</w:t>
      </w:r>
      <w:proofErr w:type="spellStart"/>
      <w:r>
        <w:t>Debian</w:t>
      </w:r>
      <w:proofErr w:type="spellEnd"/>
      <w:r>
        <w:t>’ gebruikt</w:t>
      </w:r>
      <w:r w:rsidR="00EF2150">
        <w:t>.</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620"/>
        <w:gridCol w:w="7740"/>
      </w:tblGrid>
      <w:tr w:rsidR="00A16798" w:rsidRPr="00AE4D8C" w14:paraId="622DB185" w14:textId="77777777" w:rsidTr="008E53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20" w:type="dxa"/>
            <w:tcBorders>
              <w:top w:val="nil"/>
              <w:left w:val="nil"/>
            </w:tcBorders>
            <w:vAlign w:val="bottom"/>
          </w:tcPr>
          <w:p w14:paraId="15AB0A24" w14:textId="77777777" w:rsidR="00A16798" w:rsidRPr="00AE4D8C" w:rsidRDefault="00A16798" w:rsidP="001B3551">
            <w:pPr>
              <w:pStyle w:val="Tabletext"/>
            </w:pPr>
            <w:r w:rsidRPr="00AE4D8C">
              <w:t>Computer</w:t>
            </w:r>
          </w:p>
        </w:tc>
        <w:tc>
          <w:tcPr>
            <w:tcW w:w="7740" w:type="dxa"/>
            <w:tcBorders>
              <w:top w:val="nil"/>
              <w:right w:val="nil"/>
            </w:tcBorders>
            <w:vAlign w:val="bottom"/>
          </w:tcPr>
          <w:p w14:paraId="5DB0C977" w14:textId="77777777" w:rsidR="00A16798" w:rsidRPr="00BD6006" w:rsidRDefault="00A16798" w:rsidP="00BD6006">
            <w:pPr>
              <w:pStyle w:val="Tabletext"/>
              <w:cnfStyle w:val="100000000000" w:firstRow="1" w:lastRow="0" w:firstColumn="0" w:lastColumn="0" w:oddVBand="0" w:evenVBand="0" w:oddHBand="0" w:evenHBand="0" w:firstRowFirstColumn="0" w:firstRowLastColumn="0" w:lastRowFirstColumn="0" w:lastRowLastColumn="0"/>
            </w:pPr>
            <w:r w:rsidRPr="00BD6006">
              <w:t>Besturingssysteem</w:t>
            </w:r>
          </w:p>
        </w:tc>
      </w:tr>
      <w:tr w:rsidR="00A16798" w:rsidRPr="00AE4D8C" w14:paraId="4873290F" w14:textId="77777777" w:rsidTr="008E5391">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0E002C9D" w14:textId="77777777" w:rsidR="00A16798" w:rsidRPr="00AE4D8C" w:rsidRDefault="00A16798" w:rsidP="001B3551">
            <w:pPr>
              <w:pStyle w:val="Tabletext"/>
            </w:pPr>
            <w:r w:rsidRPr="00AE4D8C">
              <w:t>Laptop</w:t>
            </w:r>
          </w:p>
        </w:tc>
        <w:tc>
          <w:tcPr>
            <w:tcW w:w="7740" w:type="dxa"/>
            <w:tcBorders>
              <w:right w:val="nil"/>
            </w:tcBorders>
          </w:tcPr>
          <w:p w14:paraId="37BC28BA" w14:textId="77777777" w:rsidR="00A16798" w:rsidRPr="00AE4D8C" w:rsidRDefault="00A16798" w:rsidP="001B3551">
            <w:pPr>
              <w:pStyle w:val="Tabletext"/>
              <w:cnfStyle w:val="000000000000" w:firstRow="0" w:lastRow="0" w:firstColumn="0" w:lastColumn="0" w:oddVBand="0" w:evenVBand="0" w:oddHBand="0" w:evenHBand="0" w:firstRowFirstColumn="0" w:firstRowLastColumn="0" w:lastRowFirstColumn="0" w:lastRowLastColumn="0"/>
            </w:pPr>
            <w:r w:rsidRPr="00AE4D8C">
              <w:t xml:space="preserve">Windows 10 Home 64-bit (10.0, </w:t>
            </w:r>
            <w:proofErr w:type="spellStart"/>
            <w:r w:rsidRPr="00AE4D8C">
              <w:t>Build</w:t>
            </w:r>
            <w:proofErr w:type="spellEnd"/>
            <w:r w:rsidRPr="00AE4D8C">
              <w:t xml:space="preserve"> 14393)</w:t>
            </w:r>
          </w:p>
        </w:tc>
      </w:tr>
      <w:tr w:rsidR="00A16798" w:rsidRPr="00AE4D8C" w14:paraId="7130B8C0" w14:textId="77777777" w:rsidTr="008E5391">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04FAF4DA" w14:textId="77777777" w:rsidR="00A16798" w:rsidRPr="00AE4D8C" w:rsidRDefault="008532D3" w:rsidP="001B3551">
            <w:pPr>
              <w:pStyle w:val="Tabletext"/>
            </w:pPr>
            <w:r w:rsidRPr="00AE4D8C">
              <w:t>Server</w:t>
            </w:r>
          </w:p>
        </w:tc>
        <w:tc>
          <w:tcPr>
            <w:tcW w:w="7740" w:type="dxa"/>
            <w:tcBorders>
              <w:right w:val="nil"/>
            </w:tcBorders>
          </w:tcPr>
          <w:p w14:paraId="2A8FFEDA" w14:textId="77777777" w:rsidR="00A16798" w:rsidRPr="00AE4D8C" w:rsidRDefault="00A16798" w:rsidP="001B3551">
            <w:pPr>
              <w:pStyle w:val="Tabletext"/>
              <w:cnfStyle w:val="000000000000" w:firstRow="0" w:lastRow="0" w:firstColumn="0" w:lastColumn="0" w:oddVBand="0" w:evenVBand="0" w:oddHBand="0" w:evenHBand="0" w:firstRowFirstColumn="0" w:firstRowLastColumn="0" w:lastRowFirstColumn="0" w:lastRowLastColumn="0"/>
            </w:pPr>
            <w:proofErr w:type="spellStart"/>
            <w:r w:rsidRPr="00AE4D8C">
              <w:t>Debian</w:t>
            </w:r>
            <w:proofErr w:type="spellEnd"/>
            <w:r w:rsidRPr="00AE4D8C">
              <w:t xml:space="preserve"> 8.6 64-bit</w:t>
            </w:r>
          </w:p>
        </w:tc>
      </w:tr>
    </w:tbl>
    <w:p w14:paraId="48A3AEC5" w14:textId="0D7B73A1" w:rsidR="009231C6" w:rsidRDefault="009231C6">
      <w:pPr>
        <w:spacing w:after="240" w:line="252" w:lineRule="auto"/>
        <w:ind w:left="0" w:right="0"/>
      </w:pPr>
      <w:r>
        <w:br w:type="page"/>
      </w:r>
    </w:p>
    <w:p w14:paraId="4A74891E" w14:textId="77777777" w:rsidR="00374B8E" w:rsidRDefault="00374B8E" w:rsidP="00374B8E">
      <w:pPr>
        <w:pStyle w:val="Heading2"/>
      </w:pPr>
      <w:bookmarkStart w:id="16" w:name="_Toc479256959"/>
      <w:r w:rsidRPr="00AE4D8C">
        <w:lastRenderedPageBreak/>
        <w:t>Software</w:t>
      </w:r>
      <w:r w:rsidR="00661292" w:rsidRPr="00AE4D8C">
        <w:t>tools</w:t>
      </w:r>
      <w:bookmarkEnd w:id="16"/>
    </w:p>
    <w:p w14:paraId="73BD1DA9" w14:textId="3F7AE2C7" w:rsidR="000870B6" w:rsidRPr="000870B6" w:rsidRDefault="009540B1" w:rsidP="000870B6">
      <w:r>
        <w:t xml:space="preserve">In deze paragraaf </w:t>
      </w:r>
      <w:r w:rsidR="000870B6">
        <w:t>zijn gebruikte softwaretools omschreven en waarvoor ze worden gebruikt. Deze tools zijn in de volgende tabel opgenomen met de gebruikte versie en een omschrijving.</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700"/>
        <w:gridCol w:w="6660"/>
      </w:tblGrid>
      <w:tr w:rsidR="00BE221F" w:rsidRPr="00AE4D8C" w14:paraId="339807F6" w14:textId="77777777" w:rsidTr="00D101D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00" w:type="dxa"/>
            <w:tcBorders>
              <w:top w:val="nil"/>
              <w:left w:val="nil"/>
            </w:tcBorders>
            <w:vAlign w:val="bottom"/>
          </w:tcPr>
          <w:p w14:paraId="3927CD76" w14:textId="77777777" w:rsidR="00BE221F" w:rsidRPr="00AE4D8C" w:rsidRDefault="00BE221F" w:rsidP="00D101DB">
            <w:pPr>
              <w:pStyle w:val="Tabletext"/>
            </w:pPr>
            <w:r w:rsidRPr="00AE4D8C">
              <w:t>Softwaretools</w:t>
            </w:r>
          </w:p>
        </w:tc>
        <w:tc>
          <w:tcPr>
            <w:tcW w:w="6660" w:type="dxa"/>
            <w:tcBorders>
              <w:top w:val="nil"/>
              <w:right w:val="nil"/>
            </w:tcBorders>
            <w:vAlign w:val="bottom"/>
          </w:tcPr>
          <w:p w14:paraId="47020574" w14:textId="77777777" w:rsidR="00BE221F" w:rsidRPr="00BD6006" w:rsidRDefault="00BE221F" w:rsidP="00D101DB">
            <w:pPr>
              <w:pStyle w:val="Tabletext"/>
              <w:cnfStyle w:val="100000000000" w:firstRow="1" w:lastRow="0" w:firstColumn="0" w:lastColumn="0" w:oddVBand="0" w:evenVBand="0" w:oddHBand="0" w:evenHBand="0" w:firstRowFirstColumn="0" w:firstRowLastColumn="0" w:lastRowFirstColumn="0" w:lastRowLastColumn="0"/>
            </w:pPr>
            <w:r w:rsidRPr="00BD6006">
              <w:t>Omschrijving</w:t>
            </w:r>
          </w:p>
        </w:tc>
      </w:tr>
      <w:tr w:rsidR="00BE221F" w:rsidRPr="00AE4D8C" w14:paraId="3C3196EB"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6A763385" w14:textId="77777777" w:rsidR="00BE221F" w:rsidRPr="00AE4D8C" w:rsidRDefault="00BE221F" w:rsidP="00D101DB">
            <w:pPr>
              <w:pStyle w:val="Tabletext"/>
            </w:pPr>
            <w:r w:rsidRPr="00AE4D8C">
              <w:t>Microsoft Word 2016</w:t>
            </w:r>
          </w:p>
        </w:tc>
        <w:tc>
          <w:tcPr>
            <w:tcW w:w="6660" w:type="dxa"/>
            <w:tcBorders>
              <w:right w:val="nil"/>
            </w:tcBorders>
          </w:tcPr>
          <w:p w14:paraId="53A35646" w14:textId="77777777" w:rsidR="00BE221F" w:rsidRPr="00AE4D8C" w:rsidRDefault="00030D4B" w:rsidP="00D101DB">
            <w:pPr>
              <w:pStyle w:val="Tabletext"/>
              <w:cnfStyle w:val="000000000000" w:firstRow="0" w:lastRow="0" w:firstColumn="0" w:lastColumn="0" w:oddVBand="0" w:evenVBand="0" w:oddHBand="0" w:evenHBand="0" w:firstRowFirstColumn="0" w:firstRowLastColumn="0" w:lastRowFirstColumn="0" w:lastRowLastColumn="0"/>
            </w:pPr>
            <w:r>
              <w:t>Een tekstverwerker v</w:t>
            </w:r>
            <w:r w:rsidR="00BE221F">
              <w:t xml:space="preserve">oor het opstellen en bijwerken van </w:t>
            </w:r>
            <w:r>
              <w:t>tekstbestanden.</w:t>
            </w:r>
          </w:p>
        </w:tc>
      </w:tr>
      <w:tr w:rsidR="00BE221F" w:rsidRPr="00AE4D8C" w14:paraId="4C30F269"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557786E4" w14:textId="77777777" w:rsidR="00BE221F" w:rsidRPr="00AE4D8C" w:rsidRDefault="00BE221F" w:rsidP="00D101DB">
            <w:pPr>
              <w:pStyle w:val="Tabletext"/>
            </w:pPr>
            <w:r w:rsidRPr="00AE4D8C">
              <w:t>Microsoft Visio 2016</w:t>
            </w:r>
          </w:p>
        </w:tc>
        <w:tc>
          <w:tcPr>
            <w:tcW w:w="6660" w:type="dxa"/>
            <w:tcBorders>
              <w:right w:val="nil"/>
            </w:tcBorders>
          </w:tcPr>
          <w:p w14:paraId="657ECAA4" w14:textId="77777777" w:rsidR="00BE221F" w:rsidRPr="00AE4D8C" w:rsidRDefault="00030D4B" w:rsidP="00D101DB">
            <w:pPr>
              <w:pStyle w:val="Tabletext"/>
              <w:cnfStyle w:val="000000000000" w:firstRow="0" w:lastRow="0" w:firstColumn="0" w:lastColumn="0" w:oddVBand="0" w:evenVBand="0" w:oddHBand="0" w:evenHBand="0" w:firstRowFirstColumn="0" w:firstRowLastColumn="0" w:lastRowFirstColumn="0" w:lastRowLastColumn="0"/>
            </w:pPr>
            <w:r>
              <w:t>Een applicatie v</w:t>
            </w:r>
            <w:r w:rsidR="00BE221F" w:rsidRPr="00AE4D8C">
              <w:t>oor het opstellen en bijwerken van diagrammen.</w:t>
            </w:r>
          </w:p>
        </w:tc>
      </w:tr>
      <w:tr w:rsidR="00BE221F" w:rsidRPr="00AE4D8C" w14:paraId="72942F61"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0CD07127" w14:textId="77777777" w:rsidR="00BE221F" w:rsidRPr="00AE4D8C" w:rsidRDefault="00BE221F" w:rsidP="00D101DB">
            <w:pPr>
              <w:pStyle w:val="Tabletext"/>
            </w:pPr>
            <w:r w:rsidRPr="00AE4D8C">
              <w:t>Microsoft Project 2016</w:t>
            </w:r>
          </w:p>
        </w:tc>
        <w:tc>
          <w:tcPr>
            <w:tcW w:w="6660" w:type="dxa"/>
            <w:tcBorders>
              <w:right w:val="nil"/>
            </w:tcBorders>
          </w:tcPr>
          <w:p w14:paraId="339191D4" w14:textId="77777777" w:rsidR="00BE221F" w:rsidRPr="00AE4D8C" w:rsidRDefault="00030D4B" w:rsidP="00D101DB">
            <w:pPr>
              <w:pStyle w:val="Tabletext"/>
              <w:cnfStyle w:val="000000000000" w:firstRow="0" w:lastRow="0" w:firstColumn="0" w:lastColumn="0" w:oddVBand="0" w:evenVBand="0" w:oddHBand="0" w:evenHBand="0" w:firstRowFirstColumn="0" w:firstRowLastColumn="0" w:lastRowFirstColumn="0" w:lastRowLastColumn="0"/>
            </w:pPr>
            <w:r>
              <w:t>Een applicatie v</w:t>
            </w:r>
            <w:r w:rsidR="00BE221F" w:rsidRPr="00AE4D8C">
              <w:t>oor het opstellen en bijwerken van</w:t>
            </w:r>
            <w:r w:rsidR="000870B6">
              <w:t xml:space="preserve"> </w:t>
            </w:r>
            <w:r w:rsidR="00BE221F" w:rsidRPr="00AE4D8C">
              <w:t>planningen.</w:t>
            </w:r>
          </w:p>
        </w:tc>
      </w:tr>
      <w:tr w:rsidR="00BE221F" w:rsidRPr="00AE4D8C" w14:paraId="52958191"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39EA9360" w14:textId="77777777" w:rsidR="00BE221F" w:rsidRPr="00AE4D8C" w:rsidRDefault="00BE221F" w:rsidP="00D101DB">
            <w:pPr>
              <w:pStyle w:val="Tabletext"/>
            </w:pPr>
            <w:proofErr w:type="spellStart"/>
            <w:r w:rsidRPr="00AE4D8C">
              <w:t>PHPStorm</w:t>
            </w:r>
            <w:proofErr w:type="spellEnd"/>
            <w:r w:rsidRPr="00AE4D8C">
              <w:t xml:space="preserve"> EAP 171.3780.55</w:t>
            </w:r>
          </w:p>
        </w:tc>
        <w:tc>
          <w:tcPr>
            <w:tcW w:w="6660" w:type="dxa"/>
            <w:tcBorders>
              <w:right w:val="nil"/>
            </w:tcBorders>
          </w:tcPr>
          <w:p w14:paraId="77249C85" w14:textId="77777777" w:rsidR="00BE221F" w:rsidRPr="00AE4D8C" w:rsidRDefault="00BE221F" w:rsidP="00D101DB">
            <w:pPr>
              <w:pStyle w:val="Tabletext"/>
              <w:cnfStyle w:val="000000000000" w:firstRow="0" w:lastRow="0" w:firstColumn="0" w:lastColumn="0" w:oddVBand="0" w:evenVBand="0" w:oddHBand="0" w:evenHBand="0" w:firstRowFirstColumn="0" w:firstRowLastColumn="0" w:lastRowFirstColumn="0" w:lastRowLastColumn="0"/>
            </w:pPr>
            <w:r w:rsidRPr="00AE4D8C">
              <w:t>Een gratis softwareontwikkelomgeving voor PHP.</w:t>
            </w:r>
          </w:p>
        </w:tc>
      </w:tr>
      <w:tr w:rsidR="00BE221F" w:rsidRPr="00AE4D8C" w14:paraId="7DB8A874"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4C987D34" w14:textId="77777777" w:rsidR="00BE221F" w:rsidRPr="00AE4D8C" w:rsidRDefault="00BE221F" w:rsidP="00D101DB">
            <w:pPr>
              <w:pStyle w:val="Tabletext"/>
            </w:pPr>
            <w:r w:rsidRPr="00AE4D8C">
              <w:t>Git 2.1.4</w:t>
            </w:r>
          </w:p>
        </w:tc>
        <w:tc>
          <w:tcPr>
            <w:tcW w:w="6660" w:type="dxa"/>
            <w:tcBorders>
              <w:right w:val="nil"/>
            </w:tcBorders>
          </w:tcPr>
          <w:p w14:paraId="11081274" w14:textId="77777777" w:rsidR="00BE221F" w:rsidRPr="00AE4D8C" w:rsidRDefault="00BE221F" w:rsidP="00D101DB">
            <w:pPr>
              <w:pStyle w:val="Tabletext"/>
              <w:cnfStyle w:val="000000000000" w:firstRow="0" w:lastRow="0" w:firstColumn="0" w:lastColumn="0" w:oddVBand="0" w:evenVBand="0" w:oddHBand="0" w:evenHBand="0" w:firstRowFirstColumn="0" w:firstRowLastColumn="0" w:lastRowFirstColumn="0" w:lastRowLastColumn="0"/>
            </w:pPr>
            <w:r w:rsidRPr="00AE4D8C">
              <w:t>Een versiebeheersysteem.</w:t>
            </w:r>
          </w:p>
        </w:tc>
      </w:tr>
      <w:tr w:rsidR="00BE221F" w:rsidRPr="00AE4D8C" w14:paraId="03E2C19E"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302372D0" w14:textId="77777777" w:rsidR="00BE221F" w:rsidRPr="00AE4D8C" w:rsidRDefault="00BE221F" w:rsidP="00D101DB">
            <w:pPr>
              <w:pStyle w:val="Tabletext"/>
            </w:pPr>
            <w:proofErr w:type="spellStart"/>
            <w:r w:rsidRPr="00AE4D8C">
              <w:t>aTech</w:t>
            </w:r>
            <w:proofErr w:type="spellEnd"/>
            <w:r w:rsidRPr="00AE4D8C">
              <w:t xml:space="preserve"> Media Codebase</w:t>
            </w:r>
          </w:p>
        </w:tc>
        <w:tc>
          <w:tcPr>
            <w:tcW w:w="6660" w:type="dxa"/>
            <w:tcBorders>
              <w:right w:val="nil"/>
            </w:tcBorders>
          </w:tcPr>
          <w:p w14:paraId="5AF85507" w14:textId="77777777" w:rsidR="00BE221F" w:rsidRPr="00AE4D8C" w:rsidRDefault="00BE221F" w:rsidP="00D101DB">
            <w:pPr>
              <w:pStyle w:val="Tabletext"/>
              <w:cnfStyle w:val="000000000000" w:firstRow="0" w:lastRow="0" w:firstColumn="0" w:lastColumn="0" w:oddVBand="0" w:evenVBand="0" w:oddHBand="0" w:evenHBand="0" w:firstRowFirstColumn="0" w:firstRowLastColumn="0" w:lastRowFirstColumn="0" w:lastRowLastColumn="0"/>
            </w:pPr>
            <w:r w:rsidRPr="00AE4D8C">
              <w:t>Een web-</w:t>
            </w:r>
            <w:proofErr w:type="spellStart"/>
            <w:r w:rsidRPr="00AE4D8C">
              <w:t>based</w:t>
            </w:r>
            <w:proofErr w:type="spellEnd"/>
            <w:r w:rsidRPr="00AE4D8C">
              <w:t xml:space="preserve"> hosting service voor softwareprojecten.</w:t>
            </w:r>
          </w:p>
        </w:tc>
      </w:tr>
      <w:tr w:rsidR="00BE221F" w:rsidRPr="00AE4D8C" w14:paraId="053190E8"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2D2A763C" w14:textId="77777777" w:rsidR="00BE221F" w:rsidRPr="00513931" w:rsidRDefault="00BE221F" w:rsidP="00D101DB">
            <w:pPr>
              <w:pStyle w:val="Tabletext"/>
              <w:rPr>
                <w:lang w:val="en-US"/>
              </w:rPr>
            </w:pPr>
            <w:r w:rsidRPr="00513931">
              <w:rPr>
                <w:lang w:val="en-US"/>
              </w:rPr>
              <w:t xml:space="preserve">Oracle VM </w:t>
            </w:r>
            <w:proofErr w:type="spellStart"/>
            <w:r w:rsidRPr="00513931">
              <w:rPr>
                <w:lang w:val="en-US"/>
              </w:rPr>
              <w:t>VirtualBox</w:t>
            </w:r>
            <w:proofErr w:type="spellEnd"/>
            <w:r w:rsidRPr="00513931">
              <w:rPr>
                <w:lang w:val="en-US"/>
              </w:rPr>
              <w:t xml:space="preserve"> 5.1.18 r114002 (Qt5.6.2)</w:t>
            </w:r>
          </w:p>
        </w:tc>
        <w:tc>
          <w:tcPr>
            <w:tcW w:w="6660" w:type="dxa"/>
            <w:tcBorders>
              <w:right w:val="nil"/>
            </w:tcBorders>
          </w:tcPr>
          <w:p w14:paraId="5106993D" w14:textId="77777777" w:rsidR="00BE221F" w:rsidRPr="00AE4D8C" w:rsidRDefault="00BE221F" w:rsidP="00D101DB">
            <w:pPr>
              <w:pStyle w:val="Tabletext"/>
              <w:cnfStyle w:val="000000000000" w:firstRow="0" w:lastRow="0" w:firstColumn="0" w:lastColumn="0" w:oddVBand="0" w:evenVBand="0" w:oddHBand="0" w:evenHBand="0" w:firstRowFirstColumn="0" w:firstRowLastColumn="0" w:lastRowFirstColumn="0" w:lastRowLastColumn="0"/>
            </w:pPr>
            <w:r w:rsidRPr="00AE4D8C">
              <w:t>Een virtualisatiesoftwarepakket</w:t>
            </w:r>
            <w:r>
              <w:t xml:space="preserve"> voor het draaien van de virtuele </w:t>
            </w:r>
            <w:proofErr w:type="spellStart"/>
            <w:r>
              <w:t>Debian</w:t>
            </w:r>
            <w:proofErr w:type="spellEnd"/>
            <w:r>
              <w:t xml:space="preserve"> server.</w:t>
            </w:r>
          </w:p>
        </w:tc>
      </w:tr>
      <w:tr w:rsidR="007D3F42" w:rsidRPr="00AE4D8C" w14:paraId="77A454EB"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5990BC4B" w14:textId="77777777" w:rsidR="007D3F42" w:rsidRPr="00AE4D8C" w:rsidRDefault="007D3F42" w:rsidP="007D3F42">
            <w:pPr>
              <w:pStyle w:val="Tabletext"/>
            </w:pPr>
            <w:proofErr w:type="spellStart"/>
            <w:r>
              <w:t>PuTTY</w:t>
            </w:r>
            <w:proofErr w:type="spellEnd"/>
            <w:r>
              <w:t xml:space="preserve"> 0.67</w:t>
            </w:r>
          </w:p>
        </w:tc>
        <w:tc>
          <w:tcPr>
            <w:tcW w:w="6660" w:type="dxa"/>
            <w:tcBorders>
              <w:right w:val="nil"/>
            </w:tcBorders>
          </w:tcPr>
          <w:p w14:paraId="209462F0" w14:textId="77777777" w:rsidR="007D3F42" w:rsidRPr="00AE4D8C" w:rsidRDefault="000870B6" w:rsidP="007D3F42">
            <w:pPr>
              <w:pStyle w:val="Tabletext"/>
              <w:cnfStyle w:val="000000000000" w:firstRow="0" w:lastRow="0" w:firstColumn="0" w:lastColumn="0" w:oddVBand="0" w:evenVBand="0" w:oddHBand="0" w:evenHBand="0" w:firstRowFirstColumn="0" w:firstRowLastColumn="0" w:lastRowFirstColumn="0" w:lastRowLastColumn="0"/>
            </w:pPr>
            <w:r>
              <w:t>Een</w:t>
            </w:r>
            <w:r w:rsidR="004D523E">
              <w:t xml:space="preserve"> terminal</w:t>
            </w:r>
            <w:r>
              <w:t>vervanging</w:t>
            </w:r>
            <w:r w:rsidR="004D523E">
              <w:t xml:space="preserve"> voor de </w:t>
            </w:r>
            <w:proofErr w:type="spellStart"/>
            <w:r w:rsidR="004D523E">
              <w:t>Debian</w:t>
            </w:r>
            <w:proofErr w:type="spellEnd"/>
            <w:r w:rsidR="004D523E">
              <w:t xml:space="preserve"> server</w:t>
            </w:r>
            <w:r>
              <w:t>.</w:t>
            </w:r>
          </w:p>
        </w:tc>
      </w:tr>
      <w:tr w:rsidR="007D3F42" w:rsidRPr="00AE4D8C" w14:paraId="5DD83EDD"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765AC35D" w14:textId="77777777" w:rsidR="007D3F42" w:rsidRPr="00AE4D8C" w:rsidRDefault="007D3F42" w:rsidP="007D3F42">
            <w:pPr>
              <w:pStyle w:val="Tabletext"/>
            </w:pPr>
            <w:r w:rsidRPr="00AE4D8C">
              <w:t>Apache 2.4.10 (</w:t>
            </w:r>
            <w:proofErr w:type="spellStart"/>
            <w:r w:rsidRPr="00AE4D8C">
              <w:t>Debian</w:t>
            </w:r>
            <w:proofErr w:type="spellEnd"/>
            <w:r w:rsidRPr="00AE4D8C">
              <w:t>)</w:t>
            </w:r>
          </w:p>
        </w:tc>
        <w:tc>
          <w:tcPr>
            <w:tcW w:w="6660" w:type="dxa"/>
            <w:tcBorders>
              <w:right w:val="nil"/>
            </w:tcBorders>
          </w:tcPr>
          <w:p w14:paraId="1305BAB4" w14:textId="77777777" w:rsidR="007D3F42" w:rsidRPr="00AE4D8C" w:rsidRDefault="000870B6" w:rsidP="007D3F42">
            <w:pPr>
              <w:pStyle w:val="Tabletext"/>
              <w:cnfStyle w:val="000000000000" w:firstRow="0" w:lastRow="0" w:firstColumn="0" w:lastColumn="0" w:oddVBand="0" w:evenVBand="0" w:oddHBand="0" w:evenHBand="0" w:firstRowFirstColumn="0" w:firstRowLastColumn="0" w:lastRowFirstColumn="0" w:lastRowLastColumn="0"/>
            </w:pPr>
            <w:r>
              <w:t>Een http-webserver software</w:t>
            </w:r>
            <w:r w:rsidR="007D3F42" w:rsidRPr="00AE4D8C">
              <w:t>.</w:t>
            </w:r>
          </w:p>
        </w:tc>
      </w:tr>
      <w:tr w:rsidR="007D3F42" w:rsidRPr="00AE4D8C" w14:paraId="557DE5EF"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4BF09C52" w14:textId="77777777" w:rsidR="007D3F42" w:rsidRPr="00AE4D8C" w:rsidRDefault="007D3F42" w:rsidP="007D3F42">
            <w:pPr>
              <w:pStyle w:val="Tabletext"/>
            </w:pPr>
            <w:proofErr w:type="spellStart"/>
            <w:r w:rsidRPr="00AE4D8C">
              <w:t>MySQL</w:t>
            </w:r>
            <w:proofErr w:type="spellEnd"/>
            <w:r w:rsidRPr="00AE4D8C">
              <w:t xml:space="preserve"> Workbench 6.3 CE</w:t>
            </w:r>
          </w:p>
        </w:tc>
        <w:tc>
          <w:tcPr>
            <w:tcW w:w="6660" w:type="dxa"/>
            <w:tcBorders>
              <w:right w:val="nil"/>
            </w:tcBorders>
          </w:tcPr>
          <w:p w14:paraId="68A9CF2D" w14:textId="77777777" w:rsidR="007D3F42" w:rsidRPr="00AE4D8C" w:rsidRDefault="007D3F42" w:rsidP="007D3F42">
            <w:pPr>
              <w:pStyle w:val="Tabletext"/>
              <w:cnfStyle w:val="000000000000" w:firstRow="0" w:lastRow="0" w:firstColumn="0" w:lastColumn="0" w:oddVBand="0" w:evenVBand="0" w:oddHBand="0" w:evenHBand="0" w:firstRowFirstColumn="0" w:firstRowLastColumn="0" w:lastRowFirstColumn="0" w:lastRowLastColumn="0"/>
            </w:pPr>
            <w:r w:rsidRPr="00AE4D8C">
              <w:t xml:space="preserve">Een tool als grafisch interface voor het aanmaken en bijwerken van </w:t>
            </w:r>
            <w:proofErr w:type="spellStart"/>
            <w:r w:rsidRPr="00AE4D8C">
              <w:t>MySQL</w:t>
            </w:r>
            <w:proofErr w:type="spellEnd"/>
            <w:r w:rsidRPr="00AE4D8C">
              <w:t xml:space="preserve"> databases.</w:t>
            </w:r>
          </w:p>
        </w:tc>
      </w:tr>
      <w:tr w:rsidR="007D3F42" w:rsidRPr="00AE4D8C" w14:paraId="1A5B8BEE" w14:textId="77777777" w:rsidTr="00D101DB">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59EAF3F0" w14:textId="77777777" w:rsidR="007D3F42" w:rsidRPr="00513931" w:rsidRDefault="007D3F42" w:rsidP="007D3F42">
            <w:pPr>
              <w:pStyle w:val="Tabletext"/>
              <w:rPr>
                <w:lang w:val="en-US"/>
              </w:rPr>
            </w:pPr>
            <w:proofErr w:type="spellStart"/>
            <w:r>
              <w:rPr>
                <w:lang w:val="en-US"/>
              </w:rPr>
              <w:t>Poedit</w:t>
            </w:r>
            <w:proofErr w:type="spellEnd"/>
            <w:r>
              <w:rPr>
                <w:lang w:val="en-US"/>
              </w:rPr>
              <w:t xml:space="preserve"> 1.8.12 (4474)</w:t>
            </w:r>
          </w:p>
        </w:tc>
        <w:tc>
          <w:tcPr>
            <w:tcW w:w="6660" w:type="dxa"/>
            <w:tcBorders>
              <w:right w:val="nil"/>
            </w:tcBorders>
          </w:tcPr>
          <w:p w14:paraId="259D3088" w14:textId="77777777" w:rsidR="007D3F42" w:rsidRPr="00AE4D8C" w:rsidRDefault="007D3F42" w:rsidP="007D3F42">
            <w:pPr>
              <w:pStyle w:val="Tabletext"/>
              <w:cnfStyle w:val="000000000000" w:firstRow="0" w:lastRow="0" w:firstColumn="0" w:lastColumn="0" w:oddVBand="0" w:evenVBand="0" w:oddHBand="0" w:evenHBand="0" w:firstRowFirstColumn="0" w:firstRowLastColumn="0" w:lastRowFirstColumn="0" w:lastRowLastColumn="0"/>
            </w:pPr>
            <w:r>
              <w:t xml:space="preserve">Een software voor </w:t>
            </w:r>
            <w:r w:rsidR="001F1F51">
              <w:t>het bijwerken en genereren van translatiebestanden</w:t>
            </w:r>
            <w:r>
              <w:t>.</w:t>
            </w:r>
          </w:p>
        </w:tc>
      </w:tr>
    </w:tbl>
    <w:p w14:paraId="3D375BD8" w14:textId="77777777" w:rsidR="00333F93" w:rsidRDefault="00333F93" w:rsidP="00EA3BA7">
      <w:pPr>
        <w:rPr>
          <w:rStyle w:val="Heading3Char"/>
        </w:rPr>
      </w:pPr>
    </w:p>
    <w:p w14:paraId="4513D79E" w14:textId="76A1EE14" w:rsidR="00BE221F" w:rsidRDefault="00BE221F" w:rsidP="00EA3BA7">
      <w:pPr>
        <w:rPr>
          <w:rStyle w:val="Heading3Char"/>
        </w:rPr>
      </w:pPr>
      <w:bookmarkStart w:id="17" w:name="_Toc479256960"/>
      <w:r w:rsidRPr="00BE221F">
        <w:rPr>
          <w:rStyle w:val="Heading3Char"/>
        </w:rPr>
        <w:t>Microsoft Word</w:t>
      </w:r>
      <w:bookmarkEnd w:id="17"/>
    </w:p>
    <w:p w14:paraId="25439E0B" w14:textId="77777777" w:rsidR="00BE221F" w:rsidRDefault="00823196" w:rsidP="00EA3BA7">
      <w:r w:rsidRPr="00AE4D8C">
        <w:t>‘</w:t>
      </w:r>
      <w:r w:rsidR="00661292" w:rsidRPr="00AE4D8C">
        <w:t>Microsoft Word</w:t>
      </w:r>
      <w:r w:rsidRPr="00AE4D8C">
        <w:t>’</w:t>
      </w:r>
      <w:r w:rsidR="00661292" w:rsidRPr="00AE4D8C">
        <w:t xml:space="preserve"> wordt voor documentatie gebruikt, hiermee wordt onder andere het plan van aanpak, het functioneel ontwerp en het technisch ontwerp </w:t>
      </w:r>
      <w:r w:rsidRPr="00AE4D8C">
        <w:t>geschreven</w:t>
      </w:r>
      <w:r w:rsidR="00661292" w:rsidRPr="00AE4D8C">
        <w:t>.</w:t>
      </w:r>
      <w:r w:rsidRPr="00AE4D8C">
        <w:t xml:space="preserve"> </w:t>
      </w:r>
    </w:p>
    <w:p w14:paraId="2E12D713" w14:textId="77777777" w:rsidR="00BE221F" w:rsidRDefault="00BE221F" w:rsidP="00EA3BA7">
      <w:pPr>
        <w:rPr>
          <w:rStyle w:val="Heading3Char"/>
        </w:rPr>
      </w:pPr>
      <w:bookmarkStart w:id="18" w:name="_Toc479256961"/>
      <w:r w:rsidRPr="00BE221F">
        <w:rPr>
          <w:rStyle w:val="Heading3Char"/>
        </w:rPr>
        <w:t>Microsoft Visio</w:t>
      </w:r>
      <w:bookmarkEnd w:id="18"/>
    </w:p>
    <w:p w14:paraId="23D1CDE5" w14:textId="77777777" w:rsidR="00BE221F" w:rsidRDefault="00823196" w:rsidP="00EA3BA7">
      <w:r w:rsidRPr="00AE4D8C">
        <w:t xml:space="preserve">Documenten bevatten meestal diagrammen, deze diagrammen worden met ‘Microsoft Visio’ getekend. </w:t>
      </w:r>
    </w:p>
    <w:p w14:paraId="42D48370" w14:textId="77777777" w:rsidR="00BE221F" w:rsidRDefault="00BE221F" w:rsidP="00EA3BA7">
      <w:bookmarkStart w:id="19" w:name="_Toc479256962"/>
      <w:r w:rsidRPr="00BE221F">
        <w:rPr>
          <w:rStyle w:val="Heading3Char"/>
        </w:rPr>
        <w:t>Microsoft Project</w:t>
      </w:r>
      <w:bookmarkEnd w:id="19"/>
    </w:p>
    <w:p w14:paraId="6DC330D5" w14:textId="77777777" w:rsidR="00661292" w:rsidRDefault="00166403" w:rsidP="00EA3BA7">
      <w:r>
        <w:t xml:space="preserve">Strokenplanningen worden gemaakt </w:t>
      </w:r>
      <w:r w:rsidR="00823196" w:rsidRPr="00AE4D8C">
        <w:t>met gebruik van ‘Microsoft Project’.</w:t>
      </w:r>
    </w:p>
    <w:p w14:paraId="743550B7" w14:textId="77777777" w:rsidR="00BE221F" w:rsidRPr="00AE4D8C" w:rsidRDefault="00BE221F" w:rsidP="00BE221F">
      <w:pPr>
        <w:pStyle w:val="Heading3"/>
      </w:pPr>
      <w:bookmarkStart w:id="20" w:name="_Toc479256963"/>
      <w:r>
        <w:t>PHPStorm EAP</w:t>
      </w:r>
      <w:bookmarkEnd w:id="20"/>
    </w:p>
    <w:p w14:paraId="3C6667B4" w14:textId="77777777" w:rsidR="00823196" w:rsidRDefault="00823196" w:rsidP="00EA3BA7">
      <w:r w:rsidRPr="00AE4D8C">
        <w:t>Voor het ontwikkelen van software</w:t>
      </w:r>
      <w:r w:rsidR="001B74B3" w:rsidRPr="00AE4D8C">
        <w:t xml:space="preserve"> in PHP</w:t>
      </w:r>
      <w:r w:rsidRPr="00AE4D8C">
        <w:t xml:space="preserve"> wordt gebruik gemaakt van ‘</w:t>
      </w:r>
      <w:proofErr w:type="spellStart"/>
      <w:r w:rsidRPr="00AE4D8C">
        <w:t>PHPStorm</w:t>
      </w:r>
      <w:proofErr w:type="spellEnd"/>
      <w:r w:rsidRPr="00AE4D8C">
        <w:t xml:space="preserve"> EAP’. </w:t>
      </w:r>
      <w:r w:rsidR="001B74B3" w:rsidRPr="00AE4D8C">
        <w:t xml:space="preserve">‘EAP’ staat voor </w:t>
      </w:r>
      <w:proofErr w:type="spellStart"/>
      <w:r w:rsidR="001B74B3" w:rsidRPr="00AE4D8C">
        <w:t>Early</w:t>
      </w:r>
      <w:proofErr w:type="spellEnd"/>
      <w:r w:rsidR="001B74B3" w:rsidRPr="00AE4D8C">
        <w:t xml:space="preserve"> Access Program, een pre-release versie met een </w:t>
      </w:r>
      <w:r w:rsidR="00166403">
        <w:t>proefperiode</w:t>
      </w:r>
      <w:r w:rsidR="001B74B3" w:rsidRPr="00AE4D8C">
        <w:t xml:space="preserve"> van 30 dagen. De </w:t>
      </w:r>
      <w:r w:rsidR="00166403">
        <w:t>proefperiode</w:t>
      </w:r>
      <w:r w:rsidR="001B74B3" w:rsidRPr="00AE4D8C">
        <w:t xml:space="preserve"> wordt vernieuwd </w:t>
      </w:r>
      <w:r w:rsidR="00166403">
        <w:t>bij</w:t>
      </w:r>
      <w:r w:rsidR="001B74B3" w:rsidRPr="00AE4D8C">
        <w:t xml:space="preserve"> elke update.</w:t>
      </w:r>
    </w:p>
    <w:p w14:paraId="3FA53B88" w14:textId="77777777" w:rsidR="00BE221F" w:rsidRPr="00AE4D8C" w:rsidRDefault="00BE221F" w:rsidP="00BE221F">
      <w:pPr>
        <w:pStyle w:val="Heading3"/>
      </w:pPr>
      <w:bookmarkStart w:id="21" w:name="_Toc479256964"/>
      <w:r>
        <w:t>Git &amp; Codebase</w:t>
      </w:r>
      <w:bookmarkEnd w:id="21"/>
    </w:p>
    <w:p w14:paraId="40E9B3C3" w14:textId="77777777" w:rsidR="00E56C85" w:rsidRDefault="001B74B3" w:rsidP="00430F6C">
      <w:r w:rsidRPr="00AE4D8C">
        <w:t>Softwareontwikkeling worden met versies beheert door gebruik van ‘Git’</w:t>
      </w:r>
      <w:r w:rsidR="00061782" w:rsidRPr="00AE4D8C">
        <w:t>, een versiebeheersysteem,</w:t>
      </w:r>
      <w:r w:rsidRPr="00AE4D8C">
        <w:t xml:space="preserve"> met ‘Codebase’ van ‘</w:t>
      </w:r>
      <w:proofErr w:type="spellStart"/>
      <w:r w:rsidRPr="00AE4D8C">
        <w:t>aTech</w:t>
      </w:r>
      <w:proofErr w:type="spellEnd"/>
      <w:r w:rsidRPr="00AE4D8C">
        <w:t xml:space="preserve"> Media’. </w:t>
      </w:r>
      <w:r w:rsidR="00BD6978" w:rsidRPr="00AE4D8C">
        <w:t>Codebase is een web-</w:t>
      </w:r>
      <w:proofErr w:type="spellStart"/>
      <w:r w:rsidR="00BD6978" w:rsidRPr="00AE4D8C">
        <w:t>based</w:t>
      </w:r>
      <w:proofErr w:type="spellEnd"/>
      <w:r w:rsidR="00BD6978" w:rsidRPr="00AE4D8C">
        <w:t xml:space="preserve"> hosting service voor softwareprojecten,</w:t>
      </w:r>
      <w:r w:rsidR="00E56C85" w:rsidRPr="00AE4D8C">
        <w:t xml:space="preserve"> </w:t>
      </w:r>
      <w:r w:rsidR="005F3E87">
        <w:t>hiervan</w:t>
      </w:r>
      <w:r w:rsidR="00E56C85" w:rsidRPr="00AE4D8C">
        <w:t xml:space="preserve"> wordt het gebruikerssysteem en het ticketsysteem</w:t>
      </w:r>
      <w:r w:rsidR="005F3E87">
        <w:t xml:space="preserve"> gebruikt</w:t>
      </w:r>
      <w:r w:rsidR="00E56C85" w:rsidRPr="00AE4D8C">
        <w:t>.</w:t>
      </w:r>
    </w:p>
    <w:p w14:paraId="60A21422" w14:textId="77777777" w:rsidR="00BE221F" w:rsidRDefault="00BE221F" w:rsidP="00BE221F">
      <w:pPr>
        <w:pStyle w:val="Heading3"/>
      </w:pPr>
      <w:bookmarkStart w:id="22" w:name="_Toc479256965"/>
      <w:r>
        <w:lastRenderedPageBreak/>
        <w:t>Oracle VM VirtualBox</w:t>
      </w:r>
      <w:bookmarkEnd w:id="22"/>
    </w:p>
    <w:p w14:paraId="44EB4374" w14:textId="77777777" w:rsidR="00166403" w:rsidRDefault="00513931" w:rsidP="00430F6C">
      <w:r>
        <w:t xml:space="preserve">De </w:t>
      </w:r>
      <w:proofErr w:type="spellStart"/>
      <w:r>
        <w:t>Debian</w:t>
      </w:r>
      <w:proofErr w:type="spellEnd"/>
      <w:r>
        <w:t xml:space="preserve"> server is een virtuele machine. Het wordt door gebruik van ‘Oracle VM </w:t>
      </w:r>
      <w:proofErr w:type="spellStart"/>
      <w:r>
        <w:t>VirtualBox</w:t>
      </w:r>
      <w:proofErr w:type="spellEnd"/>
      <w:r>
        <w:t xml:space="preserve">’, een virtualisatiesoftwarepakket, gedraaid. </w:t>
      </w:r>
      <w:r w:rsidR="00E978DF">
        <w:t xml:space="preserve">Van deze server wordt gebruik gemaakt van </w:t>
      </w:r>
      <w:r w:rsidR="007D3F42">
        <w:t>‘</w:t>
      </w:r>
      <w:proofErr w:type="spellStart"/>
      <w:r w:rsidR="00E978DF">
        <w:t>MySQL</w:t>
      </w:r>
      <w:proofErr w:type="spellEnd"/>
      <w:r w:rsidR="007D3F42">
        <w:t>’</w:t>
      </w:r>
      <w:r w:rsidR="00E978DF">
        <w:t xml:space="preserve"> databases, Git, </w:t>
      </w:r>
      <w:r w:rsidR="007D3F42">
        <w:t>‘</w:t>
      </w:r>
      <w:r w:rsidR="00E978DF">
        <w:t>PHP</w:t>
      </w:r>
      <w:r w:rsidR="007D3F42">
        <w:t>’</w:t>
      </w:r>
      <w:r w:rsidR="00E978DF">
        <w:t xml:space="preserve"> en </w:t>
      </w:r>
      <w:r w:rsidR="007D3F42">
        <w:t>‘</w:t>
      </w:r>
      <w:r w:rsidR="00E978DF">
        <w:t>Apache2</w:t>
      </w:r>
      <w:r w:rsidR="007D3F42">
        <w:t>’</w:t>
      </w:r>
      <w:r w:rsidR="00E978DF">
        <w:t>.</w:t>
      </w:r>
    </w:p>
    <w:p w14:paraId="10879096" w14:textId="77777777" w:rsidR="00166403" w:rsidRDefault="00166403" w:rsidP="00BE221F">
      <w:pPr>
        <w:pStyle w:val="Heading3"/>
      </w:pPr>
      <w:bookmarkStart w:id="23" w:name="_Toc479256966"/>
      <w:r>
        <w:t>PuTTY</w:t>
      </w:r>
      <w:bookmarkEnd w:id="23"/>
    </w:p>
    <w:p w14:paraId="3BC27CFF" w14:textId="0EAD83AD" w:rsidR="007A56E3" w:rsidRDefault="004D523E" w:rsidP="007A56E3">
      <w:r>
        <w:t>‘</w:t>
      </w:r>
      <w:proofErr w:type="spellStart"/>
      <w:r>
        <w:t>PuTTY</w:t>
      </w:r>
      <w:proofErr w:type="spellEnd"/>
      <w:r>
        <w:t xml:space="preserve">’ is een vervanging voor een terminal. Het wordt gebruikt om de </w:t>
      </w:r>
      <w:proofErr w:type="spellStart"/>
      <w:r>
        <w:t>Debian</w:t>
      </w:r>
      <w:proofErr w:type="spellEnd"/>
      <w:r>
        <w:t xml:space="preserve"> server te besturen vi</w:t>
      </w:r>
      <w:r w:rsidR="00030D4B">
        <w:t>a een terminal</w:t>
      </w:r>
      <w:r w:rsidR="009E31BA">
        <w:t xml:space="preserve"> nadat er hiermee </w:t>
      </w:r>
      <w:r>
        <w:t>verbinding</w:t>
      </w:r>
      <w:r w:rsidR="00030D4B">
        <w:t xml:space="preserve"> </w:t>
      </w:r>
      <w:r>
        <w:t>wordt gemaakt.</w:t>
      </w:r>
    </w:p>
    <w:p w14:paraId="2F420673" w14:textId="77777777" w:rsidR="007A56E3" w:rsidRDefault="007A56E3" w:rsidP="007A56E3">
      <w:pPr>
        <w:pStyle w:val="Heading3"/>
      </w:pPr>
      <w:bookmarkStart w:id="24" w:name="_Toc479256967"/>
      <w:r>
        <w:t>Apache2</w:t>
      </w:r>
      <w:bookmarkEnd w:id="24"/>
    </w:p>
    <w:p w14:paraId="12FE2C04" w14:textId="77777777" w:rsidR="007A56E3" w:rsidRDefault="007A56E3" w:rsidP="007A56E3">
      <w:r>
        <w:t xml:space="preserve">Apache2 is de tweede major release van de opensourcewebserver ‘Apache HTTP Server’. Het wordt gebruikt voor het ontvangen van </w:t>
      </w:r>
      <w:proofErr w:type="spellStart"/>
      <w:r>
        <w:t>requests</w:t>
      </w:r>
      <w:proofErr w:type="spellEnd"/>
      <w:r>
        <w:t xml:space="preserve"> en</w:t>
      </w:r>
      <w:r w:rsidR="001F1F51">
        <w:t xml:space="preserve"> het</w:t>
      </w:r>
      <w:r>
        <w:t xml:space="preserve"> terugsturen van responses via ‘HTTP’, een protocol voor communicatie tussen een </w:t>
      </w:r>
      <w:proofErr w:type="spellStart"/>
      <w:r>
        <w:t>webclient</w:t>
      </w:r>
      <w:proofErr w:type="spellEnd"/>
      <w:r>
        <w:t xml:space="preserve"> en een webserver.</w:t>
      </w:r>
    </w:p>
    <w:p w14:paraId="3BEB5ECF" w14:textId="77777777" w:rsidR="007A56E3" w:rsidRDefault="007A56E3" w:rsidP="007A56E3">
      <w:pPr>
        <w:pStyle w:val="Heading3"/>
      </w:pPr>
      <w:bookmarkStart w:id="25" w:name="_Toc479256968"/>
      <w:r>
        <w:t>MySQL Workbench</w:t>
      </w:r>
      <w:bookmarkEnd w:id="25"/>
    </w:p>
    <w:p w14:paraId="4FA0FE5E" w14:textId="3F0581CC" w:rsidR="007A56E3" w:rsidRDefault="007A56E3" w:rsidP="007A56E3">
      <w:proofErr w:type="spellStart"/>
      <w:r>
        <w:t>TwentyFour</w:t>
      </w:r>
      <w:proofErr w:type="spellEnd"/>
      <w:r>
        <w:t xml:space="preserve"> maakt gebruikt van </w:t>
      </w:r>
      <w:proofErr w:type="spellStart"/>
      <w:r>
        <w:t>MySQL</w:t>
      </w:r>
      <w:proofErr w:type="spellEnd"/>
      <w:r>
        <w:t xml:space="preserve"> databases, in </w:t>
      </w:r>
      <w:r w:rsidR="009540B1">
        <w:t>de</w:t>
      </w:r>
      <w:r>
        <w:t xml:space="preserve"> </w:t>
      </w:r>
      <w:r w:rsidR="009540B1">
        <w:t>paragraaf</w:t>
      </w:r>
      <w:r>
        <w:t xml:space="preserve"> “Databases” is dit verder beschreven. Voor het bijwerken en aanmaken van </w:t>
      </w:r>
      <w:proofErr w:type="spellStart"/>
      <w:r>
        <w:t>MySQL</w:t>
      </w:r>
      <w:proofErr w:type="spellEnd"/>
      <w:r>
        <w:t xml:space="preserve"> databases via een grafisch interface wordt ‘</w:t>
      </w:r>
      <w:proofErr w:type="spellStart"/>
      <w:r>
        <w:t>MySQL</w:t>
      </w:r>
      <w:proofErr w:type="spellEnd"/>
      <w:r>
        <w:t xml:space="preserve"> Workbench’ gebruikt.</w:t>
      </w:r>
    </w:p>
    <w:p w14:paraId="6E4B4DD0" w14:textId="77777777" w:rsidR="00BE221F" w:rsidRDefault="00BE221F" w:rsidP="00BE221F">
      <w:pPr>
        <w:pStyle w:val="Heading3"/>
      </w:pPr>
      <w:bookmarkStart w:id="26" w:name="_Toc479256969"/>
      <w:r>
        <w:t>Poedit</w:t>
      </w:r>
      <w:bookmarkEnd w:id="26"/>
    </w:p>
    <w:p w14:paraId="59F51375" w14:textId="5BBF13F4" w:rsidR="00A16798" w:rsidRPr="00AE4D8C" w:rsidRDefault="00030D4B" w:rsidP="00F241C1">
      <w:r>
        <w:t>‘</w:t>
      </w:r>
      <w:proofErr w:type="spellStart"/>
      <w:r>
        <w:t>Poedit</w:t>
      </w:r>
      <w:proofErr w:type="spellEnd"/>
      <w:r>
        <w:t xml:space="preserve">’ is </w:t>
      </w:r>
      <w:r w:rsidR="001F1F51">
        <w:t>een software voor het bijwerken en genereren van translatiebestanden. ‘Zend Framework 2’ maakt gebruik van deze translatiebestanden voor het weergeven va</w:t>
      </w:r>
      <w:r w:rsidR="00622AB1">
        <w:t>n content in de gewenste taal, de bestanden zijn in het formaat “.po” en “.mo”.  I</w:t>
      </w:r>
      <w:r w:rsidR="009540B1">
        <w:t xml:space="preserve">n de sub-paragraaf </w:t>
      </w:r>
      <w:r w:rsidR="001F1F51">
        <w:t>“Zend Framework 2” onder “</w:t>
      </w:r>
      <w:proofErr w:type="spellStart"/>
      <w:r w:rsidR="001F1F51">
        <w:t>Technologiën</w:t>
      </w:r>
      <w:proofErr w:type="spellEnd"/>
      <w:r w:rsidR="001F1F51">
        <w:t>”</w:t>
      </w:r>
      <w:r w:rsidR="00F241C1">
        <w:t xml:space="preserve"> is de </w:t>
      </w:r>
      <w:proofErr w:type="spellStart"/>
      <w:r w:rsidR="00F241C1">
        <w:t>framework</w:t>
      </w:r>
      <w:proofErr w:type="spellEnd"/>
      <w:r w:rsidR="00F241C1">
        <w:t xml:space="preserve"> verder beschreven.</w:t>
      </w:r>
    </w:p>
    <w:p w14:paraId="29F842C0" w14:textId="2045BD2B" w:rsidR="00F241C1" w:rsidRDefault="00F241C1">
      <w:pPr>
        <w:spacing w:after="240" w:line="252" w:lineRule="auto"/>
        <w:ind w:left="0" w:right="0"/>
      </w:pPr>
      <w:r>
        <w:br w:type="page"/>
      </w:r>
    </w:p>
    <w:p w14:paraId="386BD2CE" w14:textId="77777777" w:rsidR="00BB4571" w:rsidRDefault="00BB4571" w:rsidP="00BB4571">
      <w:pPr>
        <w:pStyle w:val="Heading2"/>
      </w:pPr>
      <w:bookmarkStart w:id="27" w:name="_Toc479256970"/>
      <w:r w:rsidRPr="00AE4D8C">
        <w:lastRenderedPageBreak/>
        <w:t>Database</w:t>
      </w:r>
      <w:r>
        <w:t>s</w:t>
      </w:r>
      <w:bookmarkEnd w:id="27"/>
    </w:p>
    <w:p w14:paraId="1B82FF4E" w14:textId="2490AEE8" w:rsidR="00BB4571" w:rsidRDefault="00BB4571" w:rsidP="00BB4571">
      <w:proofErr w:type="spellStart"/>
      <w:r>
        <w:t>TwentyFour</w:t>
      </w:r>
      <w:proofErr w:type="spellEnd"/>
      <w:r>
        <w:t xml:space="preserve"> slaat gegevens op in </w:t>
      </w:r>
      <w:proofErr w:type="spellStart"/>
      <w:r>
        <w:t>MySQL</w:t>
      </w:r>
      <w:proofErr w:type="spellEnd"/>
      <w:r>
        <w:t xml:space="preserve"> databases. Tijdens ontwikkeling wordt gebruik gemaakt van de development database “</w:t>
      </w:r>
      <w:proofErr w:type="spellStart"/>
      <w:r>
        <w:t>twentyfour-nu.d</w:t>
      </w:r>
      <w:r w:rsidR="00310A07">
        <w:t>evelopment</w:t>
      </w:r>
      <w:proofErr w:type="spellEnd"/>
      <w:r w:rsidR="00310A07">
        <w:t>”. Acties op d</w:t>
      </w:r>
      <w:r>
        <w:t>e database worden</w:t>
      </w:r>
      <w:r w:rsidR="008C19D8">
        <w:t xml:space="preserve"> uitgevoerd</w:t>
      </w:r>
      <w:r w:rsidR="00310A07">
        <w:t xml:space="preserve"> </w:t>
      </w:r>
      <w:r w:rsidR="008C19D8">
        <w:t>in</w:t>
      </w:r>
      <w:r w:rsidR="00310A07">
        <w:t xml:space="preserve"> </w:t>
      </w:r>
      <w:r w:rsidR="008C19D8">
        <w:t>programmeer</w:t>
      </w:r>
      <w:r w:rsidR="00310A07">
        <w:t>code met ‘SQL’ en/of ‘Doctrine’, en</w:t>
      </w:r>
      <w:r w:rsidR="008C19D8">
        <w:t xml:space="preserve"> handmatig</w:t>
      </w:r>
      <w:r w:rsidR="00310A07">
        <w:t xml:space="preserve"> met</w:t>
      </w:r>
      <w:r>
        <w:t xml:space="preserve"> </w:t>
      </w:r>
      <w:proofErr w:type="spellStart"/>
      <w:r>
        <w:t>PuTTY</w:t>
      </w:r>
      <w:proofErr w:type="spellEnd"/>
      <w:r>
        <w:t xml:space="preserve"> of </w:t>
      </w:r>
      <w:proofErr w:type="spellStart"/>
      <w:r>
        <w:t>MySQL</w:t>
      </w:r>
      <w:proofErr w:type="spellEnd"/>
      <w:r>
        <w:t xml:space="preserve"> Workbench</w:t>
      </w:r>
      <w:r>
        <w:rPr>
          <w:rStyle w:val="CommentReference"/>
        </w:rPr>
        <w:commentReference w:id="28"/>
      </w:r>
      <w:r w:rsidR="00310A07">
        <w:t>.</w:t>
      </w:r>
      <w:r w:rsidR="006310D0">
        <w:t xml:space="preserve"> </w:t>
      </w:r>
      <w:r w:rsidR="008C19D8">
        <w:t>In de sub-paragrafen “SQL” en</w:t>
      </w:r>
      <w:r w:rsidR="009540B1">
        <w:t xml:space="preserve"> </w:t>
      </w:r>
      <w:r w:rsidR="006310D0">
        <w:t>“Doctrine” onder “</w:t>
      </w:r>
      <w:proofErr w:type="spellStart"/>
      <w:r w:rsidR="006310D0">
        <w:t>Technologiën</w:t>
      </w:r>
      <w:proofErr w:type="spellEnd"/>
      <w:r w:rsidR="006310D0">
        <w:t xml:space="preserve">” </w:t>
      </w:r>
      <w:r w:rsidR="008C19D8">
        <w:t>zijn ze</w:t>
      </w:r>
      <w:r w:rsidR="006310D0">
        <w:t xml:space="preserve"> verder beschreven.</w:t>
      </w:r>
      <w:r>
        <w:t xml:space="preserve"> </w:t>
      </w:r>
      <w:r w:rsidR="00622AB1">
        <w:t>Het</w:t>
      </w:r>
      <w:r w:rsidR="006310D0">
        <w:t xml:space="preserve"> </w:t>
      </w:r>
      <w:proofErr w:type="spellStart"/>
      <w:r w:rsidR="006310D0">
        <w:t>MySQL</w:t>
      </w:r>
      <w:proofErr w:type="spellEnd"/>
      <w:r w:rsidR="006310D0">
        <w:t xml:space="preserve"> </w:t>
      </w:r>
      <w:r w:rsidR="00622AB1">
        <w:t xml:space="preserve">systeem dat van de </w:t>
      </w:r>
      <w:proofErr w:type="spellStart"/>
      <w:r w:rsidR="00622AB1">
        <w:t>Debian</w:t>
      </w:r>
      <w:proofErr w:type="spellEnd"/>
      <w:r w:rsidR="00622AB1">
        <w:t xml:space="preserve"> server wordt gebruikt, is opgenomen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780"/>
        <w:gridCol w:w="5580"/>
      </w:tblGrid>
      <w:tr w:rsidR="0033448C" w:rsidRPr="00AE4D8C" w14:paraId="46F8FDCC" w14:textId="77777777" w:rsidTr="00BF110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76039C8F" w14:textId="13D0B281" w:rsidR="0033448C" w:rsidRPr="00AE4D8C" w:rsidRDefault="0033448C" w:rsidP="0033448C">
            <w:pPr>
              <w:pStyle w:val="Tabletext"/>
            </w:pPr>
            <w:r>
              <w:t>Systeem</w:t>
            </w:r>
          </w:p>
        </w:tc>
        <w:tc>
          <w:tcPr>
            <w:tcW w:w="5580" w:type="dxa"/>
            <w:tcBorders>
              <w:top w:val="nil"/>
              <w:right w:val="nil"/>
            </w:tcBorders>
          </w:tcPr>
          <w:p w14:paraId="039A0686" w14:textId="2B1238A9" w:rsidR="0033448C" w:rsidRPr="00BD6006" w:rsidRDefault="0033448C" w:rsidP="0033448C">
            <w:pPr>
              <w:pStyle w:val="Tabletext"/>
              <w:cnfStyle w:val="100000000000" w:firstRow="1" w:lastRow="0" w:firstColumn="0" w:lastColumn="0" w:oddVBand="0" w:evenVBand="0" w:oddHBand="0" w:evenHBand="0" w:firstRowFirstColumn="0" w:firstRowLastColumn="0" w:lastRowFirstColumn="0" w:lastRowLastColumn="0"/>
            </w:pPr>
            <w:r>
              <w:t>Omschrijving</w:t>
            </w:r>
          </w:p>
        </w:tc>
      </w:tr>
      <w:tr w:rsidR="0033448C" w:rsidRPr="00AE4D8C" w14:paraId="4CB93F10" w14:textId="77777777" w:rsidTr="00BF110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592D6103" w14:textId="2EDDC541" w:rsidR="0033448C" w:rsidRPr="00AE4D8C" w:rsidRDefault="0033448C" w:rsidP="0033448C">
            <w:pPr>
              <w:pStyle w:val="Tabletext"/>
            </w:pPr>
            <w:proofErr w:type="spellStart"/>
            <w:r w:rsidRPr="00AE4D8C">
              <w:t>MySQL</w:t>
            </w:r>
            <w:proofErr w:type="spellEnd"/>
            <w:r w:rsidRPr="00AE4D8C">
              <w:t xml:space="preserve"> 5.7.17 Community Server (GPL)</w:t>
            </w:r>
          </w:p>
        </w:tc>
        <w:tc>
          <w:tcPr>
            <w:tcW w:w="5580" w:type="dxa"/>
            <w:tcBorders>
              <w:right w:val="nil"/>
            </w:tcBorders>
          </w:tcPr>
          <w:p w14:paraId="3CEF8B21" w14:textId="4E19FE24" w:rsidR="0033448C" w:rsidRPr="00AE4D8C" w:rsidRDefault="0033448C" w:rsidP="0033448C">
            <w:pPr>
              <w:pStyle w:val="Tabletext"/>
              <w:cnfStyle w:val="000000000000" w:firstRow="0" w:lastRow="0" w:firstColumn="0" w:lastColumn="0" w:oddVBand="0" w:evenVBand="0" w:oddHBand="0" w:evenHBand="0" w:firstRowFirstColumn="0" w:firstRowLastColumn="0" w:lastRowFirstColumn="0" w:lastRowLastColumn="0"/>
            </w:pPr>
            <w:r w:rsidRPr="00AE4D8C">
              <w:t>Een managementsysteem voor relationele databases.</w:t>
            </w:r>
          </w:p>
        </w:tc>
      </w:tr>
    </w:tbl>
    <w:p w14:paraId="34259206" w14:textId="23604387" w:rsidR="00374B8E" w:rsidRDefault="00556883" w:rsidP="00374B8E">
      <w:pPr>
        <w:pStyle w:val="Heading2"/>
      </w:pPr>
      <w:bookmarkStart w:id="29" w:name="_Toc479256971"/>
      <w:r>
        <w:t>Technologiën</w:t>
      </w:r>
      <w:bookmarkEnd w:id="29"/>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890"/>
        <w:gridCol w:w="7470"/>
      </w:tblGrid>
      <w:tr w:rsidR="00BF1100" w:rsidRPr="00AE4D8C" w14:paraId="5F7717FF" w14:textId="77777777" w:rsidTr="00BF110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tcBorders>
          </w:tcPr>
          <w:p w14:paraId="3BF1F918" w14:textId="768B5805" w:rsidR="00BF1100" w:rsidRPr="00AE4D8C" w:rsidRDefault="00BF1100" w:rsidP="00BF1100">
            <w:pPr>
              <w:pStyle w:val="Tabletext"/>
            </w:pPr>
            <w:r>
              <w:t>Technologie</w:t>
            </w:r>
          </w:p>
        </w:tc>
        <w:tc>
          <w:tcPr>
            <w:tcW w:w="7470" w:type="dxa"/>
            <w:tcBorders>
              <w:top w:val="nil"/>
              <w:right w:val="nil"/>
            </w:tcBorders>
          </w:tcPr>
          <w:p w14:paraId="4CEDF259" w14:textId="1234C8DD" w:rsidR="00BF1100" w:rsidRPr="00BD6006" w:rsidRDefault="00BF1100" w:rsidP="00BF1100">
            <w:pPr>
              <w:pStyle w:val="Tabletext"/>
              <w:cnfStyle w:val="100000000000" w:firstRow="1" w:lastRow="0" w:firstColumn="0" w:lastColumn="0" w:oddVBand="0" w:evenVBand="0" w:oddHBand="0" w:evenHBand="0" w:firstRowFirstColumn="0" w:firstRowLastColumn="0" w:lastRowFirstColumn="0" w:lastRowLastColumn="0"/>
            </w:pPr>
            <w:r>
              <w:t>Omschrijving</w:t>
            </w:r>
          </w:p>
        </w:tc>
      </w:tr>
      <w:tr w:rsidR="00BF1100" w:rsidRPr="00AE4D8C" w14:paraId="02920895"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76E07F67" w14:textId="43E25485" w:rsidR="00BF1100" w:rsidRPr="00AE4D8C" w:rsidRDefault="00BF1100" w:rsidP="00BF1100">
            <w:pPr>
              <w:pStyle w:val="Tabletext"/>
            </w:pPr>
            <w:r>
              <w:t>Zend Framework 2</w:t>
            </w:r>
          </w:p>
        </w:tc>
        <w:tc>
          <w:tcPr>
            <w:tcW w:w="7470" w:type="dxa"/>
            <w:tcBorders>
              <w:right w:val="nil"/>
            </w:tcBorders>
          </w:tcPr>
          <w:p w14:paraId="1D849698" w14:textId="639195A4"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PHP Framework.</w:t>
            </w:r>
          </w:p>
        </w:tc>
      </w:tr>
      <w:tr w:rsidR="00BF1100" w:rsidRPr="00AE4D8C" w14:paraId="7B3AA910"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375FFAEB" w14:textId="5DF81994" w:rsidR="00BF1100" w:rsidRPr="00AE4D8C" w:rsidRDefault="00BF1100" w:rsidP="00BF1100">
            <w:pPr>
              <w:pStyle w:val="Tabletext"/>
            </w:pPr>
            <w:r>
              <w:t>PHP 5.6.29</w:t>
            </w:r>
          </w:p>
        </w:tc>
        <w:tc>
          <w:tcPr>
            <w:tcW w:w="7470" w:type="dxa"/>
            <w:tcBorders>
              <w:right w:val="nil"/>
            </w:tcBorders>
          </w:tcPr>
          <w:p w14:paraId="7829EB74" w14:textId="4513C1DE"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scripttaal voor web development.</w:t>
            </w:r>
          </w:p>
        </w:tc>
      </w:tr>
      <w:tr w:rsidR="00BF1100" w:rsidRPr="00AE4D8C" w14:paraId="629B8A62"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1474C89F" w14:textId="2223754D" w:rsidR="00BF1100" w:rsidRPr="00AE4D8C" w:rsidRDefault="00BF1100" w:rsidP="00BF1100">
            <w:pPr>
              <w:pStyle w:val="Tabletext"/>
            </w:pPr>
            <w:r>
              <w:t>HTML</w:t>
            </w:r>
          </w:p>
        </w:tc>
        <w:tc>
          <w:tcPr>
            <w:tcW w:w="7470" w:type="dxa"/>
            <w:tcBorders>
              <w:right w:val="nil"/>
            </w:tcBorders>
          </w:tcPr>
          <w:p w14:paraId="5F412E56" w14:textId="5792F580"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opmaaktaal voor webpagina’s.</w:t>
            </w:r>
          </w:p>
        </w:tc>
      </w:tr>
      <w:tr w:rsidR="00BF1100" w:rsidRPr="00AE4D8C" w14:paraId="0D235213"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0418B616" w14:textId="4640DCF9" w:rsidR="00BF1100" w:rsidRPr="00AE4D8C" w:rsidRDefault="00BF1100" w:rsidP="00BF1100">
            <w:pPr>
              <w:pStyle w:val="Tabletext"/>
            </w:pPr>
            <w:r>
              <w:t>CSS</w:t>
            </w:r>
          </w:p>
        </w:tc>
        <w:tc>
          <w:tcPr>
            <w:tcW w:w="7470" w:type="dxa"/>
            <w:tcBorders>
              <w:right w:val="nil"/>
            </w:tcBorders>
          </w:tcPr>
          <w:p w14:paraId="430E0D5C" w14:textId="1BF4E9A8"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 xml:space="preserve">Een </w:t>
            </w:r>
            <w:proofErr w:type="spellStart"/>
            <w:r>
              <w:t>stylesheet</w:t>
            </w:r>
            <w:proofErr w:type="spellEnd"/>
            <w:r>
              <w:t xml:space="preserve"> taal voor de opmaak van webpagina’s.</w:t>
            </w:r>
          </w:p>
        </w:tc>
      </w:tr>
      <w:tr w:rsidR="00BF1100" w:rsidRPr="00AE4D8C" w14:paraId="26A0C556"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1F10599A" w14:textId="34BCD802" w:rsidR="00BF1100" w:rsidRPr="00AE4D8C" w:rsidRDefault="00BF1100" w:rsidP="00BF1100">
            <w:pPr>
              <w:pStyle w:val="Tabletext"/>
            </w:pPr>
            <w:proofErr w:type="spellStart"/>
            <w:r>
              <w:t>JavaScript</w:t>
            </w:r>
            <w:proofErr w:type="spellEnd"/>
          </w:p>
        </w:tc>
        <w:tc>
          <w:tcPr>
            <w:tcW w:w="7470" w:type="dxa"/>
            <w:tcBorders>
              <w:right w:val="nil"/>
            </w:tcBorders>
          </w:tcPr>
          <w:p w14:paraId="514A3359" w14:textId="5B7F328C"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scripttaal om webpagina’s interactief te maken.</w:t>
            </w:r>
          </w:p>
        </w:tc>
      </w:tr>
      <w:tr w:rsidR="00BF1100" w:rsidRPr="00AE4D8C" w14:paraId="1F0665C9"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00BF2C38" w14:textId="0CED99F2" w:rsidR="00BF1100" w:rsidRPr="00AE4D8C" w:rsidRDefault="00BF1100" w:rsidP="00BF1100">
            <w:pPr>
              <w:pStyle w:val="Tabletext"/>
            </w:pPr>
            <w:proofErr w:type="spellStart"/>
            <w:r>
              <w:t>jQuery</w:t>
            </w:r>
            <w:proofErr w:type="spellEnd"/>
          </w:p>
        </w:tc>
        <w:tc>
          <w:tcPr>
            <w:tcW w:w="7470" w:type="dxa"/>
            <w:tcBorders>
              <w:right w:val="nil"/>
            </w:tcBorders>
          </w:tcPr>
          <w:p w14:paraId="411007C2" w14:textId="7AE32989"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 xml:space="preserve">Een </w:t>
            </w:r>
            <w:proofErr w:type="spellStart"/>
            <w:r>
              <w:t>JavaScript-library</w:t>
            </w:r>
            <w:proofErr w:type="spellEnd"/>
            <w:r>
              <w:t>.</w:t>
            </w:r>
          </w:p>
        </w:tc>
      </w:tr>
      <w:tr w:rsidR="00BF1100" w:rsidRPr="00AE4D8C" w14:paraId="069BD203"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537B99D3" w14:textId="392FBC73" w:rsidR="00BF1100" w:rsidRPr="00513931" w:rsidRDefault="00BF1100" w:rsidP="00BF1100">
            <w:pPr>
              <w:pStyle w:val="Tabletext"/>
              <w:rPr>
                <w:lang w:val="en-US"/>
              </w:rPr>
            </w:pPr>
            <w:r>
              <w:t>AJAX</w:t>
            </w:r>
          </w:p>
        </w:tc>
        <w:tc>
          <w:tcPr>
            <w:tcW w:w="7470" w:type="dxa"/>
            <w:tcBorders>
              <w:right w:val="nil"/>
            </w:tcBorders>
          </w:tcPr>
          <w:p w14:paraId="47C90A45" w14:textId="5220D6F8"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combinatie van technieken voor het asynchroon bijwerken van delen data op webpagina’s.</w:t>
            </w:r>
          </w:p>
        </w:tc>
      </w:tr>
      <w:tr w:rsidR="00BF1100" w:rsidRPr="00AE4D8C" w14:paraId="41A1D7B3"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22D46182" w14:textId="4E822940" w:rsidR="00BF1100" w:rsidRPr="00AE4D8C" w:rsidRDefault="00BF1100" w:rsidP="00BF1100">
            <w:pPr>
              <w:pStyle w:val="Tabletext"/>
            </w:pPr>
            <w:r>
              <w:t>SQL</w:t>
            </w:r>
          </w:p>
        </w:tc>
        <w:tc>
          <w:tcPr>
            <w:tcW w:w="7470" w:type="dxa"/>
            <w:tcBorders>
              <w:right w:val="nil"/>
            </w:tcBorders>
          </w:tcPr>
          <w:p w14:paraId="48AD7658" w14:textId="1D65A025"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standaardtaal voor taken met betrekking tot relationele databases.</w:t>
            </w:r>
          </w:p>
        </w:tc>
      </w:tr>
      <w:tr w:rsidR="00BF1100" w:rsidRPr="00AE4D8C" w14:paraId="19F61F33"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78DCBDAC" w14:textId="26C8F72D" w:rsidR="00BF1100" w:rsidRPr="00AE4D8C" w:rsidRDefault="00BF1100" w:rsidP="00BF1100">
            <w:pPr>
              <w:pStyle w:val="Tabletext"/>
            </w:pPr>
            <w:r>
              <w:t>Doctrine</w:t>
            </w:r>
          </w:p>
        </w:tc>
        <w:tc>
          <w:tcPr>
            <w:tcW w:w="7470" w:type="dxa"/>
            <w:tcBorders>
              <w:right w:val="nil"/>
            </w:tcBorders>
          </w:tcPr>
          <w:p w14:paraId="476572E9" w14:textId="728005C8"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verzameling van PHP-</w:t>
            </w:r>
            <w:proofErr w:type="spellStart"/>
            <w:r>
              <w:t>libraries</w:t>
            </w:r>
            <w:proofErr w:type="spellEnd"/>
            <w:r>
              <w:t xml:space="preserve"> voor het schrijven van objectgeoriënteerde database </w:t>
            </w:r>
            <w:proofErr w:type="spellStart"/>
            <w:r>
              <w:t>queries</w:t>
            </w:r>
            <w:proofErr w:type="spellEnd"/>
            <w:r>
              <w:t>.</w:t>
            </w:r>
          </w:p>
        </w:tc>
      </w:tr>
      <w:tr w:rsidR="00BF1100" w:rsidRPr="00AE4D8C" w14:paraId="2BB11AA9" w14:textId="77777777" w:rsidTr="00BF1100">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1217B71B" w14:textId="7FAC5038" w:rsidR="00BF1100" w:rsidRPr="00AE4D8C" w:rsidRDefault="00BF1100" w:rsidP="00BF1100">
            <w:pPr>
              <w:pStyle w:val="Tabletext"/>
            </w:pPr>
            <w:r>
              <w:t>SOAP</w:t>
            </w:r>
          </w:p>
        </w:tc>
        <w:tc>
          <w:tcPr>
            <w:tcW w:w="7470" w:type="dxa"/>
            <w:tcBorders>
              <w:right w:val="nil"/>
            </w:tcBorders>
          </w:tcPr>
          <w:p w14:paraId="32D8368A" w14:textId="40FDB481"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Een protocol dat XML-berichten stuurt, meestal via HTTP.</w:t>
            </w:r>
          </w:p>
        </w:tc>
      </w:tr>
    </w:tbl>
    <w:p w14:paraId="5FC7E497" w14:textId="77777777" w:rsidR="00333F93" w:rsidRDefault="00333F93">
      <w:pPr>
        <w:spacing w:after="240" w:line="252" w:lineRule="auto"/>
        <w:ind w:left="0" w:right="0"/>
        <w:rPr>
          <w:rFonts w:asciiTheme="majorHAnsi" w:eastAsiaTheme="majorEastAsia" w:hAnsiTheme="majorHAnsi" w:cstheme="majorBidi"/>
          <w:caps/>
          <w:color w:val="80865A" w:themeColor="accent3" w:themeShade="BF"/>
        </w:rPr>
      </w:pPr>
      <w:r>
        <w:br w:type="page"/>
      </w:r>
    </w:p>
    <w:p w14:paraId="3918C5DA" w14:textId="5844BB07" w:rsidR="00B72B64" w:rsidRDefault="00B72B64" w:rsidP="001708E2">
      <w:pPr>
        <w:pStyle w:val="Heading3"/>
      </w:pPr>
      <w:bookmarkStart w:id="30" w:name="_Toc479256972"/>
      <w:r>
        <w:lastRenderedPageBreak/>
        <w:t>Zend Framework 2</w:t>
      </w:r>
      <w:bookmarkEnd w:id="30"/>
    </w:p>
    <w:p w14:paraId="77B20220" w14:textId="4B39D7B3" w:rsidR="00B72B64" w:rsidRDefault="00B72B64" w:rsidP="00B72B64">
      <w:r>
        <w:t xml:space="preserve">Zend Framework 2 is een objectgeoriënteerde PHP </w:t>
      </w:r>
      <w:proofErr w:type="spellStart"/>
      <w:r>
        <w:t>framework</w:t>
      </w:r>
      <w:proofErr w:type="spellEnd"/>
      <w:r w:rsidR="00B83194">
        <w:t>, het vereist PHP-versie 5.3.3 of hoger.</w:t>
      </w:r>
      <w:r>
        <w:t xml:space="preserve"> De structuur van de </w:t>
      </w:r>
      <w:proofErr w:type="spellStart"/>
      <w:r>
        <w:t>framework</w:t>
      </w:r>
      <w:proofErr w:type="spellEnd"/>
      <w:r>
        <w:t xml:space="preserve"> is volgens de ‘MVC’-methode opgesteld. De MVC en </w:t>
      </w:r>
      <w:r w:rsidR="009D36BF">
        <w:t>‘</w:t>
      </w:r>
      <w:r w:rsidR="00FB5C85">
        <w:t>OOP</w:t>
      </w:r>
      <w:r w:rsidR="009D36BF">
        <w:t>’</w:t>
      </w:r>
      <w:r w:rsidR="00FB5C85">
        <w:t>-methodes</w:t>
      </w:r>
      <w:r>
        <w:t xml:space="preserve"> zijn</w:t>
      </w:r>
      <w:r w:rsidR="00FB5C85">
        <w:t xml:space="preserve"> respectievelijk</w:t>
      </w:r>
      <w:r>
        <w:t xml:space="preserve"> beschreven in de </w:t>
      </w:r>
      <w:r w:rsidR="009540B1">
        <w:t>sub-paragrafen</w:t>
      </w:r>
      <w:r>
        <w:t xml:space="preserve"> “</w:t>
      </w:r>
      <w:r w:rsidR="00FB5C85">
        <w:t>MVC” en “OOP”</w:t>
      </w:r>
      <w:r>
        <w:t xml:space="preserve"> </w:t>
      </w:r>
      <w:r w:rsidR="00FB5C85">
        <w:t>onder “Methodes”.</w:t>
      </w:r>
    </w:p>
    <w:p w14:paraId="05BB5409" w14:textId="23EF2EC4" w:rsidR="001250AB" w:rsidRDefault="001250AB" w:rsidP="001708E2">
      <w:pPr>
        <w:pStyle w:val="Heading3"/>
      </w:pPr>
      <w:bookmarkStart w:id="31" w:name="_Toc479256973"/>
      <w:commentRangeStart w:id="32"/>
      <w:r>
        <w:t>PHP</w:t>
      </w:r>
      <w:commentRangeEnd w:id="32"/>
      <w:r w:rsidR="001B0266">
        <w:rPr>
          <w:rStyle w:val="CommentReference"/>
        </w:rPr>
        <w:commentReference w:id="32"/>
      </w:r>
      <w:bookmarkEnd w:id="31"/>
    </w:p>
    <w:p w14:paraId="29E1D62B" w14:textId="34326CB2" w:rsidR="00B83194" w:rsidRPr="00B83194" w:rsidRDefault="00B83194" w:rsidP="00B83194">
      <w:r>
        <w:t>Met deze module wordt PHP-versie 5.6.29 gebruikt. PHP-versie 7.x is onderhand al uitgebracht, maar Zend Framework 3 is daarbij vereist. Migratie naar deze versies is een mogelijkheid voor de toekomst.</w:t>
      </w:r>
    </w:p>
    <w:p w14:paraId="3BC66E76" w14:textId="0DB14D40" w:rsidR="001708E2" w:rsidRDefault="00B83194" w:rsidP="00B83194">
      <w:pPr>
        <w:pStyle w:val="Heading3"/>
      </w:pPr>
      <w:bookmarkStart w:id="33" w:name="_Toc479256974"/>
      <w:r>
        <w:t>HTML</w:t>
      </w:r>
      <w:bookmarkEnd w:id="33"/>
    </w:p>
    <w:p w14:paraId="65ED5136" w14:textId="24724BEF" w:rsidR="00B83194" w:rsidRDefault="00B83194" w:rsidP="00B83194">
      <w:r>
        <w:t>‘HTML’ is een afkorting voor ‘</w:t>
      </w:r>
      <w:proofErr w:type="spellStart"/>
      <w:r>
        <w:t>HyperText</w:t>
      </w:r>
      <w:proofErr w:type="spellEnd"/>
      <w:r>
        <w:t xml:space="preserve"> </w:t>
      </w:r>
      <w:proofErr w:type="spellStart"/>
      <w:r>
        <w:t>Markup</w:t>
      </w:r>
      <w:proofErr w:type="spellEnd"/>
      <w:r>
        <w:t xml:space="preserve"> Language’</w:t>
      </w:r>
      <w:r w:rsidR="00D151DE">
        <w:t>,</w:t>
      </w:r>
      <w:r>
        <w:t xml:space="preserve"> een opmaaktaal waarmee de structuur van webpagina’s worden vastgelegd. </w:t>
      </w:r>
    </w:p>
    <w:p w14:paraId="2A7B4238" w14:textId="79D450A0" w:rsidR="00B83194" w:rsidRDefault="00B83194" w:rsidP="00B83194">
      <w:pPr>
        <w:pStyle w:val="Heading3"/>
      </w:pPr>
      <w:bookmarkStart w:id="34" w:name="_Toc479256975"/>
      <w:r>
        <w:t>CSS</w:t>
      </w:r>
      <w:bookmarkEnd w:id="34"/>
    </w:p>
    <w:p w14:paraId="6126156A" w14:textId="5F186519" w:rsidR="00B83194" w:rsidRDefault="00B83194" w:rsidP="00B83194">
      <w:r>
        <w:t>‘CSS’ is een afkorting voor ‘</w:t>
      </w:r>
      <w:proofErr w:type="spellStart"/>
      <w:r>
        <w:t>Cascading</w:t>
      </w:r>
      <w:proofErr w:type="spellEnd"/>
      <w:r>
        <w:t xml:space="preserve"> Style Sheets’, een </w:t>
      </w:r>
      <w:proofErr w:type="spellStart"/>
      <w:r w:rsidR="00D151DE">
        <w:t>stylesheet</w:t>
      </w:r>
      <w:proofErr w:type="spellEnd"/>
      <w:r w:rsidR="00D151DE">
        <w:t xml:space="preserve"> </w:t>
      </w:r>
      <w:r>
        <w:t>taal voor de vormgeving van webpagina’s. CSS wordt in conjunctie met HTML gebruikt, HTML voor de structuur en CSS voor de opmaak.</w:t>
      </w:r>
      <w:r w:rsidR="00D151DE">
        <w:t xml:space="preserve"> </w:t>
      </w:r>
    </w:p>
    <w:p w14:paraId="3C820C7F" w14:textId="00AAEE47" w:rsidR="00D151DE" w:rsidRDefault="00D151DE" w:rsidP="00D151DE">
      <w:pPr>
        <w:pStyle w:val="Heading3"/>
      </w:pPr>
      <w:bookmarkStart w:id="35" w:name="_Toc479256976"/>
      <w:r>
        <w:t>JavaScript</w:t>
      </w:r>
      <w:bookmarkEnd w:id="35"/>
    </w:p>
    <w:p w14:paraId="3883C195" w14:textId="53CAD933" w:rsidR="00D151DE" w:rsidRDefault="00D151DE" w:rsidP="00B83194">
      <w:proofErr w:type="spellStart"/>
      <w:r>
        <w:t>JavaScript</w:t>
      </w:r>
      <w:proofErr w:type="spellEnd"/>
      <w:r>
        <w:t xml:space="preserve"> is een scriptaal om webpagina’s interactief te maken. </w:t>
      </w:r>
      <w:r w:rsidR="003937CA">
        <w:t xml:space="preserve">Een pop-up venster </w:t>
      </w:r>
      <w:r w:rsidR="00B3359A">
        <w:t>wordt</w:t>
      </w:r>
      <w:r w:rsidR="00B3359A" w:rsidRPr="00B3359A">
        <w:t xml:space="preserve"> </w:t>
      </w:r>
      <w:r w:rsidR="003937CA">
        <w:t xml:space="preserve">bijvoorbeeld </w:t>
      </w:r>
      <w:r w:rsidR="00B3359A">
        <w:t xml:space="preserve">weergegeven op de klik van een knop in een pagina waar de module betrekking op heeft. </w:t>
      </w:r>
    </w:p>
    <w:p w14:paraId="27FB68A6" w14:textId="71D47E19" w:rsidR="003937CA" w:rsidRDefault="003937CA" w:rsidP="003937CA">
      <w:pPr>
        <w:pStyle w:val="Heading3"/>
      </w:pPr>
      <w:bookmarkStart w:id="36" w:name="_Toc479256977"/>
      <w:r>
        <w:t>jQuery</w:t>
      </w:r>
      <w:bookmarkEnd w:id="36"/>
    </w:p>
    <w:p w14:paraId="7FF672A0" w14:textId="11198EA9" w:rsidR="003937CA" w:rsidRDefault="003937CA" w:rsidP="003937CA">
      <w:proofErr w:type="spellStart"/>
      <w:r>
        <w:t>jQuery</w:t>
      </w:r>
      <w:proofErr w:type="spellEnd"/>
      <w:r>
        <w:t xml:space="preserve"> is een </w:t>
      </w:r>
      <w:proofErr w:type="spellStart"/>
      <w:r>
        <w:t>JavaScript-library</w:t>
      </w:r>
      <w:proofErr w:type="spellEnd"/>
      <w:r>
        <w:t xml:space="preserve"> waarmee voornamelijk elementen uit de ‘DOM’ wordt gemanipuleerd. DOM, Document Object Model, is een hiërarchisch representatie van de structuur van alle elementen op een webpagina.</w:t>
      </w:r>
    </w:p>
    <w:p w14:paraId="1C82A4E4" w14:textId="0684FEF1" w:rsidR="003937CA" w:rsidRDefault="003937CA" w:rsidP="003937CA">
      <w:pPr>
        <w:pStyle w:val="Heading3"/>
      </w:pPr>
      <w:bookmarkStart w:id="37" w:name="_Toc479256978"/>
      <w:r>
        <w:t>AJAX</w:t>
      </w:r>
      <w:bookmarkEnd w:id="37"/>
    </w:p>
    <w:p w14:paraId="49D91CF5" w14:textId="4D259D15" w:rsidR="002D0E93" w:rsidRDefault="002D0E93" w:rsidP="002D0E93">
      <w:r>
        <w:t>‘AJAX’ is een afkorting voor ‘</w:t>
      </w:r>
      <w:proofErr w:type="spellStart"/>
      <w:r>
        <w:t>Asynchronous</w:t>
      </w:r>
      <w:proofErr w:type="spellEnd"/>
      <w:r>
        <w:t xml:space="preserve"> </w:t>
      </w:r>
      <w:proofErr w:type="spellStart"/>
      <w:r>
        <w:t>JavaScript</w:t>
      </w:r>
      <w:proofErr w:type="spellEnd"/>
      <w:r>
        <w:t xml:space="preserve"> </w:t>
      </w:r>
      <w:proofErr w:type="spellStart"/>
      <w:r>
        <w:t>and</w:t>
      </w:r>
      <w:proofErr w:type="spellEnd"/>
      <w:r>
        <w:t xml:space="preserve"> XML’, een combinatie van technieken voor het asynchroon bijwerken van delen data op webpagina’s. Hiermee is het mogelijk om data op webpagina’s te bijwerken zonder dat de pagina hoeft te worden herladen.</w:t>
      </w:r>
    </w:p>
    <w:p w14:paraId="370801F3" w14:textId="6968753E" w:rsidR="002D0E93" w:rsidRDefault="002D0E93" w:rsidP="002D0E93">
      <w:pPr>
        <w:pStyle w:val="Heading3"/>
      </w:pPr>
      <w:bookmarkStart w:id="38" w:name="_Toc479256979"/>
      <w:r>
        <w:t>SQL</w:t>
      </w:r>
      <w:bookmarkEnd w:id="38"/>
    </w:p>
    <w:p w14:paraId="6766CC40" w14:textId="576EBEF9" w:rsidR="002D0E93" w:rsidRDefault="002D0E93" w:rsidP="002D0E93">
      <w:r>
        <w:t>‘SQL’ is een afkorting voor ‘</w:t>
      </w:r>
      <w:proofErr w:type="spellStart"/>
      <w:r>
        <w:t>Structured</w:t>
      </w:r>
      <w:proofErr w:type="spellEnd"/>
      <w:r>
        <w:t xml:space="preserve"> Query Language’, een standaardtaal voor taken met betrekking tot relationele databases. De taken omvatten het maken, verwijderen, vullen, </w:t>
      </w:r>
      <w:r w:rsidR="00310A07">
        <w:t>selecteren</w:t>
      </w:r>
      <w:r>
        <w:t xml:space="preserve"> en bijwerken van </w:t>
      </w:r>
      <w:r w:rsidR="00310A07">
        <w:t xml:space="preserve">databasecomponenten. SQL wordt onder andere gebruikt in </w:t>
      </w:r>
      <w:r w:rsidR="008C19D8">
        <w:t>programmeer</w:t>
      </w:r>
      <w:r w:rsidR="00310A07">
        <w:t>code of om acties handmatig</w:t>
      </w:r>
      <w:r w:rsidR="008C19D8">
        <w:t xml:space="preserve"> uit voeren via </w:t>
      </w:r>
      <w:proofErr w:type="spellStart"/>
      <w:r w:rsidR="008C19D8">
        <w:t>PuTTY</w:t>
      </w:r>
      <w:proofErr w:type="spellEnd"/>
      <w:r w:rsidR="008C19D8">
        <w:t xml:space="preserve"> of </w:t>
      </w:r>
      <w:proofErr w:type="spellStart"/>
      <w:r w:rsidR="008C19D8">
        <w:t>MySQL</w:t>
      </w:r>
      <w:proofErr w:type="spellEnd"/>
      <w:r w:rsidR="008C19D8">
        <w:t xml:space="preserve"> Workbench.</w:t>
      </w:r>
    </w:p>
    <w:p w14:paraId="4EA12A3A" w14:textId="3EF37962" w:rsidR="008C19D8" w:rsidRDefault="008C19D8" w:rsidP="008C19D8">
      <w:pPr>
        <w:pStyle w:val="Heading3"/>
      </w:pPr>
      <w:bookmarkStart w:id="39" w:name="_Toc479256980"/>
      <w:r>
        <w:t>Doctrine</w:t>
      </w:r>
      <w:bookmarkEnd w:id="39"/>
    </w:p>
    <w:p w14:paraId="524000F0" w14:textId="62B3C9F1" w:rsidR="008C19D8" w:rsidRDefault="008B4037" w:rsidP="002D0E93">
      <w:r>
        <w:t>Doctrine is een verzameling van PHP-</w:t>
      </w:r>
      <w:proofErr w:type="spellStart"/>
      <w:r>
        <w:t>libraries</w:t>
      </w:r>
      <w:proofErr w:type="spellEnd"/>
      <w:r>
        <w:t xml:space="preserve"> voor het schrijven van objectgeoriënteerde database </w:t>
      </w:r>
      <w:proofErr w:type="spellStart"/>
      <w:r>
        <w:t>queries</w:t>
      </w:r>
      <w:proofErr w:type="spellEnd"/>
      <w:r>
        <w:t>, hiermee wordt de</w:t>
      </w:r>
      <w:r w:rsidR="008C19D8">
        <w:t xml:space="preserve"> database met </w:t>
      </w:r>
      <w:r w:rsidR="006371C1">
        <w:t>klassen</w:t>
      </w:r>
      <w:r w:rsidR="008C19D8">
        <w:t xml:space="preserve"> </w:t>
      </w:r>
      <w:r>
        <w:t>bijgewerkt</w:t>
      </w:r>
      <w:r w:rsidR="008C19D8">
        <w:t>.</w:t>
      </w:r>
    </w:p>
    <w:p w14:paraId="6CA8CA37" w14:textId="37FB136C" w:rsidR="008B4037" w:rsidRDefault="008B4037" w:rsidP="008B4037">
      <w:pPr>
        <w:pStyle w:val="Heading3"/>
      </w:pPr>
      <w:bookmarkStart w:id="40" w:name="_Toc479256981"/>
      <w:r>
        <w:t>SOAP</w:t>
      </w:r>
      <w:bookmarkEnd w:id="40"/>
    </w:p>
    <w:p w14:paraId="3624E343" w14:textId="28749A62" w:rsidR="008B4037" w:rsidRPr="008B4037" w:rsidRDefault="008B4037" w:rsidP="008B4037">
      <w:r>
        <w:t xml:space="preserve">‘SOAP’ is een protocol </w:t>
      </w:r>
      <w:r w:rsidR="009B4AD0">
        <w:t>voor het versturen van XML-berichten</w:t>
      </w:r>
      <w:r w:rsidR="00050E1E">
        <w:rPr>
          <w:rStyle w:val="CommentReference"/>
        </w:rPr>
        <w:commentReference w:id="41"/>
      </w:r>
      <w:r w:rsidR="009B4AD0">
        <w:t>. Met</w:t>
      </w:r>
      <w:r>
        <w:t xml:space="preserve"> deze module gebeurt dat </w:t>
      </w:r>
      <w:r w:rsidR="009B4AD0">
        <w:t>via</w:t>
      </w:r>
      <w:r>
        <w:t xml:space="preserve"> </w:t>
      </w:r>
      <w:commentRangeStart w:id="42"/>
      <w:r>
        <w:t>HTTP</w:t>
      </w:r>
      <w:commentRangeEnd w:id="42"/>
      <w:r>
        <w:rPr>
          <w:rStyle w:val="CommentReference"/>
        </w:rPr>
        <w:commentReference w:id="42"/>
      </w:r>
      <w:r>
        <w:t>.</w:t>
      </w:r>
    </w:p>
    <w:p w14:paraId="20EB6387" w14:textId="7BCB6FD4" w:rsidR="009D36BF" w:rsidRDefault="009D36BF">
      <w:pPr>
        <w:spacing w:after="240" w:line="252" w:lineRule="auto"/>
        <w:ind w:left="0" w:right="0"/>
      </w:pPr>
      <w:r>
        <w:br w:type="page"/>
      </w:r>
    </w:p>
    <w:p w14:paraId="35FFEB5B" w14:textId="6BFE96C8" w:rsidR="007D3F42" w:rsidRPr="00AE4D8C" w:rsidRDefault="007D3F42" w:rsidP="007D3F42">
      <w:pPr>
        <w:pStyle w:val="Heading2"/>
      </w:pPr>
      <w:bookmarkStart w:id="43" w:name="_Toc479256982"/>
      <w:r w:rsidRPr="00AE4D8C">
        <w:lastRenderedPageBreak/>
        <w:t>Method</w:t>
      </w:r>
      <w:r w:rsidR="000712E5">
        <w:t>es</w:t>
      </w:r>
      <w:bookmarkEnd w:id="43"/>
    </w:p>
    <w:p w14:paraId="35F4D4B5" w14:textId="5BAD9ACF" w:rsidR="007D3F42" w:rsidRDefault="009D36BF" w:rsidP="007D3F42">
      <w:r>
        <w:t xml:space="preserve">In dit hoofdstuk worden de te gebruiken methodes beschreven. De methodes zijn </w:t>
      </w:r>
      <w:r w:rsidR="00AD0A8E">
        <w:t>opgenomen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780"/>
        <w:gridCol w:w="5580"/>
      </w:tblGrid>
      <w:tr w:rsidR="00BF1100" w:rsidRPr="00AE4D8C" w14:paraId="274A878E" w14:textId="77777777" w:rsidTr="00EF21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565D729A" w14:textId="0D2627AF" w:rsidR="00BF1100" w:rsidRPr="00AE4D8C" w:rsidRDefault="00BF1100" w:rsidP="00BF1100">
            <w:pPr>
              <w:pStyle w:val="Tabletext"/>
            </w:pPr>
            <w:r>
              <w:t>Methode</w:t>
            </w:r>
          </w:p>
        </w:tc>
        <w:tc>
          <w:tcPr>
            <w:tcW w:w="5580" w:type="dxa"/>
            <w:tcBorders>
              <w:top w:val="nil"/>
              <w:right w:val="nil"/>
            </w:tcBorders>
          </w:tcPr>
          <w:p w14:paraId="5A025A2E" w14:textId="53F5B55A" w:rsidR="00BF1100" w:rsidRPr="00BD6006" w:rsidRDefault="00BF1100" w:rsidP="00BF1100">
            <w:pPr>
              <w:pStyle w:val="Tabletext"/>
              <w:cnfStyle w:val="100000000000" w:firstRow="1" w:lastRow="0" w:firstColumn="0" w:lastColumn="0" w:oddVBand="0" w:evenVBand="0" w:oddHBand="0" w:evenHBand="0" w:firstRowFirstColumn="0" w:firstRowLastColumn="0" w:lastRowFirstColumn="0" w:lastRowLastColumn="0"/>
            </w:pPr>
            <w:r>
              <w:t>Omschrijving</w:t>
            </w:r>
          </w:p>
        </w:tc>
      </w:tr>
      <w:tr w:rsidR="00BF1100" w:rsidRPr="00AE4D8C" w14:paraId="174AC49B"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713F1B30" w14:textId="3E2764B8" w:rsidR="00BF1100" w:rsidRPr="00AE4D8C" w:rsidRDefault="00BF1100" w:rsidP="00BF1100">
            <w:pPr>
              <w:pStyle w:val="Tabletext"/>
            </w:pPr>
            <w:r>
              <w:t>MVC</w:t>
            </w:r>
          </w:p>
        </w:tc>
        <w:tc>
          <w:tcPr>
            <w:tcW w:w="5580" w:type="dxa"/>
            <w:tcBorders>
              <w:right w:val="nil"/>
            </w:tcBorders>
          </w:tcPr>
          <w:p w14:paraId="1D030104" w14:textId="4860E55F" w:rsidR="00BF1100" w:rsidRPr="00AE4D8C" w:rsidRDefault="00EF2150" w:rsidP="00BF1100">
            <w:pPr>
              <w:pStyle w:val="Tabletext"/>
              <w:cnfStyle w:val="000000000000" w:firstRow="0" w:lastRow="0" w:firstColumn="0" w:lastColumn="0" w:oddVBand="0" w:evenVBand="0" w:oddHBand="0" w:evenHBand="0" w:firstRowFirstColumn="0" w:firstRowLastColumn="0" w:lastRowFirstColumn="0" w:lastRowLastColumn="0"/>
            </w:pPr>
            <w:r>
              <w:t>Een ontwerppatroon waarmee applicaties</w:t>
            </w:r>
            <w:r w:rsidR="006371C1">
              <w:t xml:space="preserve"> in drie delen wordt opgedeeld.</w:t>
            </w:r>
          </w:p>
        </w:tc>
      </w:tr>
      <w:tr w:rsidR="00BF1100" w:rsidRPr="00AE4D8C" w14:paraId="73A5D095"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1682A449" w14:textId="068113B5" w:rsidR="00BF1100" w:rsidRPr="00AE4D8C" w:rsidRDefault="00BF1100" w:rsidP="00BF1100">
            <w:pPr>
              <w:pStyle w:val="Tabletext"/>
            </w:pPr>
            <w:r>
              <w:t>OOP</w:t>
            </w:r>
          </w:p>
        </w:tc>
        <w:tc>
          <w:tcPr>
            <w:tcW w:w="5580" w:type="dxa"/>
            <w:tcBorders>
              <w:right w:val="nil"/>
            </w:tcBorders>
          </w:tcPr>
          <w:p w14:paraId="2CE54C1D" w14:textId="1A8D9018" w:rsidR="00BF1100" w:rsidRPr="00AE4D8C" w:rsidRDefault="006371C1" w:rsidP="00BF1100">
            <w:pPr>
              <w:pStyle w:val="Tabletext"/>
              <w:cnfStyle w:val="000000000000" w:firstRow="0" w:lastRow="0" w:firstColumn="0" w:lastColumn="0" w:oddVBand="0" w:evenVBand="0" w:oddHBand="0" w:evenHBand="0" w:firstRowFirstColumn="0" w:firstRowLastColumn="0" w:lastRowFirstColumn="0" w:lastRowLastColumn="0"/>
            </w:pPr>
            <w:r>
              <w:t>Een programmeerparadigma waarmee een systeem wordt opgebouwd uit objecten.</w:t>
            </w:r>
          </w:p>
        </w:tc>
      </w:tr>
    </w:tbl>
    <w:p w14:paraId="08F8BFA3" w14:textId="4E2BBDA2" w:rsidR="009D36BF" w:rsidRDefault="009D36BF" w:rsidP="009D36BF">
      <w:pPr>
        <w:pStyle w:val="Heading3"/>
      </w:pPr>
      <w:bookmarkStart w:id="44" w:name="_Toc479256983"/>
      <w:r>
        <w:t>MVC</w:t>
      </w:r>
      <w:bookmarkEnd w:id="44"/>
    </w:p>
    <w:p w14:paraId="398FB38F" w14:textId="3BE6B1A4" w:rsidR="009D36BF" w:rsidRDefault="009D36BF" w:rsidP="009D36BF">
      <w:r>
        <w:t>MVC is een afkorti</w:t>
      </w:r>
      <w:r w:rsidR="004657E1">
        <w:t>ng voor ‘Model View Controller’. Het is een ontwerppatroon waarmee applicaties in drie delen wordt opgedeeld: datamodel (model), datapresentatie (view) en</w:t>
      </w:r>
      <w:r w:rsidR="00392CE8">
        <w:t xml:space="preserve"> applicatielogica (controller).</w:t>
      </w:r>
    </w:p>
    <w:p w14:paraId="1C39AB82" w14:textId="7E502AA9" w:rsidR="00392CE8" w:rsidRPr="009D36BF" w:rsidRDefault="00392CE8" w:rsidP="009D36BF">
      <w:r>
        <w:t>Een gebruiker krijgt de view-component te zien en verstuurd daarmee gegevens. Deze gegevens worden in de controller-component gemanipuleerd, waarmee uiteindelijk de gegevens in de model-component is opgenomen. Vervolgens wordt de verbonden database met het model bijgewerkt door gebruik van Doctrine.</w:t>
      </w:r>
    </w:p>
    <w:p w14:paraId="437F69BF" w14:textId="6EE9F0FF" w:rsidR="009D36BF" w:rsidRDefault="009D36BF" w:rsidP="009D36BF">
      <w:pPr>
        <w:pStyle w:val="Heading3"/>
      </w:pPr>
      <w:bookmarkStart w:id="45" w:name="_Toc479256984"/>
      <w:r>
        <w:t>OOP</w:t>
      </w:r>
      <w:bookmarkEnd w:id="45"/>
    </w:p>
    <w:p w14:paraId="1FCF57A2" w14:textId="67B922FF" w:rsidR="009D36BF" w:rsidRDefault="009D36BF" w:rsidP="009D36BF">
      <w:r>
        <w:t>OOP is een afkorting voor ‘Object-</w:t>
      </w:r>
      <w:proofErr w:type="spellStart"/>
      <w:r>
        <w:t>Oriented</w:t>
      </w:r>
      <w:proofErr w:type="spellEnd"/>
      <w:r>
        <w:t xml:space="preserve"> </w:t>
      </w:r>
      <w:commentRangeStart w:id="46"/>
      <w:r>
        <w:t>Programming</w:t>
      </w:r>
      <w:commentRangeEnd w:id="46"/>
      <w:r w:rsidR="00951A7F">
        <w:rPr>
          <w:rStyle w:val="CommentReference"/>
        </w:rPr>
        <w:commentReference w:id="46"/>
      </w:r>
      <w:r w:rsidR="006371C1">
        <w:t xml:space="preserve">’, een </w:t>
      </w:r>
      <w:proofErr w:type="spellStart"/>
      <w:r w:rsidR="006371C1">
        <w:t>programeerparadigma</w:t>
      </w:r>
      <w:proofErr w:type="spellEnd"/>
      <w:r w:rsidR="006371C1">
        <w:t xml:space="preserve"> waarmee een systeem wordt opgebouwd uit objecten. </w:t>
      </w:r>
      <w:r w:rsidR="00102980">
        <w:t>Met OOP wordt hergebruik van code vooral afgedwongen, waarmee redundantie wordt</w:t>
      </w:r>
      <w:r w:rsidR="004657E1">
        <w:t xml:space="preserve"> voorkomen</w:t>
      </w:r>
      <w:r w:rsidR="00102980">
        <w:t>.</w:t>
      </w:r>
      <w:r w:rsidR="00392CE8">
        <w:t xml:space="preserve"> </w:t>
      </w:r>
    </w:p>
    <w:p w14:paraId="44807484" w14:textId="74A41103" w:rsidR="00392CE8" w:rsidRPr="009D36BF" w:rsidRDefault="00392CE8" w:rsidP="009D36BF">
      <w:r>
        <w:t xml:space="preserve">Uit de </w:t>
      </w:r>
      <w:proofErr w:type="spellStart"/>
      <w:r>
        <w:t>Twinfield</w:t>
      </w:r>
      <w:proofErr w:type="spellEnd"/>
      <w:r>
        <w:t xml:space="preserve"> </w:t>
      </w:r>
      <w:proofErr w:type="spellStart"/>
      <w:r>
        <w:t>webservices</w:t>
      </w:r>
      <w:proofErr w:type="spellEnd"/>
      <w:r>
        <w:t xml:space="preserve"> zijn klassen gegenereerd door gebruik van “wsdl2phpgenerator”, </w:t>
      </w:r>
      <w:hyperlink r:id="rId15" w:history="1">
        <w:r w:rsidRPr="00850655">
          <w:rPr>
            <w:rStyle w:val="Hyperlink"/>
          </w:rPr>
          <w:t>https://github.com/wsdl2phpgenerator/wsdl2phpgenerator</w:t>
        </w:r>
      </w:hyperlink>
      <w:r w:rsidR="00A3444C">
        <w:t>.</w:t>
      </w:r>
      <w:r>
        <w:t xml:space="preserve"> Deze klassen dienen </w:t>
      </w:r>
      <w:r w:rsidR="002B2BEE">
        <w:t xml:space="preserve">te worden gebruikt bij acties met betrekking tot de </w:t>
      </w:r>
      <w:proofErr w:type="spellStart"/>
      <w:r w:rsidR="002B2BEE">
        <w:t>Twinfield</w:t>
      </w:r>
      <w:proofErr w:type="spellEnd"/>
      <w:r w:rsidR="002B2BEE">
        <w:t xml:space="preserve"> services.  </w:t>
      </w:r>
      <w:r w:rsidR="00A3444C">
        <w:t xml:space="preserve">Ze moeten in de </w:t>
      </w:r>
      <w:proofErr w:type="spellStart"/>
      <w:r w:rsidR="00A3444C">
        <w:t>senet</w:t>
      </w:r>
      <w:r w:rsidR="002B2BEE">
        <w:t>-library</w:t>
      </w:r>
      <w:proofErr w:type="spellEnd"/>
      <w:r w:rsidR="002B2BEE">
        <w:t xml:space="preserve"> komen te staan zodat alle modules er gebruik van kunnen maken, de exacte locatie is </w:t>
      </w:r>
      <w:r w:rsidR="00A3444C">
        <w:t>“</w:t>
      </w:r>
      <w:proofErr w:type="spellStart"/>
      <w:r w:rsidR="002B2BEE">
        <w:t>vendor</w:t>
      </w:r>
      <w:proofErr w:type="spellEnd"/>
      <w:r w:rsidR="002B2BEE">
        <w:t>/</w:t>
      </w:r>
      <w:proofErr w:type="spellStart"/>
      <w:r w:rsidR="002B2BEE">
        <w:t>senet-library</w:t>
      </w:r>
      <w:proofErr w:type="spellEnd"/>
      <w:r w:rsidR="002B2BEE">
        <w:t>/zf2accounting/</w:t>
      </w:r>
      <w:proofErr w:type="spellStart"/>
      <w:r w:rsidR="002B2BEE">
        <w:t>src</w:t>
      </w:r>
      <w:proofErr w:type="spellEnd"/>
      <w:r w:rsidR="002B2BEE">
        <w:t>/ZF2Accounting/WSDL</w:t>
      </w:r>
      <w:r w:rsidR="00A3444C">
        <w:t xml:space="preserve">” van de </w:t>
      </w:r>
      <w:proofErr w:type="spellStart"/>
      <w:r w:rsidR="00A3444C">
        <w:t>TwentyFour</w:t>
      </w:r>
      <w:proofErr w:type="spellEnd"/>
      <w:r w:rsidR="00A3444C">
        <w:t xml:space="preserve"> projectmap.</w:t>
      </w:r>
    </w:p>
    <w:p w14:paraId="01CE4540" w14:textId="77777777" w:rsidR="00A3444C" w:rsidRDefault="00A3444C">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5C5C8F4A" w14:textId="062EA445" w:rsidR="007D6CB5" w:rsidRPr="00AE4D8C" w:rsidRDefault="007D6CB5" w:rsidP="007D6CB5">
      <w:pPr>
        <w:pStyle w:val="Heading2"/>
      </w:pPr>
      <w:bookmarkStart w:id="47" w:name="_Toc479256985"/>
      <w:r w:rsidRPr="00AE4D8C">
        <w:lastRenderedPageBreak/>
        <w:t>Webservices</w:t>
      </w:r>
      <w:bookmarkEnd w:id="47"/>
    </w:p>
    <w:p w14:paraId="65F1E8AA" w14:textId="7D1B4B46" w:rsidR="00A17254" w:rsidRDefault="005709AA" w:rsidP="006F5ED5">
      <w:r>
        <w:t xml:space="preserve">Met dit project moet de </w:t>
      </w:r>
      <w:proofErr w:type="spellStart"/>
      <w:r>
        <w:t>SenetAccounting</w:t>
      </w:r>
      <w:proofErr w:type="spellEnd"/>
      <w:r>
        <w:t xml:space="preserve"> module met </w:t>
      </w:r>
      <w:proofErr w:type="spellStart"/>
      <w:r w:rsidR="004C7BA2" w:rsidRPr="00AE4D8C">
        <w:t>Twinfield</w:t>
      </w:r>
      <w:proofErr w:type="spellEnd"/>
      <w:r>
        <w:t xml:space="preserve"> kunnen communiceren. </w:t>
      </w:r>
      <w:proofErr w:type="spellStart"/>
      <w:r>
        <w:t>Twinfield</w:t>
      </w:r>
      <w:proofErr w:type="spellEnd"/>
      <w:r>
        <w:t xml:space="preserve"> wordt gebruikt voor het</w:t>
      </w:r>
      <w:r w:rsidR="004C7BA2" w:rsidRPr="00AE4D8C">
        <w:t xml:space="preserve"> boekhouden van debiteuren</w:t>
      </w:r>
      <w:r>
        <w:t xml:space="preserve"> en transacties, en het opslaan en gebruik van btw-codes</w:t>
      </w:r>
      <w:r w:rsidR="004C7BA2" w:rsidRPr="00AE4D8C">
        <w:t xml:space="preserve">. </w:t>
      </w:r>
      <w:r w:rsidR="007A188B">
        <w:t>Communicatie</w:t>
      </w:r>
      <w:r>
        <w:t xml:space="preserve"> met </w:t>
      </w:r>
      <w:proofErr w:type="spellStart"/>
      <w:r>
        <w:t>Twinfield</w:t>
      </w:r>
      <w:proofErr w:type="spellEnd"/>
      <w:r>
        <w:t xml:space="preserve"> is mogelijk v</w:t>
      </w:r>
      <w:r w:rsidR="006F5ED5">
        <w:t xml:space="preserve">ia de </w:t>
      </w:r>
      <w:proofErr w:type="spellStart"/>
      <w:r w:rsidR="006F5ED5">
        <w:t>webservices</w:t>
      </w:r>
      <w:proofErr w:type="spellEnd"/>
      <w:r w:rsidR="006F5ED5">
        <w:t xml:space="preserve"> </w:t>
      </w:r>
      <w:r w:rsidR="00A17254">
        <w:t>ervan</w:t>
      </w:r>
      <w:r w:rsidR="006F5ED5">
        <w:t xml:space="preserve">. De vereiste gegevens voor gebruik van deze </w:t>
      </w:r>
      <w:proofErr w:type="spellStart"/>
      <w:r w:rsidR="006F5ED5">
        <w:t>webservices</w:t>
      </w:r>
      <w:proofErr w:type="spellEnd"/>
      <w:r w:rsidR="004C7BA2" w:rsidRPr="00AE4D8C">
        <w:t xml:space="preserve"> zijn te configureren op de </w:t>
      </w:r>
      <w:r w:rsidR="006F5ED5">
        <w:t>“</w:t>
      </w:r>
      <w:r w:rsidR="004C7BA2" w:rsidRPr="00AE4D8C">
        <w:t>Accounting</w:t>
      </w:r>
      <w:r w:rsidR="006F5ED5">
        <w:t>”</w:t>
      </w:r>
      <w:r w:rsidR="004C7BA2" w:rsidRPr="00AE4D8C">
        <w:t xml:space="preserve"> pagina</w:t>
      </w:r>
      <w:r w:rsidR="006F5ED5">
        <w:t xml:space="preserve"> van </w:t>
      </w:r>
      <w:proofErr w:type="spellStart"/>
      <w:r w:rsidR="006F5ED5">
        <w:t>TwentyFour</w:t>
      </w:r>
      <w:proofErr w:type="spellEnd"/>
      <w:r w:rsidR="004C7BA2" w:rsidRPr="00AE4D8C">
        <w:t>, deze gegevens worden in d</w:t>
      </w:r>
      <w:r w:rsidR="006F5ED5">
        <w:t xml:space="preserve">e database </w:t>
      </w:r>
      <w:commentRangeStart w:id="48"/>
      <w:r w:rsidR="006F5ED5">
        <w:t>opgeslagen</w:t>
      </w:r>
      <w:commentRangeEnd w:id="48"/>
      <w:r w:rsidR="001B0266">
        <w:rPr>
          <w:rStyle w:val="CommentReference"/>
        </w:rPr>
        <w:commentReference w:id="48"/>
      </w:r>
      <w:r w:rsidR="004C7BA2" w:rsidRPr="00AE4D8C">
        <w:t>.</w:t>
      </w:r>
    </w:p>
    <w:p w14:paraId="0C77B959" w14:textId="4AEB5E7F" w:rsidR="004C7BA2" w:rsidRDefault="00DC030C" w:rsidP="006F5ED5">
      <w:proofErr w:type="spellStart"/>
      <w:r>
        <w:t>Twinfield</w:t>
      </w:r>
      <w:proofErr w:type="spellEnd"/>
      <w:r>
        <w:t xml:space="preserve"> maakt gebruik van “</w:t>
      </w:r>
      <w:proofErr w:type="spellStart"/>
      <w:r>
        <w:t>clustered</w:t>
      </w:r>
      <w:proofErr w:type="spellEnd"/>
      <w:r>
        <w:t xml:space="preserve"> </w:t>
      </w:r>
      <w:r w:rsidR="009231C6">
        <w:t>webhosting</w:t>
      </w:r>
      <w:r>
        <w:t>”</w:t>
      </w:r>
      <w:r w:rsidR="009231C6">
        <w:t xml:space="preserve">, het verspreiden van verkeer over meerdere machines. De te gebruiken cluster wordt meegegeven in </w:t>
      </w:r>
      <w:r w:rsidR="00AB6CC3">
        <w:t xml:space="preserve">de response op de login </w:t>
      </w:r>
      <w:proofErr w:type="spellStart"/>
      <w:r w:rsidR="00AB6CC3">
        <w:t>request</w:t>
      </w:r>
      <w:proofErr w:type="spellEnd"/>
      <w:r w:rsidR="00AB6CC3">
        <w:t>.</w:t>
      </w:r>
    </w:p>
    <w:p w14:paraId="680E3AE9" w14:textId="30F55FDB" w:rsidR="009314E0" w:rsidRDefault="009314E0" w:rsidP="006F5ED5">
      <w:r>
        <w:t xml:space="preserve">In de volgende tabel zijn de te gebruiken </w:t>
      </w:r>
      <w:proofErr w:type="spellStart"/>
      <w:r>
        <w:t>webservices</w:t>
      </w:r>
      <w:proofErr w:type="spellEnd"/>
      <w:r>
        <w:t xml:space="preserve"> opgenomen. Wanneer en hoe deze </w:t>
      </w:r>
      <w:proofErr w:type="spellStart"/>
      <w:r>
        <w:t>webservices</w:t>
      </w:r>
      <w:proofErr w:type="spellEnd"/>
      <w:r>
        <w:t xml:space="preserve"> worden gebruikt, worden in de</w:t>
      </w:r>
      <w:r w:rsidR="009231C6">
        <w:t xml:space="preserve"> hoofdstukken</w:t>
      </w:r>
      <w:r>
        <w:t xml:space="preserve"> “Accounting”, “Relaties” en “Facturatie” uitgelegd.</w:t>
      </w:r>
      <w:r w:rsidR="00BB4571">
        <w:t xml:space="preserve"> </w:t>
      </w:r>
      <w:r w:rsidR="00BF1100">
        <w:t>Bezoek de</w:t>
      </w:r>
      <w:r w:rsidR="00BF1100" w:rsidRPr="00BF1100">
        <w:t xml:space="preserve"> </w:t>
      </w:r>
      <w:r w:rsidR="00BF1100">
        <w:t xml:space="preserve">documentatie van </w:t>
      </w:r>
      <w:proofErr w:type="spellStart"/>
      <w:r w:rsidR="00BF1100">
        <w:t>Twinfield</w:t>
      </w:r>
      <w:proofErr w:type="spellEnd"/>
      <w:r w:rsidR="00BF1100">
        <w:t xml:space="preserve"> </w:t>
      </w:r>
      <w:proofErr w:type="spellStart"/>
      <w:r w:rsidR="00BF1100">
        <w:t>webservices</w:t>
      </w:r>
      <w:proofErr w:type="spellEnd"/>
      <w:r w:rsidR="00BF1100">
        <w:t xml:space="preserve"> voor</w:t>
      </w:r>
      <w:r w:rsidR="00287D8F">
        <w:t xml:space="preserve"> meer informatie</w:t>
      </w:r>
      <w:r w:rsidR="00BF1100">
        <w:t xml:space="preserve">, </w:t>
      </w:r>
      <w:hyperlink r:id="rId16" w:history="1">
        <w:r w:rsidR="00BF1100" w:rsidRPr="00761484">
          <w:rPr>
            <w:rStyle w:val="Hyperlink"/>
          </w:rPr>
          <w:t>https://login.twinfield.com/webservices/</w:t>
        </w:r>
      </w:hyperlink>
      <w:r w:rsidR="00BB4571">
        <w:t>.</w:t>
      </w:r>
    </w:p>
    <w:tbl>
      <w:tblPr>
        <w:tblStyle w:val="GridTable1Light-Accent2"/>
        <w:tblW w:w="5000" w:type="pct"/>
        <w:tblCellMar>
          <w:left w:w="0" w:type="dxa"/>
          <w:right w:w="0" w:type="dxa"/>
        </w:tblCellMar>
        <w:tblLook w:val="04A0" w:firstRow="1" w:lastRow="0" w:firstColumn="1" w:lastColumn="0" w:noHBand="0" w:noVBand="1"/>
      </w:tblPr>
      <w:tblGrid>
        <w:gridCol w:w="3780"/>
        <w:gridCol w:w="5580"/>
      </w:tblGrid>
      <w:tr w:rsidR="00BF1100" w:rsidRPr="00BD6006" w14:paraId="0FD216E9" w14:textId="77777777" w:rsidTr="00EF21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2A3AE0DE" w14:textId="5819CE4B" w:rsidR="00BF1100" w:rsidRPr="00AE4D8C" w:rsidRDefault="00BF1100" w:rsidP="00BF1100">
            <w:pPr>
              <w:pStyle w:val="Tabletext"/>
            </w:pPr>
            <w:proofErr w:type="spellStart"/>
            <w:r>
              <w:t>Webservice</w:t>
            </w:r>
            <w:proofErr w:type="spellEnd"/>
          </w:p>
        </w:tc>
        <w:tc>
          <w:tcPr>
            <w:tcW w:w="5580" w:type="dxa"/>
            <w:tcBorders>
              <w:top w:val="nil"/>
              <w:right w:val="nil"/>
            </w:tcBorders>
          </w:tcPr>
          <w:p w14:paraId="2FD169BC" w14:textId="7381A06B" w:rsidR="00BF1100" w:rsidRPr="00BD6006" w:rsidRDefault="00BF1100" w:rsidP="00BF1100">
            <w:pPr>
              <w:pStyle w:val="Tabletext"/>
              <w:cnfStyle w:val="100000000000" w:firstRow="1" w:lastRow="0" w:firstColumn="0" w:lastColumn="0" w:oddVBand="0" w:evenVBand="0" w:oddHBand="0" w:evenHBand="0" w:firstRowFirstColumn="0" w:firstRowLastColumn="0" w:lastRowFirstColumn="0" w:lastRowLastColumn="0"/>
            </w:pPr>
            <w:r>
              <w:t>Locatie</w:t>
            </w:r>
          </w:p>
        </w:tc>
      </w:tr>
      <w:tr w:rsidR="00BF1100" w:rsidRPr="00AB6CC3" w14:paraId="0E57D48A" w14:textId="77777777" w:rsidTr="00EF2150">
        <w:tc>
          <w:tcPr>
            <w:cnfStyle w:val="001000000000" w:firstRow="0" w:lastRow="0" w:firstColumn="1" w:lastColumn="0" w:oddVBand="0" w:evenVBand="0" w:oddHBand="0" w:evenHBand="0" w:firstRowFirstColumn="0" w:firstRowLastColumn="0" w:lastRowFirstColumn="0" w:lastRowLastColumn="0"/>
            <w:tcW w:w="9360" w:type="dxa"/>
            <w:gridSpan w:val="2"/>
            <w:tcBorders>
              <w:left w:val="nil"/>
            </w:tcBorders>
          </w:tcPr>
          <w:p w14:paraId="7B8A93DF" w14:textId="2895DE39" w:rsidR="00BF1100" w:rsidRPr="00BF1100" w:rsidRDefault="00BF1100" w:rsidP="00BF1100">
            <w:pPr>
              <w:pStyle w:val="Tabletext"/>
              <w:rPr>
                <w:lang w:val="en-US"/>
              </w:rPr>
            </w:pPr>
            <w:r w:rsidRPr="009314E0">
              <w:rPr>
                <w:i/>
                <w:lang w:val="en-US"/>
              </w:rPr>
              <w:t>Login (resource location = https://login.twinfield.com)</w:t>
            </w:r>
          </w:p>
        </w:tc>
      </w:tr>
      <w:tr w:rsidR="00BF1100" w:rsidRPr="00AE4D8C" w14:paraId="543ED8BE"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5A8175CB" w14:textId="5D8C28E6" w:rsidR="00BF1100" w:rsidRPr="00AE4D8C" w:rsidRDefault="00BF1100" w:rsidP="00BF1100">
            <w:pPr>
              <w:pStyle w:val="Tabletext"/>
            </w:pPr>
            <w:proofErr w:type="spellStart"/>
            <w:r>
              <w:t>Session</w:t>
            </w:r>
            <w:proofErr w:type="spellEnd"/>
          </w:p>
        </w:tc>
        <w:tc>
          <w:tcPr>
            <w:tcW w:w="5580" w:type="dxa"/>
            <w:tcBorders>
              <w:right w:val="nil"/>
            </w:tcBorders>
          </w:tcPr>
          <w:p w14:paraId="3390C769" w14:textId="4A3597B4" w:rsidR="00BF1100" w:rsidRPr="00AE4D8C"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w:t>
            </w:r>
            <w:proofErr w:type="spellStart"/>
            <w:r>
              <w:t>webservices</w:t>
            </w:r>
            <w:proofErr w:type="spellEnd"/>
            <w:r>
              <w:t>/</w:t>
            </w:r>
            <w:proofErr w:type="spellStart"/>
            <w:r>
              <w:t>session.asmx?wsdl</w:t>
            </w:r>
            <w:proofErr w:type="spellEnd"/>
          </w:p>
        </w:tc>
      </w:tr>
      <w:tr w:rsidR="00BF1100" w:rsidRPr="00AB6CC3" w14:paraId="478587B8" w14:textId="77777777" w:rsidTr="00EF2150">
        <w:tc>
          <w:tcPr>
            <w:cnfStyle w:val="001000000000" w:firstRow="0" w:lastRow="0" w:firstColumn="1" w:lastColumn="0" w:oddVBand="0" w:evenVBand="0" w:oddHBand="0" w:evenHBand="0" w:firstRowFirstColumn="0" w:firstRowLastColumn="0" w:lastRowFirstColumn="0" w:lastRowLastColumn="0"/>
            <w:tcW w:w="9360" w:type="dxa"/>
            <w:gridSpan w:val="2"/>
            <w:tcBorders>
              <w:left w:val="nil"/>
            </w:tcBorders>
          </w:tcPr>
          <w:p w14:paraId="24CC2A75" w14:textId="07091D6F" w:rsidR="00BF1100" w:rsidRPr="00BF1100" w:rsidRDefault="00BF1100" w:rsidP="00BF1100">
            <w:pPr>
              <w:pStyle w:val="Tabletext"/>
              <w:rPr>
                <w:lang w:val="en-US"/>
              </w:rPr>
            </w:pPr>
            <w:commentRangeStart w:id="49"/>
            <w:r w:rsidRPr="009314E0">
              <w:rPr>
                <w:i/>
                <w:lang w:val="en-US"/>
              </w:rPr>
              <w:t>Cluster (resource location = https://&lt;cluster&gt;.twinfield.com)</w:t>
            </w:r>
            <w:commentRangeEnd w:id="49"/>
            <w:r w:rsidR="007353E8">
              <w:rPr>
                <w:rStyle w:val="CommentReference"/>
                <w:b w:val="0"/>
                <w:bCs w:val="0"/>
              </w:rPr>
              <w:commentReference w:id="49"/>
            </w:r>
          </w:p>
        </w:tc>
      </w:tr>
      <w:tr w:rsidR="00BF1100" w:rsidRPr="00AE4D8C" w14:paraId="767E361E"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1EE4A20A" w14:textId="5DECB06F" w:rsidR="00BF1100" w:rsidRDefault="00BF1100" w:rsidP="00BF1100">
            <w:pPr>
              <w:pStyle w:val="Tabletext"/>
            </w:pPr>
            <w:r>
              <w:rPr>
                <w:lang w:val="en-US"/>
              </w:rPr>
              <w:t>Session</w:t>
            </w:r>
          </w:p>
        </w:tc>
        <w:tc>
          <w:tcPr>
            <w:tcW w:w="5580" w:type="dxa"/>
            <w:tcBorders>
              <w:right w:val="nil"/>
            </w:tcBorders>
          </w:tcPr>
          <w:p w14:paraId="44291101" w14:textId="5C397AD9" w:rsidR="00BF1100" w:rsidRDefault="00BF1100" w:rsidP="00BF1100">
            <w:pPr>
              <w:pStyle w:val="Tabletext"/>
              <w:cnfStyle w:val="000000000000" w:firstRow="0" w:lastRow="0" w:firstColumn="0" w:lastColumn="0" w:oddVBand="0" w:evenVBand="0" w:oddHBand="0" w:evenHBand="0" w:firstRowFirstColumn="0" w:firstRowLastColumn="0" w:lastRowFirstColumn="0" w:lastRowLastColumn="0"/>
            </w:pPr>
            <w:r w:rsidRPr="009314E0">
              <w:t>/</w:t>
            </w:r>
            <w:proofErr w:type="spellStart"/>
            <w:r w:rsidRPr="009314E0">
              <w:t>webservices</w:t>
            </w:r>
            <w:proofErr w:type="spellEnd"/>
            <w:r w:rsidRPr="009314E0">
              <w:t>/</w:t>
            </w:r>
            <w:proofErr w:type="spellStart"/>
            <w:r w:rsidRPr="009314E0">
              <w:t>session.asmx?w</w:t>
            </w:r>
            <w:r>
              <w:t>sdl</w:t>
            </w:r>
            <w:proofErr w:type="spellEnd"/>
          </w:p>
        </w:tc>
      </w:tr>
      <w:tr w:rsidR="00BF1100" w:rsidRPr="00AE4D8C" w14:paraId="37AD524B"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607D0973" w14:textId="242ABF95" w:rsidR="00BF1100" w:rsidRDefault="00BF1100" w:rsidP="00BF1100">
            <w:pPr>
              <w:pStyle w:val="Tabletext"/>
            </w:pPr>
            <w:r>
              <w:rPr>
                <w:lang w:val="en-US"/>
              </w:rPr>
              <w:t>Finder</w:t>
            </w:r>
          </w:p>
        </w:tc>
        <w:tc>
          <w:tcPr>
            <w:tcW w:w="5580" w:type="dxa"/>
            <w:tcBorders>
              <w:right w:val="nil"/>
            </w:tcBorders>
          </w:tcPr>
          <w:p w14:paraId="37E06C73" w14:textId="17048E6C" w:rsidR="00BF1100"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w:t>
            </w:r>
            <w:proofErr w:type="spellStart"/>
            <w:r>
              <w:t>webservices</w:t>
            </w:r>
            <w:proofErr w:type="spellEnd"/>
            <w:r>
              <w:t>/</w:t>
            </w:r>
            <w:proofErr w:type="spellStart"/>
            <w:r>
              <w:t>finder.asmx?wsdl</w:t>
            </w:r>
            <w:proofErr w:type="spellEnd"/>
          </w:p>
        </w:tc>
      </w:tr>
      <w:tr w:rsidR="00BF1100" w:rsidRPr="00AE4D8C" w14:paraId="25187514" w14:textId="77777777" w:rsidTr="00EF2150">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057F31B4" w14:textId="24D8902A" w:rsidR="00BF1100" w:rsidRDefault="00BF1100" w:rsidP="00BF1100">
            <w:pPr>
              <w:pStyle w:val="Tabletext"/>
            </w:pPr>
            <w:proofErr w:type="spellStart"/>
            <w:r>
              <w:rPr>
                <w:lang w:val="en-US"/>
              </w:rPr>
              <w:t>ProcessXml</w:t>
            </w:r>
            <w:proofErr w:type="spellEnd"/>
          </w:p>
        </w:tc>
        <w:tc>
          <w:tcPr>
            <w:tcW w:w="5580" w:type="dxa"/>
            <w:tcBorders>
              <w:right w:val="nil"/>
            </w:tcBorders>
          </w:tcPr>
          <w:p w14:paraId="7BA286C0" w14:textId="231F6750" w:rsidR="00BF1100" w:rsidRDefault="00BF1100" w:rsidP="00BF1100">
            <w:pPr>
              <w:pStyle w:val="Tabletext"/>
              <w:cnfStyle w:val="000000000000" w:firstRow="0" w:lastRow="0" w:firstColumn="0" w:lastColumn="0" w:oddVBand="0" w:evenVBand="0" w:oddHBand="0" w:evenHBand="0" w:firstRowFirstColumn="0" w:firstRowLastColumn="0" w:lastRowFirstColumn="0" w:lastRowLastColumn="0"/>
            </w:pPr>
            <w:r>
              <w:t>/</w:t>
            </w:r>
            <w:proofErr w:type="spellStart"/>
            <w:r>
              <w:t>webservices</w:t>
            </w:r>
            <w:proofErr w:type="spellEnd"/>
            <w:r>
              <w:t>/</w:t>
            </w:r>
            <w:proofErr w:type="spellStart"/>
            <w:r>
              <w:t>processxml.asmx?wsdl</w:t>
            </w:r>
            <w:proofErr w:type="spellEnd"/>
          </w:p>
        </w:tc>
      </w:tr>
    </w:tbl>
    <w:p w14:paraId="25ABBECD" w14:textId="77777777" w:rsidR="004C7BA2" w:rsidRPr="009314E0" w:rsidRDefault="004C7BA2">
      <w:pPr>
        <w:spacing w:after="240" w:line="252" w:lineRule="auto"/>
        <w:ind w:left="0" w:right="0"/>
      </w:pPr>
      <w:r w:rsidRPr="009314E0">
        <w:br w:type="page"/>
      </w:r>
    </w:p>
    <w:p w14:paraId="2F1DDAA9" w14:textId="2D24DF92" w:rsidR="00C119CE" w:rsidRDefault="00C119CE" w:rsidP="006E7AA8">
      <w:pPr>
        <w:pStyle w:val="Heading1"/>
      </w:pPr>
      <w:bookmarkStart w:id="50" w:name="_Toc479256986"/>
      <w:r>
        <w:lastRenderedPageBreak/>
        <w:t>Hoofdcomponenten</w:t>
      </w:r>
      <w:bookmarkEnd w:id="50"/>
    </w:p>
    <w:p w14:paraId="7AA1B183" w14:textId="77EA826D" w:rsidR="00C119CE" w:rsidRDefault="00C119CE" w:rsidP="00C119CE">
      <w:r>
        <w:t xml:space="preserve">De </w:t>
      </w:r>
      <w:proofErr w:type="spellStart"/>
      <w:r>
        <w:t>SenetAccounting</w:t>
      </w:r>
      <w:proofErr w:type="spellEnd"/>
      <w:r>
        <w:t xml:space="preserve"> module heeft betrekking op twee andere modules; </w:t>
      </w:r>
      <w:proofErr w:type="spellStart"/>
      <w:r>
        <w:t>Se</w:t>
      </w:r>
      <w:r w:rsidR="00836D47">
        <w:t>netOrganisation</w:t>
      </w:r>
      <w:proofErr w:type="spellEnd"/>
      <w:r w:rsidR="00836D47">
        <w:t xml:space="preserve"> en </w:t>
      </w:r>
      <w:proofErr w:type="spellStart"/>
      <w:r w:rsidR="00836D47">
        <w:t>SenetInvoice</w:t>
      </w:r>
      <w:proofErr w:type="spellEnd"/>
      <w:r w:rsidR="00836D47">
        <w:t xml:space="preserve">. </w:t>
      </w:r>
      <w:r>
        <w:t>De hoofdcomponenten van de module zijn in de volgende tabel opgenomen</w:t>
      </w:r>
      <w:r w:rsidR="00836D47">
        <w:t xml:space="preserve"> en verder beschreven in de volgende hoofdstukken</w:t>
      </w:r>
      <w:r>
        <w:t xml:space="preserve">: </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754"/>
        <w:gridCol w:w="1796"/>
        <w:gridCol w:w="5810"/>
      </w:tblGrid>
      <w:tr w:rsidR="00C119CE" w:rsidRPr="00AE4D8C" w14:paraId="494E2BCF" w14:textId="77777777" w:rsidTr="00836D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54" w:type="dxa"/>
            <w:tcBorders>
              <w:top w:val="nil"/>
              <w:left w:val="nil"/>
            </w:tcBorders>
          </w:tcPr>
          <w:p w14:paraId="3E62B171" w14:textId="210A9631" w:rsidR="00C119CE" w:rsidRPr="00AE4D8C" w:rsidRDefault="00C119CE" w:rsidP="00DD24CB">
            <w:pPr>
              <w:pStyle w:val="Tabletext"/>
            </w:pPr>
            <w:r>
              <w:t>Hoofdcomponent</w:t>
            </w:r>
          </w:p>
        </w:tc>
        <w:tc>
          <w:tcPr>
            <w:tcW w:w="1796" w:type="dxa"/>
            <w:tcBorders>
              <w:top w:val="nil"/>
              <w:right w:val="nil"/>
            </w:tcBorders>
          </w:tcPr>
          <w:p w14:paraId="6B3E0C73" w14:textId="27DA1879" w:rsidR="00C119CE" w:rsidRPr="00BD6006" w:rsidRDefault="00C119CE" w:rsidP="00DD24CB">
            <w:pPr>
              <w:pStyle w:val="Tabletext"/>
              <w:cnfStyle w:val="100000000000" w:firstRow="1" w:lastRow="0" w:firstColumn="0" w:lastColumn="0" w:oddVBand="0" w:evenVBand="0" w:oddHBand="0" w:evenHBand="0" w:firstRowFirstColumn="0" w:firstRowLastColumn="0" w:lastRowFirstColumn="0" w:lastRowLastColumn="0"/>
            </w:pPr>
            <w:r>
              <w:t>Module</w:t>
            </w:r>
          </w:p>
        </w:tc>
        <w:tc>
          <w:tcPr>
            <w:tcW w:w="5810" w:type="dxa"/>
            <w:tcBorders>
              <w:top w:val="nil"/>
              <w:right w:val="nil"/>
            </w:tcBorders>
          </w:tcPr>
          <w:p w14:paraId="65A36B09" w14:textId="5CB524C2" w:rsidR="00C119CE" w:rsidRDefault="00C119CE" w:rsidP="00DD24CB">
            <w:pPr>
              <w:pStyle w:val="Tabletext"/>
              <w:cnfStyle w:val="100000000000" w:firstRow="1" w:lastRow="0" w:firstColumn="0" w:lastColumn="0" w:oddVBand="0" w:evenVBand="0" w:oddHBand="0" w:evenHBand="0" w:firstRowFirstColumn="0" w:firstRowLastColumn="0" w:lastRowFirstColumn="0" w:lastRowLastColumn="0"/>
            </w:pPr>
            <w:r>
              <w:t>Beschrijving</w:t>
            </w:r>
          </w:p>
        </w:tc>
      </w:tr>
      <w:tr w:rsidR="00C119CE" w:rsidRPr="00AE4D8C" w14:paraId="7BFAEDFB" w14:textId="77777777" w:rsidTr="00836D47">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56F3817C" w14:textId="0D5BE5A4" w:rsidR="00C119CE" w:rsidRPr="005B79B5" w:rsidRDefault="00C119CE" w:rsidP="00DD24CB">
            <w:pPr>
              <w:pStyle w:val="Tabletext"/>
              <w:rPr>
                <w:b w:val="0"/>
              </w:rPr>
            </w:pPr>
            <w:r>
              <w:rPr>
                <w:b w:val="0"/>
              </w:rPr>
              <w:t>Accounting</w:t>
            </w:r>
          </w:p>
        </w:tc>
        <w:tc>
          <w:tcPr>
            <w:tcW w:w="1796" w:type="dxa"/>
            <w:tcBorders>
              <w:right w:val="nil"/>
            </w:tcBorders>
          </w:tcPr>
          <w:p w14:paraId="56BB515B" w14:textId="5FF86138" w:rsidR="00C119CE" w:rsidRPr="00AE4D8C" w:rsidRDefault="00C119CE" w:rsidP="00DD24CB">
            <w:pPr>
              <w:pStyle w:val="Tabletext"/>
              <w:cnfStyle w:val="000000000000" w:firstRow="0" w:lastRow="0" w:firstColumn="0" w:lastColumn="0" w:oddVBand="0" w:evenVBand="0" w:oddHBand="0" w:evenHBand="0" w:firstRowFirstColumn="0" w:firstRowLastColumn="0" w:lastRowFirstColumn="0" w:lastRowLastColumn="0"/>
            </w:pPr>
            <w:proofErr w:type="spellStart"/>
            <w:r>
              <w:t>SenetAccounting</w:t>
            </w:r>
            <w:proofErr w:type="spellEnd"/>
          </w:p>
        </w:tc>
        <w:tc>
          <w:tcPr>
            <w:tcW w:w="5810" w:type="dxa"/>
            <w:tcBorders>
              <w:right w:val="nil"/>
            </w:tcBorders>
          </w:tcPr>
          <w:p w14:paraId="355AEB20" w14:textId="1E76CB2C" w:rsidR="00C119CE" w:rsidRDefault="002B1DD6" w:rsidP="00DD24CB">
            <w:pPr>
              <w:pStyle w:val="Tabletext"/>
              <w:cnfStyle w:val="000000000000" w:firstRow="0" w:lastRow="0" w:firstColumn="0" w:lastColumn="0" w:oddVBand="0" w:evenVBand="0" w:oddHBand="0" w:evenHBand="0" w:firstRowFirstColumn="0" w:firstRowLastColumn="0" w:lastRowFirstColumn="0" w:lastRowLastColumn="0"/>
            </w:pPr>
            <w:r>
              <w:t xml:space="preserve">Te bevinden </w:t>
            </w:r>
            <w:r w:rsidR="00C119CE">
              <w:t>in de beheer-navigatiebalk</w:t>
            </w:r>
            <w:r>
              <w:t>. Hierin kunnen btw-codes worden opgehaald en configuratiegegevens worden opgeslagen.</w:t>
            </w:r>
          </w:p>
        </w:tc>
      </w:tr>
      <w:tr w:rsidR="00C119CE" w:rsidRPr="00AE4D8C" w14:paraId="6AB07363" w14:textId="77777777" w:rsidTr="00836D47">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6488C1B3" w14:textId="71B5307C" w:rsidR="00C119CE" w:rsidRPr="005B79B5" w:rsidRDefault="00C119CE" w:rsidP="00DD24CB">
            <w:pPr>
              <w:pStyle w:val="Tabletext"/>
              <w:rPr>
                <w:b w:val="0"/>
              </w:rPr>
            </w:pPr>
            <w:r>
              <w:rPr>
                <w:b w:val="0"/>
              </w:rPr>
              <w:t>Relaties</w:t>
            </w:r>
          </w:p>
        </w:tc>
        <w:tc>
          <w:tcPr>
            <w:tcW w:w="1796" w:type="dxa"/>
            <w:tcBorders>
              <w:right w:val="nil"/>
            </w:tcBorders>
          </w:tcPr>
          <w:p w14:paraId="6D7BD242" w14:textId="4B64D199" w:rsidR="00C119CE" w:rsidRPr="00AE4D8C" w:rsidRDefault="00C119CE" w:rsidP="00DD24CB">
            <w:pPr>
              <w:pStyle w:val="Tabletext"/>
              <w:cnfStyle w:val="000000000000" w:firstRow="0" w:lastRow="0" w:firstColumn="0" w:lastColumn="0" w:oddVBand="0" w:evenVBand="0" w:oddHBand="0" w:evenHBand="0" w:firstRowFirstColumn="0" w:firstRowLastColumn="0" w:lastRowFirstColumn="0" w:lastRowLastColumn="0"/>
            </w:pPr>
            <w:proofErr w:type="spellStart"/>
            <w:r>
              <w:t>SenetOrganisation</w:t>
            </w:r>
            <w:proofErr w:type="spellEnd"/>
          </w:p>
        </w:tc>
        <w:tc>
          <w:tcPr>
            <w:tcW w:w="5810" w:type="dxa"/>
            <w:tcBorders>
              <w:right w:val="nil"/>
            </w:tcBorders>
          </w:tcPr>
          <w:p w14:paraId="617F4615" w14:textId="033F8D0D" w:rsidR="00C119CE" w:rsidRDefault="002B1DD6" w:rsidP="00DD24CB">
            <w:pPr>
              <w:pStyle w:val="Tabletext"/>
              <w:cnfStyle w:val="000000000000" w:firstRow="0" w:lastRow="0" w:firstColumn="0" w:lastColumn="0" w:oddVBand="0" w:evenVBand="0" w:oddHBand="0" w:evenHBand="0" w:firstRowFirstColumn="0" w:firstRowLastColumn="0" w:lastRowFirstColumn="0" w:lastRowLastColumn="0"/>
            </w:pPr>
            <w:r>
              <w:t xml:space="preserve">Te bevinden in de standaard-navigatiebalk. Deze module heeft betrekking op de klanten van de organisatie, klanten worden benaamd als “relaties” in </w:t>
            </w:r>
            <w:proofErr w:type="spellStart"/>
            <w:r>
              <w:t>Twinfield</w:t>
            </w:r>
            <w:proofErr w:type="spellEnd"/>
            <w:r>
              <w:t>. Hierin kunnen relaties als debiteuren worden geboekt en met debiteuren worden gekoppeld.</w:t>
            </w:r>
          </w:p>
        </w:tc>
      </w:tr>
      <w:tr w:rsidR="00C119CE" w:rsidRPr="00AE4D8C" w14:paraId="6A3412B4" w14:textId="77777777" w:rsidTr="00836D47">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0E477C0D" w14:textId="1A0FE935" w:rsidR="00C119CE" w:rsidRPr="005B79B5" w:rsidRDefault="00C119CE" w:rsidP="00DD24CB">
            <w:pPr>
              <w:pStyle w:val="Tabletext"/>
              <w:rPr>
                <w:b w:val="0"/>
              </w:rPr>
            </w:pPr>
            <w:r>
              <w:rPr>
                <w:b w:val="0"/>
              </w:rPr>
              <w:t>Facturatie</w:t>
            </w:r>
          </w:p>
        </w:tc>
        <w:tc>
          <w:tcPr>
            <w:tcW w:w="1796" w:type="dxa"/>
            <w:tcBorders>
              <w:right w:val="nil"/>
            </w:tcBorders>
          </w:tcPr>
          <w:p w14:paraId="676EC574" w14:textId="6ECAD5A9" w:rsidR="00C119CE" w:rsidRDefault="00C119CE" w:rsidP="00DD24CB">
            <w:pPr>
              <w:pStyle w:val="Tabletext"/>
              <w:cnfStyle w:val="000000000000" w:firstRow="0" w:lastRow="0" w:firstColumn="0" w:lastColumn="0" w:oddVBand="0" w:evenVBand="0" w:oddHBand="0" w:evenHBand="0" w:firstRowFirstColumn="0" w:firstRowLastColumn="0" w:lastRowFirstColumn="0" w:lastRowLastColumn="0"/>
            </w:pPr>
            <w:proofErr w:type="spellStart"/>
            <w:r>
              <w:t>SenetInvoice</w:t>
            </w:r>
            <w:proofErr w:type="spellEnd"/>
          </w:p>
        </w:tc>
        <w:tc>
          <w:tcPr>
            <w:tcW w:w="5810" w:type="dxa"/>
            <w:tcBorders>
              <w:right w:val="nil"/>
            </w:tcBorders>
          </w:tcPr>
          <w:p w14:paraId="6D0B6BD1" w14:textId="6FB62B6A" w:rsidR="00C119CE" w:rsidRDefault="002B1DD6" w:rsidP="00DD24CB">
            <w:pPr>
              <w:pStyle w:val="Tabletext"/>
              <w:cnfStyle w:val="000000000000" w:firstRow="0" w:lastRow="0" w:firstColumn="0" w:lastColumn="0" w:oddVBand="0" w:evenVBand="0" w:oddHBand="0" w:evenHBand="0" w:firstRowFirstColumn="0" w:firstRowLastColumn="0" w:lastRowFirstColumn="0" w:lastRowLastColumn="0"/>
            </w:pPr>
            <w:r>
              <w:t xml:space="preserve">Te bevinden in de standaard-navigatiebalk. Deze module heeft betrekking op facturen in </w:t>
            </w:r>
            <w:proofErr w:type="spellStart"/>
            <w:r>
              <w:t>TwentyFour</w:t>
            </w:r>
            <w:proofErr w:type="spellEnd"/>
            <w:r>
              <w:t xml:space="preserve">. </w:t>
            </w:r>
            <w:proofErr w:type="spellStart"/>
            <w:r>
              <w:t>TwentyFour</w:t>
            </w:r>
            <w:proofErr w:type="spellEnd"/>
            <w:r>
              <w:t xml:space="preserve"> zorgt voor generatie van facturen</w:t>
            </w:r>
            <w:r w:rsidR="00905388">
              <w:t xml:space="preserve"> uit opdrachten</w:t>
            </w:r>
            <w:r>
              <w:t>.</w:t>
            </w:r>
            <w:r w:rsidR="00905388">
              <w:t xml:space="preserve"> Hierin zorgt</w:t>
            </w:r>
            <w:r>
              <w:t xml:space="preserve"> </w:t>
            </w:r>
            <w:proofErr w:type="spellStart"/>
            <w:r w:rsidR="00905388">
              <w:t>SenetAccounting</w:t>
            </w:r>
            <w:proofErr w:type="spellEnd"/>
            <w:r w:rsidR="00905388">
              <w:t xml:space="preserve"> voor het inboeken van de opdrachten van de factuur als de factuur wordt verzonden. Hiervan zorgt </w:t>
            </w:r>
            <w:proofErr w:type="spellStart"/>
            <w:r w:rsidR="00905388">
              <w:t>SenetAccounting</w:t>
            </w:r>
            <w:proofErr w:type="spellEnd"/>
            <w:r w:rsidR="00905388">
              <w:t xml:space="preserve"> voor de weergave van boekingsgegevens en is het verder mogelijk om herinneringen te versturen in gradaties.</w:t>
            </w:r>
          </w:p>
        </w:tc>
      </w:tr>
    </w:tbl>
    <w:p w14:paraId="67BBD012" w14:textId="4279EB35" w:rsidR="00C119CE" w:rsidRDefault="00C119CE">
      <w:pPr>
        <w:spacing w:after="240" w:line="252" w:lineRule="auto"/>
        <w:ind w:left="0" w:right="0"/>
        <w:rPr>
          <w:rFonts w:asciiTheme="majorHAnsi" w:eastAsiaTheme="majorEastAsia" w:hAnsiTheme="majorHAnsi" w:cstheme="majorBidi"/>
          <w:caps/>
          <w:color w:val="94B6D2" w:themeColor="accent1"/>
          <w:sz w:val="28"/>
          <w:szCs w:val="28"/>
        </w:rPr>
      </w:pPr>
      <w:r>
        <w:br w:type="page"/>
      </w:r>
    </w:p>
    <w:p w14:paraId="48C3917E" w14:textId="773C84B3" w:rsidR="006E7AA8" w:rsidRPr="00AE4D8C" w:rsidRDefault="006E7AA8" w:rsidP="006E7AA8">
      <w:pPr>
        <w:pStyle w:val="Heading1"/>
      </w:pPr>
      <w:bookmarkStart w:id="51" w:name="_Toc479256987"/>
      <w:r w:rsidRPr="00AE4D8C">
        <w:lastRenderedPageBreak/>
        <w:t>Accounting</w:t>
      </w:r>
      <w:bookmarkEnd w:id="51"/>
    </w:p>
    <w:p w14:paraId="456959ED" w14:textId="34D4C8F9" w:rsidR="009444B4" w:rsidRDefault="009444B4" w:rsidP="00BF1100">
      <w:bookmarkStart w:id="52" w:name="_Hlk478120296"/>
      <w:r>
        <w:t xml:space="preserve">Voor functionaliteiten in </w:t>
      </w:r>
      <w:proofErr w:type="spellStart"/>
      <w:r>
        <w:t>TwentyFour</w:t>
      </w:r>
      <w:proofErr w:type="spellEnd"/>
      <w:r>
        <w:t xml:space="preserve"> met betrekking tot</w:t>
      </w:r>
      <w:r w:rsidRPr="00586545">
        <w:t xml:space="preserve"> </w:t>
      </w:r>
      <w:proofErr w:type="spellStart"/>
      <w:r w:rsidRPr="00586545">
        <w:t>Twinfield</w:t>
      </w:r>
      <w:proofErr w:type="spellEnd"/>
      <w:r w:rsidRPr="00586545">
        <w:t xml:space="preserve"> zijn </w:t>
      </w:r>
      <w:r>
        <w:t>een aantal</w:t>
      </w:r>
      <w:r w:rsidRPr="00586545">
        <w:t xml:space="preserve"> configuratiegegevens vereist. Deze gegevens moeten juist en volledig worden opgeslagen. Door ze op te slaan is het maar eenmaal vereist om juist te configureren, met uitzondering van wijziging van de gegevens.</w:t>
      </w:r>
    </w:p>
    <w:p w14:paraId="6D3895CC" w14:textId="77777777" w:rsidR="009444B4" w:rsidRPr="00AE4D8C" w:rsidRDefault="009444B4" w:rsidP="009444B4">
      <w:pPr>
        <w:pStyle w:val="Heading2"/>
      </w:pPr>
      <w:bookmarkStart w:id="53" w:name="_Toc479256988"/>
      <w:bookmarkEnd w:id="52"/>
      <w:r w:rsidRPr="00AE4D8C">
        <w:t>Functionaliteitenlijst</w:t>
      </w:r>
      <w:bookmarkEnd w:id="53"/>
    </w:p>
    <w:p w14:paraId="2ED7B51D" w14:textId="77777777" w:rsidR="009444B4" w:rsidRPr="00586545" w:rsidRDefault="009444B4" w:rsidP="009444B4">
      <w:pPr>
        <w:pStyle w:val="ListParagraph"/>
        <w:numPr>
          <w:ilvl w:val="0"/>
          <w:numId w:val="6"/>
        </w:numPr>
      </w:pPr>
      <w:r w:rsidRPr="00586545">
        <w:t xml:space="preserve">Btw-codes ophalen uit </w:t>
      </w:r>
      <w:proofErr w:type="spellStart"/>
      <w:r w:rsidRPr="00586545">
        <w:t>Twinfield</w:t>
      </w:r>
      <w:proofErr w:type="spellEnd"/>
      <w:r w:rsidRPr="00586545">
        <w:t>;</w:t>
      </w:r>
    </w:p>
    <w:p w14:paraId="244BD2B5" w14:textId="77777777" w:rsidR="009444B4" w:rsidRPr="00586545" w:rsidRDefault="009444B4" w:rsidP="009444B4">
      <w:pPr>
        <w:pStyle w:val="ListParagraph"/>
        <w:numPr>
          <w:ilvl w:val="0"/>
          <w:numId w:val="6"/>
        </w:numPr>
      </w:pPr>
      <w:proofErr w:type="spellStart"/>
      <w:r w:rsidRPr="00586545">
        <w:t>Twinfield</w:t>
      </w:r>
      <w:proofErr w:type="spellEnd"/>
      <w:r w:rsidRPr="00586545">
        <w:t xml:space="preserve"> configuratiegegevens opslaan;</w:t>
      </w:r>
    </w:p>
    <w:p w14:paraId="18E31133" w14:textId="13C95D86" w:rsidR="00473FF7" w:rsidRPr="00E03D54" w:rsidRDefault="009444B4" w:rsidP="00E03D54">
      <w:pPr>
        <w:pStyle w:val="ListParagraph"/>
        <w:numPr>
          <w:ilvl w:val="0"/>
          <w:numId w:val="6"/>
        </w:numPr>
      </w:pPr>
      <w:r w:rsidRPr="00586545">
        <w:t>Configuratiegegevens verwijderen.</w:t>
      </w:r>
    </w:p>
    <w:p w14:paraId="7D34A18F" w14:textId="6D16A5C9" w:rsidR="006E7AA8" w:rsidRDefault="006E7AA8" w:rsidP="00B878C8">
      <w:pPr>
        <w:pStyle w:val="Heading2"/>
      </w:pPr>
      <w:bookmarkStart w:id="54" w:name="_Toc479256989"/>
      <w:r w:rsidRPr="00AE4D8C">
        <w:t>Gebruikersinterface</w:t>
      </w:r>
      <w:bookmarkEnd w:id="54"/>
    </w:p>
    <w:p w14:paraId="7CA12412" w14:textId="2AFBAFFC" w:rsidR="00002D4D" w:rsidRDefault="000E0A42" w:rsidP="00267BC4">
      <w:r>
        <w:t xml:space="preserve">De gebruikersinterface van de </w:t>
      </w:r>
      <w:r w:rsidR="005B79B5">
        <w:t>oude</w:t>
      </w:r>
      <w:commentRangeStart w:id="55"/>
      <w:r>
        <w:t xml:space="preserve"> </w:t>
      </w:r>
      <w:commentRangeEnd w:id="55"/>
      <w:r w:rsidR="00267BC4">
        <w:rPr>
          <w:rStyle w:val="CommentReference"/>
        </w:rPr>
        <w:commentReference w:id="55"/>
      </w:r>
      <w:r>
        <w:t>module wordt alleen</w:t>
      </w:r>
      <w:r w:rsidR="002524B3">
        <w:t xml:space="preserve"> op</w:t>
      </w:r>
      <w:r>
        <w:t xml:space="preserve"> de </w:t>
      </w:r>
      <w:r w:rsidR="002524B3">
        <w:t>benaming</w:t>
      </w:r>
      <w:r>
        <w:t xml:space="preserve"> </w:t>
      </w:r>
      <w:r w:rsidR="002524B3">
        <w:t>en</w:t>
      </w:r>
      <w:r>
        <w:t xml:space="preserve"> volgorde van </w:t>
      </w:r>
      <w:r w:rsidR="005B79B5">
        <w:t>velden</w:t>
      </w:r>
      <w:r>
        <w:t xml:space="preserve"> </w:t>
      </w:r>
      <w:r w:rsidR="002524B3">
        <w:t>bijgewerkt</w:t>
      </w:r>
      <w:r>
        <w:t>.</w:t>
      </w:r>
      <w:r w:rsidR="00002D4D">
        <w:t xml:space="preserve"> De benamingen van de </w:t>
      </w:r>
      <w:r w:rsidR="0050334D">
        <w:t>nieuwe</w:t>
      </w:r>
      <w:r w:rsidR="00002D4D">
        <w:t xml:space="preserve"> en </w:t>
      </w:r>
      <w:r w:rsidR="005B79B5">
        <w:t>oude</w:t>
      </w:r>
      <w:r w:rsidR="00002D4D">
        <w:t xml:space="preserve"> module zijn in de volgende tabel </w:t>
      </w:r>
      <w:r w:rsidR="0050334D">
        <w:t>opgenomen</w:t>
      </w:r>
      <w:r w:rsidR="00002D4D">
        <w:t>.</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340"/>
        <w:gridCol w:w="2340"/>
        <w:gridCol w:w="2340"/>
        <w:gridCol w:w="2340"/>
      </w:tblGrid>
      <w:tr w:rsidR="00E676F9" w:rsidRPr="00AE4D8C" w14:paraId="08B41C08" w14:textId="3A60FE72" w:rsidTr="0050334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0" w:type="dxa"/>
            <w:tcBorders>
              <w:top w:val="nil"/>
              <w:left w:val="nil"/>
            </w:tcBorders>
          </w:tcPr>
          <w:p w14:paraId="37C26AD6" w14:textId="1D8BB668" w:rsidR="00E676F9" w:rsidRPr="00AE4D8C" w:rsidRDefault="005B79B5" w:rsidP="00613C31">
            <w:pPr>
              <w:pStyle w:val="Tabletext"/>
            </w:pPr>
            <w:r>
              <w:t>Nieuwe</w:t>
            </w:r>
            <w:r w:rsidR="00E676F9">
              <w:t xml:space="preserve"> Nederlandse benaming</w:t>
            </w:r>
          </w:p>
        </w:tc>
        <w:tc>
          <w:tcPr>
            <w:tcW w:w="2340" w:type="dxa"/>
            <w:tcBorders>
              <w:top w:val="nil"/>
              <w:right w:val="nil"/>
            </w:tcBorders>
          </w:tcPr>
          <w:p w14:paraId="38895CA6" w14:textId="710383E7" w:rsidR="00E676F9" w:rsidRPr="00BD6006" w:rsidRDefault="005B79B5" w:rsidP="00613C31">
            <w:pPr>
              <w:pStyle w:val="Tabletext"/>
              <w:cnfStyle w:val="100000000000" w:firstRow="1" w:lastRow="0" w:firstColumn="0" w:lastColumn="0" w:oddVBand="0" w:evenVBand="0" w:oddHBand="0" w:evenHBand="0" w:firstRowFirstColumn="0" w:firstRowLastColumn="0" w:lastRowFirstColumn="0" w:lastRowLastColumn="0"/>
            </w:pPr>
            <w:r>
              <w:t>Nieuwe</w:t>
            </w:r>
            <w:r w:rsidR="00D96F31">
              <w:t xml:space="preserve"> Engelse benaming</w:t>
            </w:r>
          </w:p>
        </w:tc>
        <w:tc>
          <w:tcPr>
            <w:tcW w:w="2340" w:type="dxa"/>
            <w:tcBorders>
              <w:top w:val="nil"/>
              <w:right w:val="nil"/>
            </w:tcBorders>
          </w:tcPr>
          <w:p w14:paraId="2E560133" w14:textId="71F67E9B" w:rsidR="00E676F9" w:rsidRDefault="005B79B5" w:rsidP="00613C31">
            <w:pPr>
              <w:pStyle w:val="Tabletext"/>
              <w:cnfStyle w:val="100000000000" w:firstRow="1" w:lastRow="0" w:firstColumn="0" w:lastColumn="0" w:oddVBand="0" w:evenVBand="0" w:oddHBand="0" w:evenHBand="0" w:firstRowFirstColumn="0" w:firstRowLastColumn="0" w:lastRowFirstColumn="0" w:lastRowLastColumn="0"/>
            </w:pPr>
            <w:r>
              <w:t>Oude</w:t>
            </w:r>
            <w:r w:rsidR="00D96F31">
              <w:t xml:space="preserve"> Nederlandse benaming</w:t>
            </w:r>
          </w:p>
        </w:tc>
        <w:tc>
          <w:tcPr>
            <w:tcW w:w="2340" w:type="dxa"/>
            <w:tcBorders>
              <w:top w:val="nil"/>
              <w:right w:val="nil"/>
            </w:tcBorders>
          </w:tcPr>
          <w:p w14:paraId="360E2478" w14:textId="67FEC485" w:rsidR="00E676F9" w:rsidRDefault="005B79B5" w:rsidP="00613C31">
            <w:pPr>
              <w:pStyle w:val="Tabletext"/>
              <w:cnfStyle w:val="100000000000" w:firstRow="1" w:lastRow="0" w:firstColumn="0" w:lastColumn="0" w:oddVBand="0" w:evenVBand="0" w:oddHBand="0" w:evenHBand="0" w:firstRowFirstColumn="0" w:firstRowLastColumn="0" w:lastRowFirstColumn="0" w:lastRowLastColumn="0"/>
            </w:pPr>
            <w:r>
              <w:t>Oude</w:t>
            </w:r>
            <w:r w:rsidR="00E676F9">
              <w:t xml:space="preserve"> Engelse benaming</w:t>
            </w:r>
          </w:p>
        </w:tc>
      </w:tr>
      <w:tr w:rsidR="00E676F9" w:rsidRPr="00AE4D8C" w14:paraId="2EBF96F4" w14:textId="5799ED41"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00A41C94" w14:textId="47401814" w:rsidR="00E676F9" w:rsidRPr="005B79B5" w:rsidRDefault="00E676F9" w:rsidP="00613C31">
            <w:pPr>
              <w:pStyle w:val="Tabletext"/>
              <w:rPr>
                <w:b w:val="0"/>
              </w:rPr>
            </w:pPr>
            <w:r w:rsidRPr="005B79B5">
              <w:rPr>
                <w:b w:val="0"/>
              </w:rPr>
              <w:t>Gebruiker</w:t>
            </w:r>
          </w:p>
        </w:tc>
        <w:tc>
          <w:tcPr>
            <w:tcW w:w="2340" w:type="dxa"/>
            <w:tcBorders>
              <w:right w:val="nil"/>
            </w:tcBorders>
          </w:tcPr>
          <w:p w14:paraId="32E8F9B0" w14:textId="48B0C922" w:rsidR="00E676F9" w:rsidRPr="00AE4D8C"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Login</w:t>
            </w:r>
          </w:p>
        </w:tc>
        <w:tc>
          <w:tcPr>
            <w:tcW w:w="2340" w:type="dxa"/>
            <w:tcBorders>
              <w:right w:val="nil"/>
            </w:tcBorders>
          </w:tcPr>
          <w:p w14:paraId="1AA440E9" w14:textId="24BFE70D"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Gebruiker</w:t>
            </w:r>
          </w:p>
        </w:tc>
        <w:tc>
          <w:tcPr>
            <w:tcW w:w="2340" w:type="dxa"/>
            <w:tcBorders>
              <w:right w:val="nil"/>
            </w:tcBorders>
          </w:tcPr>
          <w:p w14:paraId="472FB266" w14:textId="64D15AC0" w:rsidR="00E676F9" w:rsidRDefault="00E676F9" w:rsidP="00613C31">
            <w:pPr>
              <w:pStyle w:val="Tabletext"/>
              <w:cnfStyle w:val="000000000000" w:firstRow="0" w:lastRow="0" w:firstColumn="0" w:lastColumn="0" w:oddVBand="0" w:evenVBand="0" w:oddHBand="0" w:evenHBand="0" w:firstRowFirstColumn="0" w:firstRowLastColumn="0" w:lastRowFirstColumn="0" w:lastRowLastColumn="0"/>
            </w:pPr>
            <w:r>
              <w:t>User</w:t>
            </w:r>
          </w:p>
        </w:tc>
      </w:tr>
      <w:tr w:rsidR="00E676F9" w:rsidRPr="00AE4D8C" w14:paraId="68E8FB39" w14:textId="0BDBE074"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070ECE99" w14:textId="4128EC53" w:rsidR="00E676F9" w:rsidRPr="005B79B5" w:rsidRDefault="00E676F9" w:rsidP="00613C31">
            <w:pPr>
              <w:pStyle w:val="Tabletext"/>
              <w:rPr>
                <w:b w:val="0"/>
              </w:rPr>
            </w:pPr>
            <w:r w:rsidRPr="005B79B5">
              <w:rPr>
                <w:b w:val="0"/>
              </w:rPr>
              <w:t>Wachtwoord</w:t>
            </w:r>
          </w:p>
        </w:tc>
        <w:tc>
          <w:tcPr>
            <w:tcW w:w="2340" w:type="dxa"/>
            <w:tcBorders>
              <w:right w:val="nil"/>
            </w:tcBorders>
          </w:tcPr>
          <w:p w14:paraId="5E186509" w14:textId="7240A107" w:rsidR="00E676F9" w:rsidRPr="00AE4D8C"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Password</w:t>
            </w:r>
          </w:p>
        </w:tc>
        <w:tc>
          <w:tcPr>
            <w:tcW w:w="2340" w:type="dxa"/>
            <w:tcBorders>
              <w:right w:val="nil"/>
            </w:tcBorders>
          </w:tcPr>
          <w:p w14:paraId="7D24849E" w14:textId="536C3BF0"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Wachtwoord</w:t>
            </w:r>
          </w:p>
        </w:tc>
        <w:tc>
          <w:tcPr>
            <w:tcW w:w="2340" w:type="dxa"/>
            <w:tcBorders>
              <w:right w:val="nil"/>
            </w:tcBorders>
          </w:tcPr>
          <w:p w14:paraId="0D3E7D1D" w14:textId="4D30F46E" w:rsidR="00E676F9" w:rsidRDefault="00E676F9" w:rsidP="00613C31">
            <w:pPr>
              <w:pStyle w:val="Tabletext"/>
              <w:cnfStyle w:val="000000000000" w:firstRow="0" w:lastRow="0" w:firstColumn="0" w:lastColumn="0" w:oddVBand="0" w:evenVBand="0" w:oddHBand="0" w:evenHBand="0" w:firstRowFirstColumn="0" w:firstRowLastColumn="0" w:lastRowFirstColumn="0" w:lastRowLastColumn="0"/>
            </w:pPr>
            <w:r>
              <w:t>Password</w:t>
            </w:r>
          </w:p>
        </w:tc>
      </w:tr>
      <w:tr w:rsidR="00E676F9" w:rsidRPr="00AE4D8C" w14:paraId="0F829C67" w14:textId="31527324"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622166DA" w14:textId="0D949A14" w:rsidR="00E676F9" w:rsidRPr="005B79B5" w:rsidRDefault="00E676F9" w:rsidP="00613C31">
            <w:pPr>
              <w:pStyle w:val="Tabletext"/>
              <w:rPr>
                <w:b w:val="0"/>
              </w:rPr>
            </w:pPr>
            <w:r w:rsidRPr="005B79B5">
              <w:rPr>
                <w:b w:val="0"/>
              </w:rPr>
              <w:t>Omgeving</w:t>
            </w:r>
          </w:p>
        </w:tc>
        <w:tc>
          <w:tcPr>
            <w:tcW w:w="2340" w:type="dxa"/>
            <w:tcBorders>
              <w:right w:val="nil"/>
            </w:tcBorders>
          </w:tcPr>
          <w:p w14:paraId="3673B20E" w14:textId="50DD6C18"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proofErr w:type="spellStart"/>
            <w:r>
              <w:t>Organisation</w:t>
            </w:r>
            <w:proofErr w:type="spellEnd"/>
          </w:p>
        </w:tc>
        <w:tc>
          <w:tcPr>
            <w:tcW w:w="2340" w:type="dxa"/>
            <w:tcBorders>
              <w:right w:val="nil"/>
            </w:tcBorders>
          </w:tcPr>
          <w:p w14:paraId="1B13B067" w14:textId="77FFEC88"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Omgeving</w:t>
            </w:r>
          </w:p>
        </w:tc>
        <w:tc>
          <w:tcPr>
            <w:tcW w:w="2340" w:type="dxa"/>
            <w:tcBorders>
              <w:right w:val="nil"/>
            </w:tcBorders>
          </w:tcPr>
          <w:p w14:paraId="4317E8FF" w14:textId="13278A6D" w:rsidR="00E676F9" w:rsidRDefault="00A4069E" w:rsidP="00613C31">
            <w:pPr>
              <w:pStyle w:val="Tabletext"/>
              <w:cnfStyle w:val="000000000000" w:firstRow="0" w:lastRow="0" w:firstColumn="0" w:lastColumn="0" w:oddVBand="0" w:evenVBand="0" w:oddHBand="0" w:evenHBand="0" w:firstRowFirstColumn="0" w:firstRowLastColumn="0" w:lastRowFirstColumn="0" w:lastRowLastColumn="0"/>
            </w:pPr>
            <w:proofErr w:type="spellStart"/>
            <w:r>
              <w:t>Organisation</w:t>
            </w:r>
            <w:proofErr w:type="spellEnd"/>
            <w:r>
              <w:t xml:space="preserve"> (Omgeving)</w:t>
            </w:r>
          </w:p>
        </w:tc>
      </w:tr>
      <w:tr w:rsidR="00E676F9" w:rsidRPr="00AE4D8C" w14:paraId="07D3532C" w14:textId="07524BF7"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793AD03D" w14:textId="03C3BBD4" w:rsidR="00E676F9" w:rsidRPr="005B79B5" w:rsidRDefault="00E676F9" w:rsidP="00613C31">
            <w:pPr>
              <w:pStyle w:val="Tabletext"/>
              <w:rPr>
                <w:b w:val="0"/>
              </w:rPr>
            </w:pPr>
            <w:r w:rsidRPr="005B79B5">
              <w:rPr>
                <w:b w:val="0"/>
              </w:rPr>
              <w:t>Administratie</w:t>
            </w:r>
          </w:p>
        </w:tc>
        <w:tc>
          <w:tcPr>
            <w:tcW w:w="2340" w:type="dxa"/>
            <w:tcBorders>
              <w:right w:val="nil"/>
            </w:tcBorders>
          </w:tcPr>
          <w:p w14:paraId="6053BF00" w14:textId="7DA54202"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Administration</w:t>
            </w:r>
          </w:p>
        </w:tc>
        <w:tc>
          <w:tcPr>
            <w:tcW w:w="2340" w:type="dxa"/>
            <w:tcBorders>
              <w:right w:val="nil"/>
            </w:tcBorders>
          </w:tcPr>
          <w:p w14:paraId="400EC7E0" w14:textId="4EDE0720"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Boekhouding</w:t>
            </w:r>
          </w:p>
        </w:tc>
        <w:tc>
          <w:tcPr>
            <w:tcW w:w="2340" w:type="dxa"/>
            <w:tcBorders>
              <w:right w:val="nil"/>
            </w:tcBorders>
          </w:tcPr>
          <w:p w14:paraId="7B390796" w14:textId="7B6C2936" w:rsidR="00E676F9" w:rsidRDefault="00E676F9" w:rsidP="00613C31">
            <w:pPr>
              <w:pStyle w:val="Tabletext"/>
              <w:cnfStyle w:val="000000000000" w:firstRow="0" w:lastRow="0" w:firstColumn="0" w:lastColumn="0" w:oddVBand="0" w:evenVBand="0" w:oddHBand="0" w:evenHBand="0" w:firstRowFirstColumn="0" w:firstRowLastColumn="0" w:lastRowFirstColumn="0" w:lastRowLastColumn="0"/>
            </w:pPr>
            <w:r>
              <w:t>Administration</w:t>
            </w:r>
          </w:p>
        </w:tc>
      </w:tr>
      <w:tr w:rsidR="00E676F9" w:rsidRPr="00AE4D8C" w14:paraId="59966543" w14:textId="55E502EC"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1CC3EB9A" w14:textId="28C3A758" w:rsidR="00D96F31" w:rsidRPr="005B79B5" w:rsidRDefault="00E676F9" w:rsidP="00D53289">
            <w:pPr>
              <w:pStyle w:val="Tabletext"/>
              <w:rPr>
                <w:b w:val="0"/>
              </w:rPr>
            </w:pPr>
            <w:r w:rsidRPr="005B79B5">
              <w:rPr>
                <w:b w:val="0"/>
              </w:rPr>
              <w:t>Debiteurenrekening</w:t>
            </w:r>
          </w:p>
        </w:tc>
        <w:tc>
          <w:tcPr>
            <w:tcW w:w="2340" w:type="dxa"/>
            <w:tcBorders>
              <w:right w:val="nil"/>
            </w:tcBorders>
          </w:tcPr>
          <w:p w14:paraId="23323E8D" w14:textId="294C46BA" w:rsidR="00E676F9" w:rsidRDefault="00D96F31" w:rsidP="00E80B60">
            <w:pPr>
              <w:pStyle w:val="Tabletext"/>
              <w:cnfStyle w:val="000000000000" w:firstRow="0" w:lastRow="0" w:firstColumn="0" w:lastColumn="0" w:oddVBand="0" w:evenVBand="0" w:oddHBand="0" w:evenHBand="0" w:firstRowFirstColumn="0" w:firstRowLastColumn="0" w:lastRowFirstColumn="0" w:lastRowLastColumn="0"/>
            </w:pPr>
            <w:r>
              <w:t xml:space="preserve">Accounts </w:t>
            </w:r>
            <w:proofErr w:type="spellStart"/>
            <w:r>
              <w:t>receivable</w:t>
            </w:r>
            <w:proofErr w:type="spellEnd"/>
          </w:p>
        </w:tc>
        <w:tc>
          <w:tcPr>
            <w:tcW w:w="2340" w:type="dxa"/>
            <w:tcBorders>
              <w:right w:val="nil"/>
            </w:tcBorders>
          </w:tcPr>
          <w:p w14:paraId="0DE01C11" w14:textId="04EAA50C" w:rsidR="00D96F31"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Rekening debiteuren</w:t>
            </w:r>
          </w:p>
        </w:tc>
        <w:tc>
          <w:tcPr>
            <w:tcW w:w="2340" w:type="dxa"/>
            <w:tcBorders>
              <w:right w:val="nil"/>
            </w:tcBorders>
          </w:tcPr>
          <w:p w14:paraId="4DADF445" w14:textId="7B11BB77" w:rsidR="00E676F9" w:rsidRDefault="00E676F9" w:rsidP="00613C31">
            <w:pPr>
              <w:pStyle w:val="Tabletext"/>
              <w:cnfStyle w:val="000000000000" w:firstRow="0" w:lastRow="0" w:firstColumn="0" w:lastColumn="0" w:oddVBand="0" w:evenVBand="0" w:oddHBand="0" w:evenHBand="0" w:firstRowFirstColumn="0" w:firstRowLastColumn="0" w:lastRowFirstColumn="0" w:lastRowLastColumn="0"/>
            </w:pPr>
            <w:r>
              <w:t xml:space="preserve">Account </w:t>
            </w:r>
            <w:proofErr w:type="spellStart"/>
            <w:r>
              <w:t>debtors</w:t>
            </w:r>
            <w:proofErr w:type="spellEnd"/>
          </w:p>
        </w:tc>
      </w:tr>
      <w:tr w:rsidR="00E676F9" w:rsidRPr="00AE4D8C" w14:paraId="7EAF0931" w14:textId="2580E16C"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6FD132A0" w14:textId="267F5071" w:rsidR="00E676F9" w:rsidRPr="005B79B5" w:rsidRDefault="00E676F9" w:rsidP="00613C31">
            <w:pPr>
              <w:pStyle w:val="Tabletext"/>
              <w:rPr>
                <w:b w:val="0"/>
              </w:rPr>
            </w:pPr>
            <w:r w:rsidRPr="005B79B5">
              <w:rPr>
                <w:b w:val="0"/>
              </w:rPr>
              <w:t>Omzetrekening</w:t>
            </w:r>
          </w:p>
        </w:tc>
        <w:tc>
          <w:tcPr>
            <w:tcW w:w="2340" w:type="dxa"/>
            <w:tcBorders>
              <w:right w:val="nil"/>
            </w:tcBorders>
          </w:tcPr>
          <w:p w14:paraId="47901CD6" w14:textId="59346748" w:rsidR="00E676F9" w:rsidRDefault="00613C31" w:rsidP="00613C31">
            <w:pPr>
              <w:pStyle w:val="Tabletext"/>
              <w:cnfStyle w:val="000000000000" w:firstRow="0" w:lastRow="0" w:firstColumn="0" w:lastColumn="0" w:oddVBand="0" w:evenVBand="0" w:oddHBand="0" w:evenHBand="0" w:firstRowFirstColumn="0" w:firstRowLastColumn="0" w:lastRowFirstColumn="0" w:lastRowLastColumn="0"/>
            </w:pPr>
            <w:r>
              <w:t>Sales</w:t>
            </w:r>
            <w:r w:rsidR="00D96F31">
              <w:t xml:space="preserve"> account</w:t>
            </w:r>
          </w:p>
        </w:tc>
        <w:tc>
          <w:tcPr>
            <w:tcW w:w="2340" w:type="dxa"/>
            <w:tcBorders>
              <w:right w:val="nil"/>
            </w:tcBorders>
          </w:tcPr>
          <w:p w14:paraId="72D95E3F" w14:textId="2BF46CD0"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Handelsdebiteuren</w:t>
            </w:r>
          </w:p>
        </w:tc>
        <w:tc>
          <w:tcPr>
            <w:tcW w:w="2340" w:type="dxa"/>
            <w:tcBorders>
              <w:right w:val="nil"/>
            </w:tcBorders>
          </w:tcPr>
          <w:p w14:paraId="5C54A45B" w14:textId="2B3ADBC5" w:rsidR="00E676F9" w:rsidRDefault="00E676F9" w:rsidP="00613C31">
            <w:pPr>
              <w:pStyle w:val="Tabletext"/>
              <w:cnfStyle w:val="000000000000" w:firstRow="0" w:lastRow="0" w:firstColumn="0" w:lastColumn="0" w:oddVBand="0" w:evenVBand="0" w:oddHBand="0" w:evenHBand="0" w:firstRowFirstColumn="0" w:firstRowLastColumn="0" w:lastRowFirstColumn="0" w:lastRowLastColumn="0"/>
            </w:pPr>
            <w:r>
              <w:t xml:space="preserve">Accounts </w:t>
            </w:r>
            <w:proofErr w:type="spellStart"/>
            <w:r>
              <w:t>receivable</w:t>
            </w:r>
            <w:proofErr w:type="spellEnd"/>
          </w:p>
        </w:tc>
      </w:tr>
      <w:tr w:rsidR="00E676F9" w:rsidRPr="00AE4D8C" w14:paraId="2852F1B3" w14:textId="363212C6"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329E4043" w14:textId="79116692" w:rsidR="00E676F9" w:rsidRPr="005B79B5" w:rsidRDefault="00E676F9" w:rsidP="00613C31">
            <w:pPr>
              <w:pStyle w:val="Tabletext"/>
              <w:rPr>
                <w:b w:val="0"/>
              </w:rPr>
            </w:pPr>
            <w:r w:rsidRPr="005B79B5">
              <w:rPr>
                <w:b w:val="0"/>
              </w:rPr>
              <w:t>Btw-codes</w:t>
            </w:r>
          </w:p>
        </w:tc>
        <w:tc>
          <w:tcPr>
            <w:tcW w:w="2340" w:type="dxa"/>
            <w:tcBorders>
              <w:right w:val="nil"/>
            </w:tcBorders>
          </w:tcPr>
          <w:p w14:paraId="7C140D66" w14:textId="3F7DF414"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VAT codes</w:t>
            </w:r>
          </w:p>
        </w:tc>
        <w:tc>
          <w:tcPr>
            <w:tcW w:w="2340" w:type="dxa"/>
            <w:tcBorders>
              <w:right w:val="nil"/>
            </w:tcBorders>
          </w:tcPr>
          <w:p w14:paraId="10E89547" w14:textId="76875D1C"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BTW codes</w:t>
            </w:r>
          </w:p>
        </w:tc>
        <w:tc>
          <w:tcPr>
            <w:tcW w:w="2340" w:type="dxa"/>
            <w:tcBorders>
              <w:right w:val="nil"/>
            </w:tcBorders>
          </w:tcPr>
          <w:p w14:paraId="3A06F5FE" w14:textId="662D5A17" w:rsidR="00E676F9" w:rsidRDefault="00A4069E" w:rsidP="00613C31">
            <w:pPr>
              <w:pStyle w:val="Tabletext"/>
              <w:cnfStyle w:val="000000000000" w:firstRow="0" w:lastRow="0" w:firstColumn="0" w:lastColumn="0" w:oddVBand="0" w:evenVBand="0" w:oddHBand="0" w:evenHBand="0" w:firstRowFirstColumn="0" w:firstRowLastColumn="0" w:lastRowFirstColumn="0" w:lastRowLastColumn="0"/>
            </w:pPr>
            <w:r>
              <w:t>Vat codes</w:t>
            </w:r>
          </w:p>
        </w:tc>
      </w:tr>
      <w:tr w:rsidR="00E676F9" w:rsidRPr="00AE4D8C" w14:paraId="0AEAAA05" w14:textId="3817F6BA"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755C8900" w14:textId="35727C25" w:rsidR="00E676F9" w:rsidRPr="005B79B5" w:rsidRDefault="00E676F9" w:rsidP="00613C31">
            <w:pPr>
              <w:pStyle w:val="Tabletext"/>
              <w:rPr>
                <w:b w:val="0"/>
              </w:rPr>
            </w:pPr>
            <w:r w:rsidRPr="005B79B5">
              <w:rPr>
                <w:b w:val="0"/>
              </w:rPr>
              <w:t>Btw 21% (NL)</w:t>
            </w:r>
          </w:p>
        </w:tc>
        <w:tc>
          <w:tcPr>
            <w:tcW w:w="2340" w:type="dxa"/>
            <w:tcBorders>
              <w:right w:val="nil"/>
            </w:tcBorders>
          </w:tcPr>
          <w:p w14:paraId="7A00C74C" w14:textId="5F3A8E24"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VAT</w:t>
            </w:r>
            <w:r w:rsidR="009C150C">
              <w:t xml:space="preserve"> 21</w:t>
            </w:r>
            <w:r w:rsidR="00E676F9">
              <w:t>%</w:t>
            </w:r>
            <w:r>
              <w:t xml:space="preserve"> (NL)</w:t>
            </w:r>
          </w:p>
        </w:tc>
        <w:tc>
          <w:tcPr>
            <w:tcW w:w="2340" w:type="dxa"/>
            <w:tcBorders>
              <w:right w:val="nil"/>
            </w:tcBorders>
          </w:tcPr>
          <w:p w14:paraId="1122605A" w14:textId="0AF9AB7D"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Nederland 21 %</w:t>
            </w:r>
          </w:p>
        </w:tc>
        <w:tc>
          <w:tcPr>
            <w:tcW w:w="2340" w:type="dxa"/>
            <w:tcBorders>
              <w:right w:val="nil"/>
            </w:tcBorders>
          </w:tcPr>
          <w:p w14:paraId="0A61152A" w14:textId="73233B2E" w:rsidR="00E676F9" w:rsidRDefault="00A4069E" w:rsidP="00613C31">
            <w:pPr>
              <w:pStyle w:val="Tabletext"/>
              <w:cnfStyle w:val="000000000000" w:firstRow="0" w:lastRow="0" w:firstColumn="0" w:lastColumn="0" w:oddVBand="0" w:evenVBand="0" w:oddHBand="0" w:evenHBand="0" w:firstRowFirstColumn="0" w:firstRowLastColumn="0" w:lastRowFirstColumn="0" w:lastRowLastColumn="0"/>
            </w:pPr>
            <w:r>
              <w:t>Nederland 21 %</w:t>
            </w:r>
          </w:p>
        </w:tc>
      </w:tr>
      <w:tr w:rsidR="00E676F9" w:rsidRPr="00AE4D8C" w14:paraId="31867A60" w14:textId="4975ACB2" w:rsidTr="0050334D">
        <w:tc>
          <w:tcPr>
            <w:cnfStyle w:val="001000000000" w:firstRow="0" w:lastRow="0" w:firstColumn="1" w:lastColumn="0" w:oddVBand="0" w:evenVBand="0" w:oddHBand="0" w:evenHBand="0" w:firstRowFirstColumn="0" w:firstRowLastColumn="0" w:lastRowFirstColumn="0" w:lastRowLastColumn="0"/>
            <w:tcW w:w="2340" w:type="dxa"/>
            <w:tcBorders>
              <w:left w:val="nil"/>
            </w:tcBorders>
          </w:tcPr>
          <w:p w14:paraId="1B27D642" w14:textId="2A9C960C" w:rsidR="00E676F9" w:rsidRPr="005B79B5" w:rsidRDefault="00E676F9" w:rsidP="00613C31">
            <w:pPr>
              <w:pStyle w:val="Tabletext"/>
              <w:rPr>
                <w:b w:val="0"/>
              </w:rPr>
            </w:pPr>
            <w:r w:rsidRPr="005B79B5">
              <w:rPr>
                <w:b w:val="0"/>
              </w:rPr>
              <w:t>Btw 0%</w:t>
            </w:r>
          </w:p>
        </w:tc>
        <w:tc>
          <w:tcPr>
            <w:tcW w:w="2340" w:type="dxa"/>
            <w:tcBorders>
              <w:right w:val="nil"/>
            </w:tcBorders>
          </w:tcPr>
          <w:p w14:paraId="6253523B" w14:textId="09F354F0"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 xml:space="preserve">VAT </w:t>
            </w:r>
            <w:r w:rsidR="009C150C">
              <w:t>0</w:t>
            </w:r>
            <w:r w:rsidR="00E676F9">
              <w:t>%</w:t>
            </w:r>
          </w:p>
        </w:tc>
        <w:tc>
          <w:tcPr>
            <w:tcW w:w="2340" w:type="dxa"/>
            <w:tcBorders>
              <w:right w:val="nil"/>
            </w:tcBorders>
          </w:tcPr>
          <w:p w14:paraId="4F686D8E" w14:textId="37792923" w:rsidR="00E676F9" w:rsidRDefault="00D96F31" w:rsidP="00613C31">
            <w:pPr>
              <w:pStyle w:val="Tabletext"/>
              <w:cnfStyle w:val="000000000000" w:firstRow="0" w:lastRow="0" w:firstColumn="0" w:lastColumn="0" w:oddVBand="0" w:evenVBand="0" w:oddHBand="0" w:evenHBand="0" w:firstRowFirstColumn="0" w:firstRowLastColumn="0" w:lastRowFirstColumn="0" w:lastRowLastColumn="0"/>
            </w:pPr>
            <w:r>
              <w:t>0 %</w:t>
            </w:r>
          </w:p>
        </w:tc>
        <w:tc>
          <w:tcPr>
            <w:tcW w:w="2340" w:type="dxa"/>
            <w:tcBorders>
              <w:right w:val="nil"/>
            </w:tcBorders>
          </w:tcPr>
          <w:p w14:paraId="426F0A98" w14:textId="6D0A964D" w:rsidR="00E676F9" w:rsidRDefault="00A4069E" w:rsidP="00613C31">
            <w:pPr>
              <w:pStyle w:val="Tabletext"/>
              <w:cnfStyle w:val="000000000000" w:firstRow="0" w:lastRow="0" w:firstColumn="0" w:lastColumn="0" w:oddVBand="0" w:evenVBand="0" w:oddHBand="0" w:evenHBand="0" w:firstRowFirstColumn="0" w:firstRowLastColumn="0" w:lastRowFirstColumn="0" w:lastRowLastColumn="0"/>
            </w:pPr>
            <w:r>
              <w:t>0 %</w:t>
            </w:r>
          </w:p>
        </w:tc>
      </w:tr>
    </w:tbl>
    <w:p w14:paraId="304F8893" w14:textId="77777777" w:rsidR="00B924B6" w:rsidRDefault="00B924B6" w:rsidP="00267BC4"/>
    <w:p w14:paraId="12F92028" w14:textId="0650706D" w:rsidR="00BF1FFB" w:rsidRDefault="002524B3" w:rsidP="00267BC4">
      <w:r>
        <w:t xml:space="preserve">De gegevens “Gebruiker”, “Wachtwoord” en “Omgeving” worden op het inlogscherm van </w:t>
      </w:r>
      <w:proofErr w:type="spellStart"/>
      <w:r>
        <w:t>Twinfield</w:t>
      </w:r>
      <w:proofErr w:type="spellEnd"/>
      <w:r>
        <w:t xml:space="preserve"> met dezelfde benaming en volgorde</w:t>
      </w:r>
      <w:r w:rsidR="00EE04FF">
        <w:t xml:space="preserve"> gevraagd, eveneens voor in het Engels.</w:t>
      </w:r>
      <w:r w:rsidR="00E07A49">
        <w:t xml:space="preserve"> Deze gegevens zijn </w:t>
      </w:r>
      <w:r w:rsidR="00E33B63">
        <w:t xml:space="preserve">voor alle functionaliteiten met </w:t>
      </w:r>
      <w:proofErr w:type="spellStart"/>
      <w:r w:rsidR="00E33B63">
        <w:t>Twinfield</w:t>
      </w:r>
      <w:proofErr w:type="spellEnd"/>
      <w:r w:rsidR="00E33B63">
        <w:t xml:space="preserve"> vereist</w:t>
      </w:r>
      <w:r w:rsidR="00E07A49">
        <w:t xml:space="preserve">, dus komen ze bovenaan het formulier te staan. </w:t>
      </w:r>
    </w:p>
    <w:p w14:paraId="41F3F815" w14:textId="67BE5E33" w:rsidR="00BF1FFB" w:rsidRDefault="002B406D" w:rsidP="00267BC4">
      <w:r>
        <w:rPr>
          <w:noProof/>
          <w:lang w:val="en-US" w:eastAsia="en-US"/>
        </w:rPr>
        <w:lastRenderedPageBreak/>
        <mc:AlternateContent>
          <mc:Choice Requires="wps">
            <w:drawing>
              <wp:anchor distT="0" distB="0" distL="114300" distR="114300" simplePos="0" relativeHeight="251669504" behindDoc="0" locked="0" layoutInCell="1" allowOverlap="1" wp14:anchorId="70A551AE" wp14:editId="2118398D">
                <wp:simplePos x="0" y="0"/>
                <wp:positionH relativeFrom="column">
                  <wp:posOffset>3617595</wp:posOffset>
                </wp:positionH>
                <wp:positionV relativeFrom="paragraph">
                  <wp:posOffset>3230880</wp:posOffset>
                </wp:positionV>
                <wp:extent cx="1097280" cy="635"/>
                <wp:effectExtent l="0" t="0" r="7620" b="18415"/>
                <wp:wrapSquare wrapText="bothSides"/>
                <wp:docPr id="9" name="Text Box 9"/>
                <wp:cNvGraphicFramePr/>
                <a:graphic xmlns:a="http://schemas.openxmlformats.org/drawingml/2006/main">
                  <a:graphicData uri="http://schemas.microsoft.com/office/word/2010/wordprocessingShape">
                    <wps:wsp>
                      <wps:cNvSpPr txBox="1"/>
                      <wps:spPr>
                        <a:xfrm>
                          <a:off x="0" y="0"/>
                          <a:ext cx="1097280" cy="635"/>
                        </a:xfrm>
                        <a:prstGeom prst="rect">
                          <a:avLst/>
                        </a:prstGeom>
                        <a:solidFill>
                          <a:prstClr val="white"/>
                        </a:solidFill>
                        <a:ln>
                          <a:noFill/>
                        </a:ln>
                      </wps:spPr>
                      <wps:txbx>
                        <w:txbxContent>
                          <w:p w14:paraId="252512BC" w14:textId="4E835DAB" w:rsidR="00AB6CC3" w:rsidRPr="002B406D" w:rsidRDefault="00AB6CC3" w:rsidP="002B406D">
                            <w:pPr>
                              <w:pStyle w:val="Caption"/>
                              <w:rPr>
                                <w:noProof/>
                                <w:lang w:val="en-US"/>
                              </w:rPr>
                            </w:pPr>
                            <w:proofErr w:type="spellStart"/>
                            <w:r>
                              <w:rPr>
                                <w:lang w:val="en-US"/>
                              </w:rPr>
                              <w:t>Voorbeeld</w:t>
                            </w:r>
                            <w:proofErr w:type="spellEnd"/>
                            <w:r>
                              <w:rPr>
                                <w:lang w:val="en-US"/>
                              </w:rPr>
                              <w:t xml:space="preserve"> </w:t>
                            </w:r>
                            <w:proofErr w:type="spellStart"/>
                            <w:r>
                              <w:rPr>
                                <w:lang w:val="en-US"/>
                              </w:rPr>
                              <w:t>nieuw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551AE" id="Text Box 9" o:spid="_x0000_s1030" type="#_x0000_t202" style="position:absolute;left:0;text-align:left;margin-left:284.85pt;margin-top:254.4pt;width:86.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UIpLgIAAGQEAAAOAAAAZHJzL2Uyb0RvYy54bWysVMFu2zAMvQ/YPwi6L06yrW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" stroked="f">
                <v:textbox style="mso-fit-shape-to-text:t" inset="0,0,0,0">
                  <w:txbxContent>
                    <w:p w14:paraId="252512BC" w14:textId="4E835DAB" w:rsidR="00AB6CC3" w:rsidRPr="002B406D" w:rsidRDefault="00AB6CC3" w:rsidP="002B406D">
                      <w:pPr>
                        <w:pStyle w:val="Caption"/>
                        <w:rPr>
                          <w:noProof/>
                          <w:lang w:val="en-US"/>
                        </w:rPr>
                      </w:pPr>
                      <w:proofErr w:type="spellStart"/>
                      <w:r>
                        <w:rPr>
                          <w:lang w:val="en-US"/>
                        </w:rPr>
                        <w:t>Voorbeeld</w:t>
                      </w:r>
                      <w:proofErr w:type="spellEnd"/>
                      <w:r>
                        <w:rPr>
                          <w:lang w:val="en-US"/>
                        </w:rPr>
                        <w:t xml:space="preserve"> </w:t>
                      </w:r>
                      <w:proofErr w:type="spellStart"/>
                      <w:r>
                        <w:rPr>
                          <w:lang w:val="en-US"/>
                        </w:rPr>
                        <w:t>nieuw</w:t>
                      </w:r>
                      <w:proofErr w:type="spellEnd"/>
                    </w:p>
                  </w:txbxContent>
                </v:textbox>
                <w10:wrap type="square"/>
              </v:shape>
            </w:pict>
          </mc:Fallback>
        </mc:AlternateContent>
      </w:r>
      <w:r>
        <w:rPr>
          <w:noProof/>
          <w:lang w:val="en-US" w:eastAsia="en-US"/>
        </w:rPr>
        <w:drawing>
          <wp:anchor distT="0" distB="0" distL="114300" distR="114300" simplePos="0" relativeHeight="251667456" behindDoc="0" locked="0" layoutInCell="1" allowOverlap="1" wp14:anchorId="69A19F79" wp14:editId="4F689F81">
            <wp:simplePos x="0" y="0"/>
            <wp:positionH relativeFrom="column">
              <wp:posOffset>3617595</wp:posOffset>
            </wp:positionH>
            <wp:positionV relativeFrom="paragraph">
              <wp:posOffset>165735</wp:posOffset>
            </wp:positionV>
            <wp:extent cx="1097280" cy="3007995"/>
            <wp:effectExtent l="0" t="0" r="7620" b="1905"/>
            <wp:wrapSquare wrapText="bothSides"/>
            <wp:docPr id="8" name="Picture 8" descr="C:\Users\Phat Tran\AppData\Local\Microsoft\Windows\INetCache\Content.Word\twentyfour_accounting_n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at Tran\AppData\Local\Microsoft\Windows\INetCache\Content.Word\twentyfour_accounting_new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7280" cy="3007995"/>
                    </a:xfrm>
                    <a:prstGeom prst="rect">
                      <a:avLst/>
                    </a:prstGeom>
                    <a:noFill/>
                    <a:ln>
                      <a:noFill/>
                    </a:ln>
                  </pic:spPr>
                </pic:pic>
              </a:graphicData>
            </a:graphic>
          </wp:anchor>
        </w:drawing>
      </w:r>
      <w:r>
        <w:rPr>
          <w:noProof/>
          <w:lang w:val="en-US" w:eastAsia="en-US"/>
        </w:rPr>
        <w:drawing>
          <wp:anchor distT="0" distB="0" distL="114300" distR="114300" simplePos="0" relativeHeight="251666432" behindDoc="1" locked="0" layoutInCell="1" allowOverlap="1" wp14:anchorId="3242F084" wp14:editId="00AA778A">
            <wp:simplePos x="0" y="0"/>
            <wp:positionH relativeFrom="column">
              <wp:posOffset>4718050</wp:posOffset>
            </wp:positionH>
            <wp:positionV relativeFrom="paragraph">
              <wp:posOffset>147320</wp:posOffset>
            </wp:positionV>
            <wp:extent cx="1216025" cy="3053715"/>
            <wp:effectExtent l="0" t="0" r="3175" b="0"/>
            <wp:wrapSquare wrapText="bothSides"/>
            <wp:docPr id="6" name="Picture 6" descr="C:\Users\Phat Tran\AppData\Local\Microsoft\Windows\INetCache\Content.Word\twentyfour_accounting_ol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t Tran\AppData\Local\Microsoft\Windows\INetCache\Content.Word\twentyfour_accounting_old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6025"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A49">
        <w:t xml:space="preserve">Een </w:t>
      </w:r>
      <w:proofErr w:type="spellStart"/>
      <w:r w:rsidR="00E07A49">
        <w:t>Twinfield</w:t>
      </w:r>
      <w:proofErr w:type="spellEnd"/>
      <w:r w:rsidR="00E07A49">
        <w:t xml:space="preserve"> omgeving kan uit meerdere administraties bestaan. Een administratie is dus gedeelte van de omgeving waarin wordt ingelogd, dus is de keuze gemaakt om “Administratie” onder de inlogvelden te plaatsen.</w:t>
      </w:r>
    </w:p>
    <w:p w14:paraId="50FAE3F0" w14:textId="2B1FDC9D" w:rsidR="000E0A42" w:rsidRDefault="00267BC4" w:rsidP="00267BC4">
      <w:r>
        <w:t xml:space="preserve">Vervolgens is de ontwerpkeuze gemaakt om de rekeningenvelden onder “Administratie” te plaatsen, omdat rekeningen gedeelte zijn van een administratie. De “Debiteurenrekening” komt voor de “Omzetrekening”, omdat in </w:t>
      </w:r>
      <w:proofErr w:type="spellStart"/>
      <w:r>
        <w:t>TwentyFour</w:t>
      </w:r>
      <w:proofErr w:type="spellEnd"/>
      <w:r>
        <w:t xml:space="preserve"> op logische wijze eerst debiteuren worden ingeboekt en vervolgens transacties.</w:t>
      </w:r>
    </w:p>
    <w:p w14:paraId="1B95F9EA" w14:textId="7554A8CC" w:rsidR="00D3256E" w:rsidRDefault="000650C5" w:rsidP="00267BC4">
      <w:r>
        <w:rPr>
          <w:noProof/>
          <w:lang w:val="en-US" w:eastAsia="en-US"/>
        </w:rPr>
        <mc:AlternateContent>
          <mc:Choice Requires="wps">
            <w:drawing>
              <wp:anchor distT="0" distB="0" distL="114300" distR="114300" simplePos="0" relativeHeight="251671552" behindDoc="0" locked="0" layoutInCell="1" allowOverlap="1" wp14:anchorId="70454B2D" wp14:editId="65196ED9">
                <wp:simplePos x="0" y="0"/>
                <wp:positionH relativeFrom="column">
                  <wp:posOffset>4718050</wp:posOffset>
                </wp:positionH>
                <wp:positionV relativeFrom="paragraph">
                  <wp:posOffset>1372235</wp:posOffset>
                </wp:positionV>
                <wp:extent cx="1216025" cy="635"/>
                <wp:effectExtent l="0" t="0" r="3175"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216025" cy="635"/>
                        </a:xfrm>
                        <a:prstGeom prst="rect">
                          <a:avLst/>
                        </a:prstGeom>
                        <a:solidFill>
                          <a:prstClr val="white"/>
                        </a:solidFill>
                        <a:ln>
                          <a:noFill/>
                        </a:ln>
                      </wps:spPr>
                      <wps:txbx>
                        <w:txbxContent>
                          <w:p w14:paraId="7C0146E4" w14:textId="176C38FA" w:rsidR="00AB6CC3" w:rsidRPr="002B406D" w:rsidRDefault="00AB6CC3" w:rsidP="002B406D">
                            <w:pPr>
                              <w:pStyle w:val="Caption"/>
                              <w:rPr>
                                <w:noProof/>
                                <w:lang w:val="en-US"/>
                              </w:rPr>
                            </w:pPr>
                            <w:proofErr w:type="spellStart"/>
                            <w:r>
                              <w:rPr>
                                <w:lang w:val="en-US"/>
                              </w:rPr>
                              <w:t>Voorbeeld</w:t>
                            </w:r>
                            <w:proofErr w:type="spellEnd"/>
                            <w:r>
                              <w:rPr>
                                <w:lang w:val="en-US"/>
                              </w:rPr>
                              <w:t xml:space="preserve"> 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54B2D" id="Text Box 10" o:spid="_x0000_s1031" type="#_x0000_t202" style="position:absolute;left:0;text-align:left;margin-left:371.5pt;margin-top:108.05pt;width:95.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" stroked="f">
                <v:textbox style="mso-fit-shape-to-text:t" inset="0,0,0,0">
                  <w:txbxContent>
                    <w:p w14:paraId="7C0146E4" w14:textId="176C38FA" w:rsidR="00AB6CC3" w:rsidRPr="002B406D" w:rsidRDefault="00AB6CC3" w:rsidP="002B406D">
                      <w:pPr>
                        <w:pStyle w:val="Caption"/>
                        <w:rPr>
                          <w:noProof/>
                          <w:lang w:val="en-US"/>
                        </w:rPr>
                      </w:pPr>
                      <w:proofErr w:type="spellStart"/>
                      <w:r>
                        <w:rPr>
                          <w:lang w:val="en-US"/>
                        </w:rPr>
                        <w:t>Voorbeeld</w:t>
                      </w:r>
                      <w:proofErr w:type="spellEnd"/>
                      <w:r>
                        <w:rPr>
                          <w:lang w:val="en-US"/>
                        </w:rPr>
                        <w:t xml:space="preserve"> oud</w:t>
                      </w:r>
                    </w:p>
                  </w:txbxContent>
                </v:textbox>
                <w10:wrap type="square"/>
              </v:shape>
            </w:pict>
          </mc:Fallback>
        </mc:AlternateContent>
      </w:r>
      <w:r w:rsidR="00267BC4">
        <w:t xml:space="preserve">De btw-sectie van het formulier bevindt </w:t>
      </w:r>
      <w:r w:rsidR="00D3256E">
        <w:t>zich onder de rekening</w:t>
      </w:r>
      <w:r w:rsidR="00BF1FFB">
        <w:t xml:space="preserve">envelden. Het bestaat uit velden voor: het ophalen van btw-codes met een knop, </w:t>
      </w:r>
      <w:r w:rsidR="00D3256E">
        <w:t>selectie van</w:t>
      </w:r>
      <w:r w:rsidR="00BF1FFB">
        <w:t xml:space="preserve"> een btw-code van 21% en</w:t>
      </w:r>
      <w:r w:rsidR="00D3256E">
        <w:t xml:space="preserve"> selectie van een btw-code van 0%. De invoervelden boven de knop zijn vereist om de selectie onder de knop te vullen met btw-codes. De volgorde van de btw-velden zijn van de </w:t>
      </w:r>
      <w:r w:rsidR="005B79B5">
        <w:t>oude</w:t>
      </w:r>
      <w:r w:rsidR="00D3256E">
        <w:t xml:space="preserve"> module aangehouden.</w:t>
      </w:r>
      <w:r w:rsidR="005B79B5">
        <w:t xml:space="preserve"> De benamingen</w:t>
      </w:r>
      <w:r w:rsidR="0050334D">
        <w:t xml:space="preserve"> hiervan</w:t>
      </w:r>
      <w:r w:rsidR="005B79B5">
        <w:t xml:space="preserve"> zijn </w:t>
      </w:r>
      <w:r w:rsidR="0050334D">
        <w:t>verduidelijkt en taalkundig verbeterd.</w:t>
      </w:r>
    </w:p>
    <w:p w14:paraId="10B45DB6" w14:textId="522976B0" w:rsidR="001F1A57" w:rsidRDefault="001F1A57">
      <w:pPr>
        <w:spacing w:after="240" w:line="252" w:lineRule="auto"/>
        <w:ind w:left="0" w:right="0"/>
        <w:rPr>
          <w:rFonts w:asciiTheme="majorHAnsi" w:eastAsiaTheme="majorEastAsia" w:hAnsiTheme="majorHAnsi" w:cstheme="majorBidi"/>
          <w:caps/>
          <w:color w:val="DD8047" w:themeColor="accent2"/>
          <w:sz w:val="24"/>
          <w:szCs w:val="24"/>
        </w:rPr>
      </w:pPr>
      <w:r>
        <w:rPr>
          <w:noProof/>
          <w:lang w:val="en-US" w:eastAsia="en-US"/>
        </w:rPr>
        <mc:AlternateContent>
          <mc:Choice Requires="wps">
            <w:drawing>
              <wp:anchor distT="0" distB="0" distL="114300" distR="114300" simplePos="0" relativeHeight="251676672" behindDoc="0" locked="0" layoutInCell="1" allowOverlap="1" wp14:anchorId="1BBB1981" wp14:editId="20791F16">
                <wp:simplePos x="0" y="0"/>
                <wp:positionH relativeFrom="column">
                  <wp:posOffset>635</wp:posOffset>
                </wp:positionH>
                <wp:positionV relativeFrom="paragraph">
                  <wp:posOffset>3727450</wp:posOffset>
                </wp:positionV>
                <wp:extent cx="5937250" cy="635"/>
                <wp:effectExtent l="0" t="0" r="6350" b="18415"/>
                <wp:wrapSquare wrapText="bothSides"/>
                <wp:docPr id="5" name="Text Box 5"/>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70069F85" w14:textId="71B8F620" w:rsidR="00AB6CC3" w:rsidRPr="00A26DA9" w:rsidRDefault="00AB6CC3" w:rsidP="001F1A57">
                            <w:pPr>
                              <w:pStyle w:val="Caption"/>
                              <w:rPr>
                                <w:noProof/>
                              </w:rPr>
                            </w:pPr>
                            <w:r>
                              <w:t xml:space="preserve">Voorbeeld </w:t>
                            </w:r>
                            <w:r>
                              <w:fldChar w:fldCharType="begin"/>
                            </w:r>
                            <w:r>
                              <w:instrText xml:space="preserve"> SEQ Voorbeeld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B1981" id="Text Box 5" o:spid="_x0000_s1032" type="#_x0000_t202" style="position:absolute;margin-left:.05pt;margin-top:293.5pt;width:46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4MAIAAGQ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" stroked="f">
                <v:textbox style="mso-fit-shape-to-text:t" inset="0,0,0,0">
                  <w:txbxContent>
                    <w:p w14:paraId="70069F85" w14:textId="71B8F620" w:rsidR="00AB6CC3" w:rsidRPr="00A26DA9" w:rsidRDefault="00AB6CC3" w:rsidP="001F1A57">
                      <w:pPr>
                        <w:pStyle w:val="Caption"/>
                        <w:rPr>
                          <w:noProof/>
                        </w:rPr>
                      </w:pPr>
                      <w:r>
                        <w:t xml:space="preserve">Voorbeeld </w:t>
                      </w:r>
                      <w:r>
                        <w:fldChar w:fldCharType="begin"/>
                      </w:r>
                      <w:r>
                        <w:instrText xml:space="preserve"> SEQ Voorbeeld \* ARABIC </w:instrText>
                      </w:r>
                      <w:r>
                        <w:fldChar w:fldCharType="separate"/>
                      </w:r>
                      <w:r>
                        <w:rPr>
                          <w:noProof/>
                        </w:rPr>
                        <w:t>1</w:t>
                      </w:r>
                      <w:r>
                        <w:fldChar w:fldCharType="end"/>
                      </w:r>
                    </w:p>
                  </w:txbxContent>
                </v:textbox>
                <w10:wrap type="square"/>
              </v:shape>
            </w:pict>
          </mc:Fallback>
        </mc:AlternateContent>
      </w:r>
      <w:r>
        <w:rPr>
          <w:noProof/>
          <w:lang w:val="en-US" w:eastAsia="en-US"/>
        </w:rPr>
        <w:drawing>
          <wp:anchor distT="0" distB="0" distL="114300" distR="114300" simplePos="0" relativeHeight="251674624" behindDoc="0" locked="0" layoutInCell="1" allowOverlap="1" wp14:anchorId="6EB5369C" wp14:editId="3DD568A0">
            <wp:simplePos x="0" y="0"/>
            <wp:positionH relativeFrom="column">
              <wp:posOffset>965</wp:posOffset>
            </wp:positionH>
            <wp:positionV relativeFrom="paragraph">
              <wp:posOffset>676892</wp:posOffset>
            </wp:positionV>
            <wp:extent cx="5937250" cy="2994025"/>
            <wp:effectExtent l="0" t="0" r="6350" b="0"/>
            <wp:wrapSquare wrapText="bothSides"/>
            <wp:docPr id="4" name="Picture 4" descr="C:\Users\Phat Tran\AppData\Local\Microsoft\Windows\INetCache\Content.Word\twentyfour_accounting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hat Tran\AppData\Local\Microsoft\Windows\INetCache\Content.Word\twentyfour_accounting_new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994025"/>
                    </a:xfrm>
                    <a:prstGeom prst="rect">
                      <a:avLst/>
                    </a:prstGeom>
                    <a:noFill/>
                    <a:ln>
                      <a:noFill/>
                    </a:ln>
                  </pic:spPr>
                </pic:pic>
              </a:graphicData>
            </a:graphic>
          </wp:anchor>
        </w:drawing>
      </w:r>
      <w:r>
        <w:br w:type="page"/>
      </w:r>
    </w:p>
    <w:p w14:paraId="6726DD23" w14:textId="211DD656" w:rsidR="00B878C8" w:rsidRDefault="00B878C8" w:rsidP="00B878C8">
      <w:pPr>
        <w:pStyle w:val="Heading2"/>
      </w:pPr>
      <w:bookmarkStart w:id="56" w:name="_Toc479256990"/>
      <w:r w:rsidRPr="00AE4D8C">
        <w:lastRenderedPageBreak/>
        <w:t>Technische werking</w:t>
      </w:r>
      <w:bookmarkEnd w:id="56"/>
    </w:p>
    <w:p w14:paraId="58FE8106" w14:textId="07835360" w:rsidR="001D50C7" w:rsidRDefault="001D50C7" w:rsidP="001D50C7">
      <w:pPr>
        <w:pStyle w:val="Heading3"/>
      </w:pPr>
      <w:bookmarkStart w:id="57" w:name="_Toc479256991"/>
      <w:r w:rsidRPr="00AE4D8C">
        <w:t>Btw-codes ophalen uit Twinfield</w:t>
      </w:r>
      <w:bookmarkEnd w:id="57"/>
    </w:p>
    <w:p w14:paraId="2AEF2275" w14:textId="568D2C4D" w:rsidR="00EE04FF" w:rsidRDefault="004E7587" w:rsidP="004E7587">
      <w:r>
        <w:t>De invoervelden boven de btw-ophaalknop moeten ingevuld zijn en de inloggegevens moeten juist zijn om btw-codes op te kunnen halen.</w:t>
      </w:r>
      <w:r w:rsidR="00704E7B" w:rsidRPr="00704E7B">
        <w:t xml:space="preserve"> </w:t>
      </w:r>
      <w:r w:rsidR="00704E7B">
        <w:t>Zodra op de btw-ophaalknop wordt geklikt,</w:t>
      </w:r>
      <w:r>
        <w:t xml:space="preserve"> </w:t>
      </w:r>
      <w:r w:rsidR="00704E7B">
        <w:t>wordt</w:t>
      </w:r>
      <w:r w:rsidR="00EE04FF">
        <w:t xml:space="preserve"> met AJAX</w:t>
      </w:r>
      <w:r w:rsidR="00704E7B">
        <w:t xml:space="preserve"> e</w:t>
      </w:r>
      <w:r>
        <w:t xml:space="preserve">en </w:t>
      </w:r>
      <w:r w:rsidR="00704E7B">
        <w:t>HTTP-</w:t>
      </w:r>
      <w:proofErr w:type="spellStart"/>
      <w:r w:rsidR="00704E7B">
        <w:t>request</w:t>
      </w:r>
      <w:proofErr w:type="spellEnd"/>
      <w:r w:rsidR="00361E5A">
        <w:t xml:space="preserve"> naar een controller</w:t>
      </w:r>
      <w:r>
        <w:t xml:space="preserve"> </w:t>
      </w:r>
      <w:r w:rsidR="00253F4E">
        <w:t>ver</w:t>
      </w:r>
      <w:r w:rsidR="00704E7B">
        <w:t xml:space="preserve">stuurd. </w:t>
      </w:r>
    </w:p>
    <w:p w14:paraId="27C6102C" w14:textId="7A733274" w:rsidR="00B924B6" w:rsidRDefault="00361E5A" w:rsidP="004E7587">
      <w:r>
        <w:t xml:space="preserve">De ingevoerde gegevens bij “Gebruiker”, “Wachtwoord” en “Omgeving” worden naar een loginservice verstuurd. Een cluster string en een </w:t>
      </w:r>
      <w:proofErr w:type="spellStart"/>
      <w:r>
        <w:t>soapHeader</w:t>
      </w:r>
      <w:proofErr w:type="spellEnd"/>
      <w:r>
        <w:t xml:space="preserve"> worden teruggestuurd, ze worden vervolgens naar een andere service verstuurd voor het ophalen van verkoop btw-codes. De verkoop btw-codes worden terug verstuurd en worden ze in de selectievelden op de pagina gevuld.</w:t>
      </w:r>
    </w:p>
    <w:p w14:paraId="30638B72" w14:textId="501FCF1F" w:rsidR="003E1E12" w:rsidRDefault="000E3C3A" w:rsidP="004E7587">
      <w:r>
        <w:object w:dxaOrig="11041" w:dyaOrig="5071" w14:anchorId="727D6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5pt" o:ole="">
            <v:imagedata r:id="rId20" o:title=""/>
          </v:shape>
          <o:OLEObject Type="Embed" ProgID="Visio.Drawing.15" ShapeID="_x0000_i1025" DrawAspect="Content" ObjectID="_1552998878" r:id="rId21"/>
        </w:object>
      </w:r>
    </w:p>
    <w:p w14:paraId="19735026" w14:textId="77777777" w:rsidR="007700E8" w:rsidRDefault="007700E8">
      <w:pPr>
        <w:spacing w:after="240" w:line="252" w:lineRule="auto"/>
        <w:ind w:left="0" w:right="0"/>
        <w:rPr>
          <w:rFonts w:asciiTheme="majorHAnsi" w:eastAsiaTheme="majorEastAsia" w:hAnsiTheme="majorHAnsi" w:cstheme="majorBidi"/>
          <w:caps/>
          <w:color w:val="80865A" w:themeColor="accent3" w:themeShade="BF"/>
        </w:rPr>
      </w:pPr>
      <w:r>
        <w:br w:type="page"/>
      </w:r>
    </w:p>
    <w:p w14:paraId="36A89FF1" w14:textId="34897C53" w:rsidR="001D50C7" w:rsidRDefault="001D50C7" w:rsidP="001D50C7">
      <w:pPr>
        <w:pStyle w:val="Heading3"/>
      </w:pPr>
      <w:bookmarkStart w:id="58" w:name="_Toc479256992"/>
      <w:r w:rsidRPr="00AE4D8C">
        <w:lastRenderedPageBreak/>
        <w:t>Twinfield configuratiegegevens opslaan</w:t>
      </w:r>
      <w:bookmarkEnd w:id="58"/>
    </w:p>
    <w:p w14:paraId="03E7A9E4" w14:textId="525E012D" w:rsidR="00FB08C4" w:rsidRDefault="003E1E12" w:rsidP="00FB08C4">
      <w:r>
        <w:t xml:space="preserve">Alle invoervelden en selectievelden moeten gevuld zijn om de configuratiegegevens op te slaan. Deze gegevens zijn op te slaan door op de “Opslaan” knop te klikken. Hiermee worden instanties van de klassen voor deze gegevens aangemaakt via de controller en vervolgens in de database bewerkt. </w:t>
      </w:r>
    </w:p>
    <w:p w14:paraId="1A830111" w14:textId="1937CB0F" w:rsidR="00932BCB" w:rsidRDefault="000E3C3A" w:rsidP="00FB08C4">
      <w:r>
        <w:object w:dxaOrig="9960" w:dyaOrig="4860" w14:anchorId="6A72DD9F">
          <v:shape id="_x0000_i1026" type="#_x0000_t75" style="width:467.5pt;height:228.8pt" o:ole="">
            <v:imagedata r:id="rId22" o:title=""/>
          </v:shape>
          <o:OLEObject Type="Embed" ProgID="Visio.Drawing.15" ShapeID="_x0000_i1026" DrawAspect="Content" ObjectID="_1552998879" r:id="rId23"/>
        </w:object>
      </w:r>
    </w:p>
    <w:p w14:paraId="7B5FED17" w14:textId="63499FC4" w:rsidR="003E1E12" w:rsidRPr="00FB08C4" w:rsidRDefault="003E1E12" w:rsidP="00FB08C4"/>
    <w:p w14:paraId="7E0CB571" w14:textId="77777777" w:rsidR="001D50C7" w:rsidRPr="00AE4D8C" w:rsidRDefault="001D50C7" w:rsidP="001D50C7">
      <w:pPr>
        <w:pStyle w:val="Heading3"/>
      </w:pPr>
      <w:bookmarkStart w:id="59" w:name="_Toc479256993"/>
      <w:r w:rsidRPr="00AE4D8C">
        <w:t>Configuratiegegevens verwijderen</w:t>
      </w:r>
      <w:bookmarkEnd w:id="59"/>
    </w:p>
    <w:p w14:paraId="70C98FD7" w14:textId="02874762" w:rsidR="009573B1" w:rsidRPr="00AE4D8C" w:rsidRDefault="009573B1" w:rsidP="004C7BA2">
      <w:r>
        <w:t xml:space="preserve">Bij selectie van “Geen” in het selectieveld van “Pakket” worden geen configuratiegegevens ingesteld door op de “Opslaan” knop te klikken. Functionaliteiten met betrekking tot boekhoudpakketten in </w:t>
      </w:r>
      <w:proofErr w:type="spellStart"/>
      <w:r>
        <w:t>TwentyFour</w:t>
      </w:r>
      <w:proofErr w:type="spellEnd"/>
      <w:r>
        <w:t xml:space="preserve"> zijn niet beschikbaar als geen configuratiegegevens zijn ingesteld.</w:t>
      </w:r>
      <w:r w:rsidR="004D79D6">
        <w:t xml:space="preserve"> </w:t>
      </w:r>
      <w:r>
        <w:t>Het technisch proces hiervan is gelijk aan het opslaan proces.</w:t>
      </w:r>
    </w:p>
    <w:p w14:paraId="34CA522C" w14:textId="597E0A96" w:rsidR="00B878C8" w:rsidRDefault="00B878C8">
      <w:pPr>
        <w:spacing w:after="240" w:line="252" w:lineRule="auto"/>
        <w:ind w:left="0" w:right="0"/>
      </w:pPr>
      <w:r w:rsidRPr="00AE4D8C">
        <w:br w:type="page"/>
      </w:r>
    </w:p>
    <w:p w14:paraId="50BF2FFC" w14:textId="77777777" w:rsidR="006E7AA8" w:rsidRPr="00AE4D8C" w:rsidRDefault="006E7AA8" w:rsidP="006E7AA8">
      <w:pPr>
        <w:pStyle w:val="Heading1"/>
      </w:pPr>
      <w:bookmarkStart w:id="60" w:name="_Toc479256994"/>
      <w:r w:rsidRPr="00AE4D8C">
        <w:lastRenderedPageBreak/>
        <w:t>Relaties</w:t>
      </w:r>
      <w:bookmarkEnd w:id="60"/>
    </w:p>
    <w:p w14:paraId="1D1CF1D2" w14:textId="19D84F8D" w:rsidR="00BD7DFC" w:rsidRPr="00AE4D8C" w:rsidRDefault="00BD7DFC" w:rsidP="00B878C8">
      <w:r w:rsidRPr="00AE4D8C">
        <w:t xml:space="preserve">De module </w:t>
      </w:r>
      <w:proofErr w:type="spellStart"/>
      <w:r w:rsidRPr="00AE4D8C">
        <w:t>SenetOrganisation</w:t>
      </w:r>
      <w:proofErr w:type="spellEnd"/>
      <w:r w:rsidRPr="00AE4D8C">
        <w:t xml:space="preserve"> is verantwoordelijk voor de klanten, </w:t>
      </w:r>
      <w:proofErr w:type="spellStart"/>
      <w:r w:rsidRPr="00AE4D8C">
        <w:t>oftwel</w:t>
      </w:r>
      <w:proofErr w:type="spellEnd"/>
      <w:r w:rsidR="00D53289">
        <w:t xml:space="preserve"> relaties, in </w:t>
      </w:r>
      <w:proofErr w:type="spellStart"/>
      <w:r w:rsidR="00D53289">
        <w:t>Twentyfour</w:t>
      </w:r>
      <w:proofErr w:type="spellEnd"/>
      <w:r w:rsidR="00D53289">
        <w:t>. Hierin</w:t>
      </w:r>
      <w:r w:rsidRPr="00AE4D8C">
        <w:t xml:space="preserve"> bevindt zich een Accounting tab, van de </w:t>
      </w:r>
      <w:proofErr w:type="spellStart"/>
      <w:r w:rsidRPr="00AE4D8C">
        <w:t>SenetAccounting</w:t>
      </w:r>
      <w:proofErr w:type="spellEnd"/>
      <w:r w:rsidRPr="00AE4D8C">
        <w:t xml:space="preserve"> module. </w:t>
      </w:r>
      <w:r w:rsidR="00D53289">
        <w:t>Op de Accounting tab</w:t>
      </w:r>
      <w:r w:rsidRPr="00AE4D8C">
        <w:t xml:space="preserve"> zijn relaties met debiteuren in </w:t>
      </w:r>
      <w:proofErr w:type="spellStart"/>
      <w:r w:rsidRPr="00AE4D8C">
        <w:t>Twinfield</w:t>
      </w:r>
      <w:proofErr w:type="spellEnd"/>
      <w:r w:rsidRPr="00AE4D8C">
        <w:t xml:space="preserve"> te koppelen. De tab toont de naam van</w:t>
      </w:r>
      <w:r w:rsidR="00D53289">
        <w:t xml:space="preserve"> het</w:t>
      </w:r>
      <w:r w:rsidRPr="00AE4D8C">
        <w:t xml:space="preserve"> boekhoudpakket, </w:t>
      </w:r>
      <w:r w:rsidR="00D53289">
        <w:t>de debiteurnummer</w:t>
      </w:r>
      <w:r w:rsidRPr="00AE4D8C">
        <w:t xml:space="preserve"> en</w:t>
      </w:r>
      <w:r w:rsidR="00D53289">
        <w:t xml:space="preserve"> de naam van de koppeling</w:t>
      </w:r>
      <w:r w:rsidRPr="00AE4D8C">
        <w:t xml:space="preserve">. Verder is een knop te bevinden dat een scherm laat verschijnen als erop wordt geklikt. Op het scherm worden debiteuren uit </w:t>
      </w:r>
      <w:proofErr w:type="spellStart"/>
      <w:r w:rsidRPr="00AE4D8C">
        <w:t>Twinfield</w:t>
      </w:r>
      <w:proofErr w:type="spellEnd"/>
      <w:r w:rsidRPr="00AE4D8C">
        <w:t xml:space="preserve"> in een lijst weergegeven. Koppelde debiteuren zijn aangeduid met “In gebruik”. Beschikbare debiteuren zijn te koppelen met de huidige relatie door erop te klikken.</w:t>
      </w:r>
      <w:r w:rsidR="002F32C8" w:rsidRPr="00AE4D8C">
        <w:t xml:space="preserve"> De koppelgegevens tussen de relatie en het geselecteerde debiteur worden automatisch opgeslagen.</w:t>
      </w:r>
    </w:p>
    <w:p w14:paraId="7A75BEAE" w14:textId="735DC523" w:rsidR="00B878C8" w:rsidRPr="00AE4D8C" w:rsidRDefault="00B878C8" w:rsidP="00B878C8">
      <w:pPr>
        <w:pStyle w:val="Heading2"/>
      </w:pPr>
      <w:bookmarkStart w:id="61" w:name="_Toc479256995"/>
      <w:r w:rsidRPr="00AE4D8C">
        <w:t>Functionaliteitenlijst</w:t>
      </w:r>
      <w:bookmarkEnd w:id="61"/>
    </w:p>
    <w:p w14:paraId="54D65508" w14:textId="387C6846" w:rsidR="009444B4" w:rsidRPr="00586545" w:rsidRDefault="009444B4" w:rsidP="009444B4">
      <w:pPr>
        <w:pStyle w:val="ListParagraph"/>
        <w:numPr>
          <w:ilvl w:val="0"/>
          <w:numId w:val="6"/>
        </w:numPr>
      </w:pPr>
      <w:r>
        <w:t xml:space="preserve">Met een relatie in </w:t>
      </w:r>
      <w:proofErr w:type="spellStart"/>
      <w:r>
        <w:t>TwentyFour</w:t>
      </w:r>
      <w:proofErr w:type="spellEnd"/>
      <w:r>
        <w:t xml:space="preserve"> een nieuwe debiteur aanmaken in </w:t>
      </w:r>
      <w:proofErr w:type="spellStart"/>
      <w:r>
        <w:t>Twinfield</w:t>
      </w:r>
      <w:proofErr w:type="spellEnd"/>
      <w:r w:rsidRPr="00586545">
        <w:t>;</w:t>
      </w:r>
    </w:p>
    <w:p w14:paraId="3D890739" w14:textId="77777777" w:rsidR="009444B4" w:rsidRPr="00586545" w:rsidRDefault="009444B4" w:rsidP="009444B4">
      <w:pPr>
        <w:pStyle w:val="ListParagraph"/>
        <w:numPr>
          <w:ilvl w:val="0"/>
          <w:numId w:val="6"/>
        </w:numPr>
      </w:pPr>
      <w:r w:rsidRPr="00586545">
        <w:t xml:space="preserve">Een lijst van debiteuren uit </w:t>
      </w:r>
      <w:proofErr w:type="spellStart"/>
      <w:r w:rsidRPr="00586545">
        <w:t>Twinfield</w:t>
      </w:r>
      <w:proofErr w:type="spellEnd"/>
      <w:r w:rsidRPr="00586545">
        <w:t xml:space="preserve"> waarnemen;</w:t>
      </w:r>
    </w:p>
    <w:p w14:paraId="4CE6DE16" w14:textId="330F126A" w:rsidR="009444B4" w:rsidRDefault="009444B4" w:rsidP="009444B4">
      <w:pPr>
        <w:pStyle w:val="ListParagraph"/>
        <w:numPr>
          <w:ilvl w:val="0"/>
          <w:numId w:val="6"/>
        </w:numPr>
      </w:pPr>
      <w:r w:rsidRPr="00586545">
        <w:t xml:space="preserve">Zoeken op debiteuren uit </w:t>
      </w:r>
      <w:proofErr w:type="spellStart"/>
      <w:r w:rsidRPr="00586545">
        <w:t>Twinfield</w:t>
      </w:r>
      <w:proofErr w:type="spellEnd"/>
      <w:r w:rsidRPr="00586545">
        <w:t>;</w:t>
      </w:r>
    </w:p>
    <w:p w14:paraId="4FE2DDAA" w14:textId="5C875E2F" w:rsidR="009444B4" w:rsidRPr="00586545" w:rsidRDefault="009444B4" w:rsidP="009444B4">
      <w:pPr>
        <w:pStyle w:val="ListParagraph"/>
        <w:numPr>
          <w:ilvl w:val="0"/>
          <w:numId w:val="6"/>
        </w:numPr>
      </w:pPr>
      <w:r>
        <w:t>Een</w:t>
      </w:r>
      <w:r w:rsidRPr="00586545">
        <w:t xml:space="preserve"> relatie koppelen met een debiteur uit </w:t>
      </w:r>
      <w:proofErr w:type="spellStart"/>
      <w:r w:rsidRPr="00586545">
        <w:t>Twinfield</w:t>
      </w:r>
      <w:proofErr w:type="spellEnd"/>
      <w:r w:rsidRPr="00586545">
        <w:t>;</w:t>
      </w:r>
    </w:p>
    <w:p w14:paraId="4D5E9D45" w14:textId="0441802D" w:rsidR="009444B4" w:rsidRPr="00586545" w:rsidRDefault="009444B4" w:rsidP="009444B4">
      <w:pPr>
        <w:pStyle w:val="ListParagraph"/>
        <w:numPr>
          <w:ilvl w:val="0"/>
          <w:numId w:val="6"/>
        </w:numPr>
      </w:pPr>
      <w:r w:rsidRPr="00586545">
        <w:t>De naam van het boekhoudpakket, het debiteurnummer en de debiteurnaam waarnemen</w:t>
      </w:r>
      <w:r>
        <w:t>.</w:t>
      </w:r>
    </w:p>
    <w:p w14:paraId="71D97150" w14:textId="44CFCEBF" w:rsidR="00B878C8" w:rsidRPr="00AE4D8C" w:rsidRDefault="00B878C8" w:rsidP="00B878C8">
      <w:pPr>
        <w:pStyle w:val="Heading2"/>
      </w:pPr>
      <w:bookmarkStart w:id="62" w:name="_Toc479256996"/>
      <w:r w:rsidRPr="00AE4D8C">
        <w:t>Gebruikersinterface</w:t>
      </w:r>
      <w:bookmarkEnd w:id="62"/>
    </w:p>
    <w:p w14:paraId="0EB64363" w14:textId="02DA87A3" w:rsidR="009B4AD0" w:rsidRDefault="009B4AD0" w:rsidP="009B4AD0">
      <w:pPr>
        <w:rPr>
          <w:noProof/>
          <w:lang w:eastAsia="en-US"/>
        </w:rPr>
      </w:pPr>
      <w:r>
        <w:rPr>
          <w:noProof/>
          <w:lang w:val="en-US" w:eastAsia="en-US"/>
        </w:rPr>
        <mc:AlternateContent>
          <mc:Choice Requires="wps">
            <w:drawing>
              <wp:anchor distT="0" distB="0" distL="114300" distR="114300" simplePos="0" relativeHeight="251679744" behindDoc="0" locked="0" layoutInCell="1" allowOverlap="1" wp14:anchorId="16096CDB" wp14:editId="2A0BFEE5">
                <wp:simplePos x="0" y="0"/>
                <wp:positionH relativeFrom="column">
                  <wp:posOffset>-12700</wp:posOffset>
                </wp:positionH>
                <wp:positionV relativeFrom="paragraph">
                  <wp:posOffset>3843020</wp:posOffset>
                </wp:positionV>
                <wp:extent cx="5937250" cy="635"/>
                <wp:effectExtent l="0" t="0" r="6350" b="18415"/>
                <wp:wrapTopAndBottom/>
                <wp:docPr id="12" name="Text Box 12"/>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wps:spPr>
                      <wps:txbx>
                        <w:txbxContent>
                          <w:p w14:paraId="22A69D3B" w14:textId="0A495E03" w:rsidR="00AB6CC3" w:rsidRPr="00A47DAA" w:rsidRDefault="00AB6CC3" w:rsidP="009B4AD0">
                            <w:pPr>
                              <w:pStyle w:val="Caption"/>
                              <w:rPr>
                                <w:noProof/>
                              </w:rPr>
                            </w:pPr>
                            <w:r>
                              <w:t xml:space="preserve">Voorbeeld </w:t>
                            </w:r>
                            <w:r>
                              <w:fldChar w:fldCharType="begin"/>
                            </w:r>
                            <w:r>
                              <w:instrText xml:space="preserve"> SEQ Voorbeeld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96CDB" id="Text Box 12" o:spid="_x0000_s1033" type="#_x0000_t202" style="position:absolute;left:0;text-align:left;margin-left:-1pt;margin-top:302.6pt;width:46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udLg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" stroked="f">
                <v:textbox style="mso-fit-shape-to-text:t" inset="0,0,0,0">
                  <w:txbxContent>
                    <w:p w14:paraId="22A69D3B" w14:textId="0A495E03" w:rsidR="00AB6CC3" w:rsidRPr="00A47DAA" w:rsidRDefault="00AB6CC3" w:rsidP="009B4AD0">
                      <w:pPr>
                        <w:pStyle w:val="Caption"/>
                        <w:rPr>
                          <w:noProof/>
                        </w:rPr>
                      </w:pPr>
                      <w:r>
                        <w:t xml:space="preserve">Voorbeeld </w:t>
                      </w:r>
                      <w:r>
                        <w:fldChar w:fldCharType="begin"/>
                      </w:r>
                      <w:r>
                        <w:instrText xml:space="preserve"> SEQ Voorbeeld \* ARABIC </w:instrText>
                      </w:r>
                      <w:r>
                        <w:fldChar w:fldCharType="separate"/>
                      </w:r>
                      <w:r>
                        <w:rPr>
                          <w:noProof/>
                        </w:rPr>
                        <w:t>2</w:t>
                      </w:r>
                      <w:r>
                        <w:fldChar w:fldCharType="end"/>
                      </w:r>
                    </w:p>
                  </w:txbxContent>
                </v:textbox>
                <w10:wrap type="topAndBottom"/>
              </v:shape>
            </w:pict>
          </mc:Fallback>
        </mc:AlternateContent>
      </w:r>
      <w:r>
        <w:rPr>
          <w:noProof/>
          <w:lang w:val="en-US" w:eastAsia="en-US"/>
        </w:rPr>
        <w:drawing>
          <wp:anchor distT="0" distB="0" distL="114300" distR="114300" simplePos="0" relativeHeight="251677696" behindDoc="0" locked="0" layoutInCell="1" allowOverlap="1" wp14:anchorId="3DB574F4" wp14:editId="48D09DE3">
            <wp:simplePos x="0" y="0"/>
            <wp:positionH relativeFrom="column">
              <wp:posOffset>-12700</wp:posOffset>
            </wp:positionH>
            <wp:positionV relativeFrom="paragraph">
              <wp:posOffset>1030475</wp:posOffset>
            </wp:positionV>
            <wp:extent cx="5937250" cy="2755900"/>
            <wp:effectExtent l="0" t="0" r="6350" b="6350"/>
            <wp:wrapTopAndBottom/>
            <wp:docPr id="11" name="Picture 11" descr="C:\Users\Phat Tran\AppData\Local\Microsoft\Windows\INetCache\Content.Word\twentyfour_relati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t Tran\AppData\Local\Microsoft\Windows\INetCache\Content.Word\twentyfour_relati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755900"/>
                    </a:xfrm>
                    <a:prstGeom prst="rect">
                      <a:avLst/>
                    </a:prstGeom>
                    <a:noFill/>
                    <a:ln>
                      <a:noFill/>
                    </a:ln>
                  </pic:spPr>
                </pic:pic>
              </a:graphicData>
            </a:graphic>
          </wp:anchor>
        </w:drawing>
      </w:r>
      <w:r w:rsidR="002F32C8" w:rsidRPr="00AE4D8C">
        <w:t xml:space="preserve">De interfaces zijn met de </w:t>
      </w:r>
      <w:r w:rsidR="005B79B5">
        <w:t>oude</w:t>
      </w:r>
      <w:r w:rsidR="002F32C8" w:rsidRPr="00AE4D8C">
        <w:t xml:space="preserve"> </w:t>
      </w:r>
      <w:proofErr w:type="spellStart"/>
      <w:r w:rsidR="002F32C8" w:rsidRPr="00AE4D8C">
        <w:t>SenetAccounting</w:t>
      </w:r>
      <w:proofErr w:type="spellEnd"/>
      <w:r w:rsidR="002F32C8" w:rsidRPr="00AE4D8C">
        <w:t xml:space="preserve"> module opgezet. De nieuwe module behoudt van dit onder</w:t>
      </w:r>
      <w:r>
        <w:t>deel hetzelfde uiterlijk, zie Voorbeeld 2 en 3.</w:t>
      </w:r>
    </w:p>
    <w:p w14:paraId="42FEEB42" w14:textId="77777777" w:rsidR="009B4AD0" w:rsidRDefault="009B4AD0" w:rsidP="009B4AD0">
      <w:pPr>
        <w:keepNext/>
      </w:pPr>
      <w:r>
        <w:rPr>
          <w:noProof/>
          <w:lang w:val="en-US" w:eastAsia="en-US"/>
        </w:rPr>
        <w:lastRenderedPageBreak/>
        <w:drawing>
          <wp:inline distT="0" distB="0" distL="0" distR="0" wp14:anchorId="5B1E724A" wp14:editId="4B8749CB">
            <wp:extent cx="5937250" cy="3244215"/>
            <wp:effectExtent l="0" t="0" r="6350" b="0"/>
            <wp:docPr id="7" name="Picture 7" descr="C:\Users\Phat Tran\AppData\Local\Microsoft\Windows\INetCache\Content.Word\twentyfour_relati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at Tran\AppData\Local\Microsoft\Windows\INetCache\Content.Word\twentyfour_relaties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244215"/>
                    </a:xfrm>
                    <a:prstGeom prst="rect">
                      <a:avLst/>
                    </a:prstGeom>
                    <a:noFill/>
                    <a:ln>
                      <a:noFill/>
                    </a:ln>
                  </pic:spPr>
                </pic:pic>
              </a:graphicData>
            </a:graphic>
          </wp:inline>
        </w:drawing>
      </w:r>
    </w:p>
    <w:p w14:paraId="3DDD01E0" w14:textId="78605438" w:rsidR="002F32C8" w:rsidRPr="00AE4D8C" w:rsidRDefault="009B4AD0" w:rsidP="009B4AD0">
      <w:pPr>
        <w:pStyle w:val="Caption"/>
      </w:pPr>
      <w:r>
        <w:t xml:space="preserve">Voorbeeld </w:t>
      </w:r>
      <w:r>
        <w:fldChar w:fldCharType="begin"/>
      </w:r>
      <w:r>
        <w:instrText xml:space="preserve"> SEQ Voorbeeld \* ARABIC </w:instrText>
      </w:r>
      <w:r>
        <w:fldChar w:fldCharType="separate"/>
      </w:r>
      <w:r>
        <w:rPr>
          <w:noProof/>
        </w:rPr>
        <w:t>3</w:t>
      </w:r>
      <w:r>
        <w:fldChar w:fldCharType="end"/>
      </w:r>
    </w:p>
    <w:p w14:paraId="29B02C91" w14:textId="7936EB82" w:rsidR="00B97457" w:rsidRDefault="00B97457">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629DB2EF" w14:textId="0B85DE5C" w:rsidR="00B878C8" w:rsidRPr="00AE4D8C" w:rsidRDefault="00B878C8" w:rsidP="00B878C8">
      <w:pPr>
        <w:pStyle w:val="Heading2"/>
      </w:pPr>
      <w:bookmarkStart w:id="63" w:name="_Toc479256997"/>
      <w:r w:rsidRPr="00AE4D8C">
        <w:lastRenderedPageBreak/>
        <w:t>Technische werking</w:t>
      </w:r>
      <w:bookmarkEnd w:id="63"/>
    </w:p>
    <w:p w14:paraId="362D3844" w14:textId="561B45FD" w:rsidR="00854A3A" w:rsidRDefault="00B6674E" w:rsidP="00B97457">
      <w:pPr>
        <w:pStyle w:val="Heading3"/>
      </w:pPr>
      <w:bookmarkStart w:id="64" w:name="_Toc479256998"/>
      <w:r w:rsidRPr="00AE4D8C">
        <w:t xml:space="preserve">Met </w:t>
      </w:r>
      <w:r>
        <w:t>een</w:t>
      </w:r>
      <w:r w:rsidRPr="00AE4D8C">
        <w:t xml:space="preserve"> relatie in TwentyFour een nieuwe debiteur aanmaken in Twinfield</w:t>
      </w:r>
      <w:bookmarkEnd w:id="64"/>
    </w:p>
    <w:p w14:paraId="6889B003" w14:textId="07735687" w:rsidR="00BE07F2" w:rsidRDefault="00C142F8" w:rsidP="00B6674E">
      <w:r>
        <w:t>De “</w:t>
      </w:r>
      <w:proofErr w:type="spellStart"/>
      <w:r>
        <w:t>organisationId</w:t>
      </w:r>
      <w:proofErr w:type="spellEnd"/>
      <w:r>
        <w:t xml:space="preserve">” van de huidige relatie wordt door gebruik van </w:t>
      </w:r>
      <w:proofErr w:type="spellStart"/>
      <w:r>
        <w:t>jQuery</w:t>
      </w:r>
      <w:proofErr w:type="spellEnd"/>
      <w:r>
        <w:t xml:space="preserve"> en AJAX via een HTTP-</w:t>
      </w:r>
      <w:proofErr w:type="spellStart"/>
      <w:r>
        <w:t>r</w:t>
      </w:r>
      <w:r w:rsidR="006D0E51">
        <w:t>equest</w:t>
      </w:r>
      <w:proofErr w:type="spellEnd"/>
      <w:r w:rsidR="006D0E51">
        <w:t xml:space="preserve"> verstuurd naar de server, hiermee </w:t>
      </w:r>
      <w:r w:rsidR="00406546">
        <w:t xml:space="preserve">worden gegevens van de relatie opgehaald voor het aanmaken van een debiteur in </w:t>
      </w:r>
      <w:proofErr w:type="spellStart"/>
      <w:r w:rsidR="00406546">
        <w:t>Twinfield</w:t>
      </w:r>
      <w:proofErr w:type="spellEnd"/>
      <w:r w:rsidR="00406546">
        <w:t>.</w:t>
      </w:r>
      <w:r>
        <w:t xml:space="preserve"> </w:t>
      </w:r>
      <w:r w:rsidR="00854A3A">
        <w:t>In d</w:t>
      </w:r>
      <w:r w:rsidR="009B05BF">
        <w:t xml:space="preserve">e volgende tabel zijn de </w:t>
      </w:r>
      <w:proofErr w:type="spellStart"/>
      <w:r w:rsidR="009B05BF">
        <w:t>request</w:t>
      </w:r>
      <w:r w:rsidR="00854A3A">
        <w:t>gegevens</w:t>
      </w:r>
      <w:proofErr w:type="spellEnd"/>
      <w:r w:rsidR="00854A3A">
        <w:t xml:space="preserve"> opgenomen.</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300"/>
        <w:gridCol w:w="7060"/>
      </w:tblGrid>
      <w:tr w:rsidR="00DF00D5" w:rsidRPr="00AE4D8C" w14:paraId="37F16C00" w14:textId="77777777" w:rsidTr="00DF00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00" w:type="dxa"/>
            <w:tcBorders>
              <w:top w:val="nil"/>
              <w:left w:val="nil"/>
            </w:tcBorders>
          </w:tcPr>
          <w:p w14:paraId="6150C872" w14:textId="7DCAA75F" w:rsidR="00DF00D5" w:rsidRPr="00AE4D8C" w:rsidRDefault="00DF00D5" w:rsidP="00A7107D">
            <w:pPr>
              <w:pStyle w:val="Tabletext"/>
            </w:pPr>
            <w:r>
              <w:t>Parameter</w:t>
            </w:r>
          </w:p>
        </w:tc>
        <w:tc>
          <w:tcPr>
            <w:tcW w:w="7060" w:type="dxa"/>
            <w:tcBorders>
              <w:top w:val="nil"/>
              <w:right w:val="nil"/>
            </w:tcBorders>
          </w:tcPr>
          <w:p w14:paraId="6711FBB0" w14:textId="66CCFE01" w:rsidR="00DF00D5" w:rsidRDefault="009B05BF" w:rsidP="00A7107D">
            <w:pPr>
              <w:pStyle w:val="Tabletext"/>
              <w:cnfStyle w:val="100000000000" w:firstRow="1" w:lastRow="0" w:firstColumn="0" w:lastColumn="0" w:oddVBand="0" w:evenVBand="0" w:oddHBand="0" w:evenHBand="0" w:firstRowFirstColumn="0" w:firstRowLastColumn="0" w:lastRowFirstColumn="0" w:lastRowLastColumn="0"/>
            </w:pPr>
            <w:proofErr w:type="spellStart"/>
            <w:r>
              <w:t>Request</w:t>
            </w:r>
            <w:proofErr w:type="spellEnd"/>
            <w:r>
              <w:t xml:space="preserve"> g</w:t>
            </w:r>
            <w:r w:rsidR="00406546">
              <w:t>egeven</w:t>
            </w:r>
          </w:p>
        </w:tc>
      </w:tr>
      <w:tr w:rsidR="00DF00D5" w:rsidRPr="00AE4D8C" w14:paraId="583B5636" w14:textId="77777777" w:rsidTr="00A7107D">
        <w:tc>
          <w:tcPr>
            <w:cnfStyle w:val="001000000000" w:firstRow="0" w:lastRow="0" w:firstColumn="1" w:lastColumn="0" w:oddVBand="0" w:evenVBand="0" w:oddHBand="0" w:evenHBand="0" w:firstRowFirstColumn="0" w:firstRowLastColumn="0" w:lastRowFirstColumn="0" w:lastRowLastColumn="0"/>
            <w:tcW w:w="2300" w:type="dxa"/>
            <w:tcBorders>
              <w:left w:val="nil"/>
            </w:tcBorders>
          </w:tcPr>
          <w:p w14:paraId="43C90667" w14:textId="4B897A57" w:rsidR="00DF00D5" w:rsidRPr="00406546" w:rsidRDefault="00DF00D5" w:rsidP="00A7107D">
            <w:pPr>
              <w:pStyle w:val="Tabletext"/>
            </w:pPr>
            <w:proofErr w:type="spellStart"/>
            <w:r w:rsidRPr="00406546">
              <w:t>url</w:t>
            </w:r>
            <w:proofErr w:type="spellEnd"/>
          </w:p>
        </w:tc>
        <w:tc>
          <w:tcPr>
            <w:tcW w:w="7060" w:type="dxa"/>
            <w:tcBorders>
              <w:right w:val="nil"/>
            </w:tcBorders>
          </w:tcPr>
          <w:p w14:paraId="2EF71708" w14:textId="146CE4B8" w:rsidR="00DF00D5" w:rsidRDefault="00DF00D5" w:rsidP="00A7107D">
            <w:pPr>
              <w:pStyle w:val="Tabletext"/>
              <w:cnfStyle w:val="000000000000" w:firstRow="0" w:lastRow="0" w:firstColumn="0" w:lastColumn="0" w:oddVBand="0" w:evenVBand="0" w:oddHBand="0" w:evenHBand="0" w:firstRowFirstColumn="0" w:firstRowLastColumn="0" w:lastRowFirstColumn="0" w:lastRowLastColumn="0"/>
            </w:pPr>
            <w:r>
              <w:t>‘/accounting/</w:t>
            </w:r>
            <w:proofErr w:type="spellStart"/>
            <w:r>
              <w:t>ajax</w:t>
            </w:r>
            <w:proofErr w:type="spellEnd"/>
            <w:r>
              <w:t>/</w:t>
            </w:r>
            <w:proofErr w:type="spellStart"/>
            <w:r w:rsidR="003B7701">
              <w:t>create-</w:t>
            </w:r>
            <w:r>
              <w:t>debtor</w:t>
            </w:r>
            <w:proofErr w:type="spellEnd"/>
            <w:r w:rsidR="00B07AD0">
              <w:t>’</w:t>
            </w:r>
          </w:p>
        </w:tc>
      </w:tr>
      <w:tr w:rsidR="00DF00D5" w:rsidRPr="00AE4D8C" w14:paraId="702A86C2" w14:textId="77777777" w:rsidTr="00A7107D">
        <w:tc>
          <w:tcPr>
            <w:cnfStyle w:val="001000000000" w:firstRow="0" w:lastRow="0" w:firstColumn="1" w:lastColumn="0" w:oddVBand="0" w:evenVBand="0" w:oddHBand="0" w:evenHBand="0" w:firstRowFirstColumn="0" w:firstRowLastColumn="0" w:lastRowFirstColumn="0" w:lastRowLastColumn="0"/>
            <w:tcW w:w="2300" w:type="dxa"/>
            <w:tcBorders>
              <w:left w:val="nil"/>
            </w:tcBorders>
          </w:tcPr>
          <w:p w14:paraId="77673A51" w14:textId="3D365F11" w:rsidR="00DF00D5" w:rsidRPr="00406546" w:rsidRDefault="00DF00D5" w:rsidP="00A7107D">
            <w:pPr>
              <w:pStyle w:val="Tabletext"/>
            </w:pPr>
            <w:proofErr w:type="spellStart"/>
            <w:r w:rsidRPr="00406546">
              <w:t>method</w:t>
            </w:r>
            <w:proofErr w:type="spellEnd"/>
          </w:p>
        </w:tc>
        <w:tc>
          <w:tcPr>
            <w:tcW w:w="7060" w:type="dxa"/>
            <w:tcBorders>
              <w:right w:val="nil"/>
            </w:tcBorders>
          </w:tcPr>
          <w:p w14:paraId="3FEFDE28" w14:textId="5FF9F755" w:rsidR="00DF00D5" w:rsidRDefault="00DF00D5" w:rsidP="00A7107D">
            <w:pPr>
              <w:pStyle w:val="Tabletext"/>
              <w:cnfStyle w:val="000000000000" w:firstRow="0" w:lastRow="0" w:firstColumn="0" w:lastColumn="0" w:oddVBand="0" w:evenVBand="0" w:oddHBand="0" w:evenHBand="0" w:firstRowFirstColumn="0" w:firstRowLastColumn="0" w:lastRowFirstColumn="0" w:lastRowLastColumn="0"/>
            </w:pPr>
            <w:r>
              <w:t>‘</w:t>
            </w:r>
            <w:r w:rsidR="00B07AD0">
              <w:t>POST’</w:t>
            </w:r>
          </w:p>
        </w:tc>
      </w:tr>
      <w:tr w:rsidR="00B07AD0" w:rsidRPr="00AE4D8C" w14:paraId="3DAB4B60" w14:textId="77777777" w:rsidTr="00A7107D">
        <w:tc>
          <w:tcPr>
            <w:cnfStyle w:val="001000000000" w:firstRow="0" w:lastRow="0" w:firstColumn="1" w:lastColumn="0" w:oddVBand="0" w:evenVBand="0" w:oddHBand="0" w:evenHBand="0" w:firstRowFirstColumn="0" w:firstRowLastColumn="0" w:lastRowFirstColumn="0" w:lastRowLastColumn="0"/>
            <w:tcW w:w="2300" w:type="dxa"/>
            <w:tcBorders>
              <w:left w:val="nil"/>
            </w:tcBorders>
          </w:tcPr>
          <w:p w14:paraId="288FAB98" w14:textId="1A91783C" w:rsidR="00B07AD0" w:rsidRPr="00406546" w:rsidRDefault="00B07AD0" w:rsidP="00A7107D">
            <w:pPr>
              <w:pStyle w:val="Tabletext"/>
            </w:pPr>
            <w:r w:rsidRPr="00406546">
              <w:t>data</w:t>
            </w:r>
          </w:p>
        </w:tc>
        <w:tc>
          <w:tcPr>
            <w:tcW w:w="7060" w:type="dxa"/>
            <w:tcBorders>
              <w:right w:val="nil"/>
            </w:tcBorders>
          </w:tcPr>
          <w:p w14:paraId="2AB6B0D9" w14:textId="44D693DA" w:rsidR="00B07AD0" w:rsidRDefault="00B07AD0" w:rsidP="00A7107D">
            <w:pPr>
              <w:pStyle w:val="Tabletext"/>
              <w:cnfStyle w:val="000000000000" w:firstRow="0" w:lastRow="0" w:firstColumn="0" w:lastColumn="0" w:oddVBand="0" w:evenVBand="0" w:oddHBand="0" w:evenHBand="0" w:firstRowFirstColumn="0" w:firstRowLastColumn="0" w:lastRowFirstColumn="0" w:lastRowLastColumn="0"/>
            </w:pPr>
            <w:r>
              <w:t>{</w:t>
            </w:r>
            <w:proofErr w:type="spellStart"/>
            <w:r>
              <w:t>organisationId</w:t>
            </w:r>
            <w:proofErr w:type="spellEnd"/>
            <w:r>
              <w:t>: &lt;?=($</w:t>
            </w:r>
            <w:proofErr w:type="spellStart"/>
            <w:r>
              <w:t>organisation</w:t>
            </w:r>
            <w:proofErr w:type="spellEnd"/>
            <w:r>
              <w:t>-&gt;</w:t>
            </w:r>
            <w:proofErr w:type="spellStart"/>
            <w:r>
              <w:t>getOrganisation</w:t>
            </w:r>
            <w:proofErr w:type="spellEnd"/>
            <w:r>
              <w:t>()); ?&gt;}</w:t>
            </w:r>
          </w:p>
        </w:tc>
      </w:tr>
    </w:tbl>
    <w:p w14:paraId="19F06F61" w14:textId="10D46355" w:rsidR="00B07AD0" w:rsidRDefault="00B07AD0" w:rsidP="00B6674E"/>
    <w:p w14:paraId="7B23A3D3" w14:textId="7287B403" w:rsidR="00406546" w:rsidRDefault="00B07AD0" w:rsidP="00B6674E">
      <w:r>
        <w:t xml:space="preserve">De pagina, voor het aanmaken en koppelen met debiteuren, is onderdeel van de </w:t>
      </w:r>
      <w:proofErr w:type="spellStart"/>
      <w:r>
        <w:t>SenetOrganisation</w:t>
      </w:r>
      <w:proofErr w:type="spellEnd"/>
      <w:r>
        <w:t xml:space="preserve"> module. Als op de knop “Nieuwe debiteur” wordt </w:t>
      </w:r>
      <w:commentRangeStart w:id="65"/>
      <w:r>
        <w:t>geklikt</w:t>
      </w:r>
      <w:commentRangeEnd w:id="65"/>
      <w:r w:rsidR="00406546">
        <w:rPr>
          <w:rStyle w:val="CommentReference"/>
        </w:rPr>
        <w:commentReference w:id="65"/>
      </w:r>
      <w:r>
        <w:t>, wordt een HTTP-</w:t>
      </w:r>
      <w:proofErr w:type="spellStart"/>
      <w:r>
        <w:t>request</w:t>
      </w:r>
      <w:proofErr w:type="spellEnd"/>
      <w:r>
        <w:t xml:space="preserve"> verstuurd naar een router met de </w:t>
      </w:r>
      <w:r w:rsidR="00B97457">
        <w:t>URL</w:t>
      </w:r>
      <w:r>
        <w:t xml:space="preserve"> in de tabel hierboven.</w:t>
      </w:r>
      <w:r w:rsidR="006E603F">
        <w:t xml:space="preserve"> Met de router wordt er doorverwezen naar de “</w:t>
      </w:r>
      <w:proofErr w:type="spellStart"/>
      <w:r w:rsidR="006E603F">
        <w:t>createDebtorAction</w:t>
      </w:r>
      <w:proofErr w:type="spellEnd"/>
      <w:r w:rsidR="006E603F">
        <w:t>” van de “</w:t>
      </w:r>
      <w:proofErr w:type="spellStart"/>
      <w:r w:rsidR="006E603F">
        <w:t>DebtorController</w:t>
      </w:r>
      <w:proofErr w:type="spellEnd"/>
      <w:r w:rsidR="006E603F">
        <w:t xml:space="preserve">” in de </w:t>
      </w:r>
      <w:proofErr w:type="spellStart"/>
      <w:r w:rsidR="006E603F">
        <w:t>SenetAccounting</w:t>
      </w:r>
      <w:proofErr w:type="spellEnd"/>
      <w:r w:rsidR="006E603F">
        <w:t xml:space="preserve"> module.</w:t>
      </w:r>
      <w:r>
        <w:t xml:space="preserve"> </w:t>
      </w:r>
    </w:p>
    <w:p w14:paraId="40370FB7" w14:textId="78183A57" w:rsidR="00E23D00" w:rsidRDefault="009B05BF" w:rsidP="00B6674E">
      <w:r>
        <w:t>De “</w:t>
      </w:r>
      <w:proofErr w:type="spellStart"/>
      <w:r>
        <w:t>createDebtorAction</w:t>
      </w:r>
      <w:proofErr w:type="spellEnd"/>
      <w:r>
        <w:t>” stelt een XML-object op met</w:t>
      </w:r>
      <w:r w:rsidR="006C0834">
        <w:t xml:space="preserve"> benodigde</w:t>
      </w:r>
      <w:r>
        <w:t xml:space="preserve"> gegevens van de relatie</w:t>
      </w:r>
      <w:r w:rsidR="006C0834">
        <w:t xml:space="preserve"> voor het aanmaken van een debiteur in </w:t>
      </w:r>
      <w:proofErr w:type="spellStart"/>
      <w:r w:rsidR="006C0834">
        <w:t>Twinfield</w:t>
      </w:r>
      <w:proofErr w:type="spellEnd"/>
      <w:r>
        <w:t xml:space="preserve">. Het XML-object wordt </w:t>
      </w:r>
      <w:r w:rsidR="00E23D00">
        <w:t xml:space="preserve">naar de </w:t>
      </w:r>
      <w:proofErr w:type="spellStart"/>
      <w:r w:rsidR="00E23D00">
        <w:t>ProcessXML</w:t>
      </w:r>
      <w:proofErr w:type="spellEnd"/>
      <w:r w:rsidR="00E23D00">
        <w:t xml:space="preserve"> </w:t>
      </w:r>
      <w:proofErr w:type="spellStart"/>
      <w:r w:rsidR="00E23D00">
        <w:t>webservice</w:t>
      </w:r>
      <w:proofErr w:type="spellEnd"/>
      <w:r>
        <w:t xml:space="preserve"> via SOAP gestuurd.</w:t>
      </w:r>
      <w:r w:rsidR="00E23D00">
        <w:t xml:space="preserve"> </w:t>
      </w:r>
      <w:r w:rsidR="00EA4CC4">
        <w:t xml:space="preserve">De </w:t>
      </w:r>
      <w:r w:rsidR="006C0834">
        <w:t xml:space="preserve">benodigde </w:t>
      </w:r>
      <w:r w:rsidR="00E23D00">
        <w:t>relatiegegevens</w:t>
      </w:r>
      <w:r w:rsidR="00EA4CC4">
        <w:t xml:space="preserve"> met de locatie in de database zijn in de tabel linksonder</w:t>
      </w:r>
      <w:r w:rsidR="00E23D00">
        <w:t xml:space="preserve"> opgenomen</w:t>
      </w:r>
      <w:r w:rsidR="00EA4CC4">
        <w:t xml:space="preserve"> en rechtsonder is een voorbeeld van de te versturen </w:t>
      </w:r>
      <w:proofErr w:type="spellStart"/>
      <w:r w:rsidR="00EA4CC4">
        <w:t>XML-bestand</w:t>
      </w:r>
      <w:proofErr w:type="spellEnd"/>
      <w:r w:rsidR="00EA4CC4">
        <w:t xml:space="preserve"> naar de </w:t>
      </w:r>
      <w:proofErr w:type="spellStart"/>
      <w:r w:rsidR="00EA4CC4">
        <w:t>webservice</w:t>
      </w:r>
      <w:proofErr w:type="spellEnd"/>
      <w:r w:rsidR="00EA4CC4">
        <w:t>.</w:t>
      </w:r>
    </w:p>
    <w:p w14:paraId="43B920B7" w14:textId="64DFEB58" w:rsidR="006379D5" w:rsidRDefault="006D09DB" w:rsidP="00B6674E">
      <w:r>
        <w:rPr>
          <w:noProof/>
          <w:lang w:val="en-US" w:eastAsia="en-US"/>
        </w:rPr>
        <mc:AlternateContent>
          <mc:Choice Requires="wps">
            <w:drawing>
              <wp:anchor distT="91440" distB="91440" distL="137160" distR="137160" simplePos="0" relativeHeight="251673600" behindDoc="0" locked="0" layoutInCell="1" allowOverlap="1" wp14:anchorId="4FC8A1C6" wp14:editId="20AAAC31">
                <wp:simplePos x="0" y="0"/>
                <wp:positionH relativeFrom="margin">
                  <wp:posOffset>4095750</wp:posOffset>
                </wp:positionH>
                <wp:positionV relativeFrom="margin">
                  <wp:posOffset>3733800</wp:posOffset>
                </wp:positionV>
                <wp:extent cx="2670810" cy="1143000"/>
                <wp:effectExtent l="0" t="0" r="0" b="3175"/>
                <wp:wrapSquare wrapText="bothSides"/>
                <wp:docPr id="140" name="Text Box 140"/>
                <wp:cNvGraphicFramePr/>
                <a:graphic xmlns:a="http://schemas.openxmlformats.org/drawingml/2006/main">
                  <a:graphicData uri="http://schemas.microsoft.com/office/word/2010/wordprocessingShape">
                    <wps:wsp>
                      <wps:cNvSpPr txBox="1"/>
                      <wps:spPr>
                        <a:xfrm>
                          <a:off x="0" y="0"/>
                          <a:ext cx="2670810"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13CB0"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&lt;dimension&gt;</w:t>
                            </w:r>
                          </w:p>
                          <w:p w14:paraId="7CB218E1" w14:textId="5F0EA39C"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&lt;office&gt;</w:t>
                            </w:r>
                            <w:r>
                              <w:rPr>
                                <w:rFonts w:ascii="Consolas" w:eastAsia="Times New Roman" w:hAnsi="Consolas" w:cs="Times New Roman"/>
                                <w:color w:val="48484C"/>
                                <w:kern w:val="0"/>
                                <w:sz w:val="17"/>
                                <w:szCs w:val="17"/>
                                <w:lang w:val="en-US" w:eastAsia="en-US"/>
                                <w14:ligatures w14:val="none"/>
                              </w:rPr>
                              <w:t>NLA007830</w:t>
                            </w:r>
                            <w:r w:rsidRPr="006379D5">
                              <w:rPr>
                                <w:rFonts w:ascii="Consolas" w:eastAsia="Times New Roman" w:hAnsi="Consolas" w:cs="Times New Roman"/>
                                <w:color w:val="1E347B"/>
                                <w:kern w:val="0"/>
                                <w:sz w:val="17"/>
                                <w:szCs w:val="17"/>
                                <w:lang w:val="en-US" w:eastAsia="en-US"/>
                                <w14:ligatures w14:val="none"/>
                              </w:rPr>
                              <w:t>&lt;/office&gt;</w:t>
                            </w:r>
                          </w:p>
                          <w:p w14:paraId="57717423"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&lt;type&gt;</w:t>
                            </w:r>
                            <w:r w:rsidRPr="006379D5">
                              <w:rPr>
                                <w:rFonts w:ascii="Consolas" w:eastAsia="Times New Roman" w:hAnsi="Consolas" w:cs="Times New Roman"/>
                                <w:color w:val="48484C"/>
                                <w:kern w:val="0"/>
                                <w:sz w:val="17"/>
                                <w:szCs w:val="17"/>
                                <w:lang w:val="en-US" w:eastAsia="en-US"/>
                                <w14:ligatures w14:val="none"/>
                              </w:rPr>
                              <w:t>DEB</w:t>
                            </w:r>
                            <w:r w:rsidRPr="006379D5">
                              <w:rPr>
                                <w:rFonts w:ascii="Consolas" w:eastAsia="Times New Roman" w:hAnsi="Consolas" w:cs="Times New Roman"/>
                                <w:color w:val="1E347B"/>
                                <w:kern w:val="0"/>
                                <w:sz w:val="17"/>
                                <w:szCs w:val="17"/>
                                <w:lang w:val="en-US" w:eastAsia="en-US"/>
                                <w14:ligatures w14:val="none"/>
                              </w:rPr>
                              <w:t>&lt;/type&gt;</w:t>
                            </w:r>
                          </w:p>
                          <w:p w14:paraId="36813B0E" w14:textId="1EE56C2E" w:rsidR="00AB6CC3" w:rsidRPr="001F3BCC"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eastAsia="en-US"/>
                                <w14:ligatures w14:val="none"/>
                              </w:rPr>
                            </w:pPr>
                            <w:r w:rsidRPr="001F3BCC">
                              <w:rPr>
                                <w:rFonts w:ascii="Consolas" w:eastAsia="Times New Roman" w:hAnsi="Consolas" w:cs="Times New Roman"/>
                                <w:color w:val="1E347B"/>
                                <w:kern w:val="0"/>
                                <w:sz w:val="17"/>
                                <w:szCs w:val="17"/>
                                <w:lang w:eastAsia="en-US"/>
                                <w14:ligatures w14:val="none"/>
                              </w:rPr>
                              <w:t>&lt;</w:t>
                            </w:r>
                            <w:bookmarkStart w:id="66" w:name="_Hlk478560902"/>
                            <w:r w:rsidRPr="001F3BCC">
                              <w:rPr>
                                <w:rFonts w:ascii="Consolas" w:eastAsia="Times New Roman" w:hAnsi="Consolas" w:cs="Times New Roman"/>
                                <w:color w:val="1E347B"/>
                                <w:kern w:val="0"/>
                                <w:sz w:val="17"/>
                                <w:szCs w:val="17"/>
                                <w:lang w:eastAsia="en-US"/>
                                <w14:ligatures w14:val="none"/>
                              </w:rPr>
                              <w:t>name</w:t>
                            </w:r>
                            <w:bookmarkEnd w:id="66"/>
                            <w:r w:rsidRPr="001F3BCC">
                              <w:rPr>
                                <w:rFonts w:ascii="Consolas" w:eastAsia="Times New Roman" w:hAnsi="Consolas" w:cs="Times New Roman"/>
                                <w:color w:val="1E347B"/>
                                <w:kern w:val="0"/>
                                <w:sz w:val="17"/>
                                <w:szCs w:val="17"/>
                                <w:lang w:eastAsia="en-US"/>
                                <w14:ligatures w14:val="none"/>
                              </w:rPr>
                              <w:t>&gt;</w:t>
                            </w:r>
                            <w:r w:rsidRPr="001F3BCC">
                              <w:rPr>
                                <w:rFonts w:ascii="Consolas" w:eastAsia="Times New Roman" w:hAnsi="Consolas" w:cs="Times New Roman"/>
                                <w:color w:val="48484C"/>
                                <w:kern w:val="0"/>
                                <w:sz w:val="17"/>
                                <w:szCs w:val="17"/>
                                <w:lang w:eastAsia="en-US"/>
                                <w14:ligatures w14:val="none"/>
                              </w:rPr>
                              <w:t>Senet Eindhoven b.v.</w:t>
                            </w:r>
                            <w:r w:rsidRPr="001F3BCC">
                              <w:rPr>
                                <w:rFonts w:ascii="Consolas" w:eastAsia="Times New Roman" w:hAnsi="Consolas" w:cs="Times New Roman"/>
                                <w:color w:val="1E347B"/>
                                <w:kern w:val="0"/>
                                <w:sz w:val="17"/>
                                <w:szCs w:val="17"/>
                                <w:lang w:eastAsia="en-US"/>
                                <w14:ligatures w14:val="none"/>
                              </w:rPr>
                              <w:t>&lt;/name&gt;</w:t>
                            </w:r>
                          </w:p>
                          <w:p w14:paraId="4A00125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&lt;addresses&gt;</w:t>
                            </w:r>
                          </w:p>
                          <w:p w14:paraId="7FCC4F05"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w:t>
                            </w:r>
                            <w:r w:rsidRPr="006379D5">
                              <w:rPr>
                                <w:rFonts w:ascii="Consolas" w:eastAsia="Times New Roman" w:hAnsi="Consolas" w:cs="Times New Roman"/>
                                <w:color w:val="48484C"/>
                                <w:kern w:val="0"/>
                                <w:sz w:val="17"/>
                                <w:szCs w:val="17"/>
                                <w:lang w:val="en-US" w:eastAsia="en-US"/>
                                <w14:ligatures w14:val="none"/>
                              </w:rPr>
                              <w:t xml:space="preserve"> </w:t>
                            </w:r>
                            <w:r w:rsidRPr="006379D5">
                              <w:rPr>
                                <w:rFonts w:ascii="Consolas" w:eastAsia="Times New Roman" w:hAnsi="Consolas" w:cs="Times New Roman"/>
                                <w:color w:val="008080"/>
                                <w:kern w:val="0"/>
                                <w:sz w:val="17"/>
                                <w:szCs w:val="17"/>
                                <w:lang w:val="en-US" w:eastAsia="en-US"/>
                                <w14:ligatures w14:val="none"/>
                              </w:rPr>
                              <w:t>type</w:t>
                            </w:r>
                            <w:r w:rsidRPr="006379D5">
                              <w:rPr>
                                <w:rFonts w:ascii="Consolas" w:eastAsia="Times New Roman" w:hAnsi="Consolas" w:cs="Times New Roman"/>
                                <w:color w:val="93A1A1"/>
                                <w:kern w:val="0"/>
                                <w:sz w:val="17"/>
                                <w:szCs w:val="17"/>
                                <w:lang w:val="en-US" w:eastAsia="en-US"/>
                                <w14:ligatures w14:val="none"/>
                              </w:rPr>
                              <w:t>=</w:t>
                            </w:r>
                            <w:r w:rsidRPr="006379D5">
                              <w:rPr>
                                <w:rFonts w:ascii="Consolas" w:eastAsia="Times New Roman" w:hAnsi="Consolas" w:cs="Times New Roman"/>
                                <w:color w:val="DD1144"/>
                                <w:kern w:val="0"/>
                                <w:sz w:val="17"/>
                                <w:szCs w:val="17"/>
                                <w:lang w:val="en-US" w:eastAsia="en-US"/>
                                <w14:ligatures w14:val="none"/>
                              </w:rPr>
                              <w:t>"invoice"</w:t>
                            </w:r>
                            <w:r w:rsidRPr="006379D5">
                              <w:rPr>
                                <w:rFonts w:ascii="Consolas" w:eastAsia="Times New Roman" w:hAnsi="Consolas" w:cs="Times New Roman"/>
                                <w:color w:val="1E347B"/>
                                <w:kern w:val="0"/>
                                <w:sz w:val="17"/>
                                <w:szCs w:val="17"/>
                                <w:lang w:val="en-US" w:eastAsia="en-US"/>
                                <w14:ligatures w14:val="none"/>
                              </w:rPr>
                              <w:t>&gt;</w:t>
                            </w:r>
                          </w:p>
                          <w:p w14:paraId="5C007497" w14:textId="259157F2"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eastAsia="en-US"/>
                                <w14:ligatures w14:val="none"/>
                              </w:rPr>
                            </w:pPr>
                            <w:r w:rsidRPr="006D09DB">
                              <w:rPr>
                                <w:rFonts w:ascii="Consolas" w:eastAsia="Times New Roman" w:hAnsi="Consolas" w:cs="Times New Roman"/>
                                <w:color w:val="1E347B"/>
                                <w:kern w:val="0"/>
                                <w:sz w:val="17"/>
                                <w:szCs w:val="17"/>
                                <w:lang w:eastAsia="en-US"/>
                                <w14:ligatures w14:val="none"/>
                              </w:rPr>
                              <w:t>&lt;</w:t>
                            </w:r>
                            <w:r w:rsidRPr="00D172F7">
                              <w:rPr>
                                <w:rFonts w:ascii="Consolas" w:eastAsia="Times New Roman" w:hAnsi="Consolas" w:cs="Times New Roman"/>
                                <w:color w:val="1E347B"/>
                                <w:kern w:val="0"/>
                                <w:sz w:val="17"/>
                                <w:szCs w:val="17"/>
                                <w:lang w:eastAsia="en-US"/>
                                <w14:ligatures w14:val="none"/>
                              </w:rPr>
                              <w:t>name</w:t>
                            </w:r>
                            <w:r w:rsidRPr="006D09DB">
                              <w:rPr>
                                <w:rFonts w:ascii="Consolas" w:eastAsia="Times New Roman" w:hAnsi="Consolas" w:cs="Times New Roman"/>
                                <w:color w:val="1E347B"/>
                                <w:kern w:val="0"/>
                                <w:sz w:val="17"/>
                                <w:szCs w:val="17"/>
                                <w:lang w:eastAsia="en-US"/>
                                <w14:ligatures w14:val="none"/>
                              </w:rPr>
                              <w:t>&gt;</w:t>
                            </w:r>
                            <w:r w:rsidRPr="006D09DB">
                              <w:rPr>
                                <w:rFonts w:ascii="Consolas" w:eastAsia="Times New Roman" w:hAnsi="Consolas" w:cs="Times New Roman"/>
                                <w:color w:val="48484C"/>
                                <w:kern w:val="0"/>
                                <w:sz w:val="17"/>
                                <w:szCs w:val="17"/>
                                <w:lang w:eastAsia="en-US"/>
                                <w14:ligatures w14:val="none"/>
                              </w:rPr>
                              <w:t>Senet Eindhoven b.v.</w:t>
                            </w:r>
                            <w:r w:rsidRPr="006D09DB">
                              <w:rPr>
                                <w:rFonts w:ascii="Consolas" w:eastAsia="Times New Roman" w:hAnsi="Consolas" w:cs="Times New Roman"/>
                                <w:color w:val="1E347B"/>
                                <w:kern w:val="0"/>
                                <w:sz w:val="17"/>
                                <w:szCs w:val="17"/>
                                <w:lang w:eastAsia="en-US"/>
                                <w14:ligatures w14:val="none"/>
                              </w:rPr>
                              <w:t>&lt;/name&gt;</w:t>
                            </w:r>
                          </w:p>
                          <w:p w14:paraId="4BBC066A" w14:textId="5DF1C76A"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D09DB">
                              <w:rPr>
                                <w:rFonts w:ascii="Consolas" w:eastAsia="Times New Roman" w:hAnsi="Consolas" w:cs="Times New Roman"/>
                                <w:color w:val="1E347B"/>
                                <w:kern w:val="0"/>
                                <w:sz w:val="17"/>
                                <w:szCs w:val="17"/>
                                <w:lang w:val="en-US" w:eastAsia="en-US"/>
                                <w14:ligatures w14:val="none"/>
                              </w:rPr>
                              <w:t>&lt;field1&gt;</w:t>
                            </w:r>
                            <w:proofErr w:type="spellStart"/>
                            <w:r>
                              <w:rPr>
                                <w:rFonts w:ascii="Consolas" w:eastAsia="Times New Roman" w:hAnsi="Consolas" w:cs="Times New Roman"/>
                                <w:color w:val="48484C"/>
                                <w:kern w:val="0"/>
                                <w:sz w:val="17"/>
                                <w:szCs w:val="17"/>
                                <w:lang w:val="en-US" w:eastAsia="en-US"/>
                                <w14:ligatures w14:val="none"/>
                              </w:rPr>
                              <w:t>T.a.v</w:t>
                            </w:r>
                            <w:proofErr w:type="spellEnd"/>
                            <w:r>
                              <w:rPr>
                                <w:rFonts w:ascii="Consolas" w:eastAsia="Times New Roman" w:hAnsi="Consolas" w:cs="Times New Roman"/>
                                <w:color w:val="48484C"/>
                                <w:kern w:val="0"/>
                                <w:sz w:val="17"/>
                                <w:szCs w:val="17"/>
                                <w:lang w:val="en-US" w:eastAsia="en-US"/>
                                <w14:ligatures w14:val="none"/>
                              </w:rPr>
                              <w:t>. Phat Tran</w:t>
                            </w:r>
                            <w:r w:rsidRPr="006D09DB">
                              <w:rPr>
                                <w:rFonts w:ascii="Consolas" w:eastAsia="Times New Roman" w:hAnsi="Consolas" w:cs="Times New Roman"/>
                                <w:color w:val="1E347B"/>
                                <w:kern w:val="0"/>
                                <w:sz w:val="17"/>
                                <w:szCs w:val="17"/>
                                <w:lang w:val="en-US" w:eastAsia="en-US"/>
                                <w14:ligatures w14:val="none"/>
                              </w:rPr>
                              <w:t>&lt;/field1&gt;</w:t>
                            </w:r>
                          </w:p>
                          <w:p w14:paraId="1F7C09D2" w14:textId="70D4DFDF"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&lt;field2&gt;</w:t>
                            </w:r>
                            <w:proofErr w:type="spellStart"/>
                            <w:r>
                              <w:rPr>
                                <w:rFonts w:ascii="Consolas" w:eastAsia="Times New Roman" w:hAnsi="Consolas" w:cs="Times New Roman"/>
                                <w:color w:val="48484C"/>
                                <w:kern w:val="0"/>
                                <w:sz w:val="17"/>
                                <w:szCs w:val="17"/>
                                <w:lang w:val="en-US" w:eastAsia="en-US"/>
                                <w14:ligatures w14:val="none"/>
                              </w:rPr>
                              <w:t>Gestelsestraat</w:t>
                            </w:r>
                            <w:proofErr w:type="spellEnd"/>
                            <w:r>
                              <w:rPr>
                                <w:rFonts w:ascii="Consolas" w:eastAsia="Times New Roman" w:hAnsi="Consolas" w:cs="Times New Roman"/>
                                <w:color w:val="48484C"/>
                                <w:kern w:val="0"/>
                                <w:sz w:val="17"/>
                                <w:szCs w:val="17"/>
                                <w:lang w:val="en-US" w:eastAsia="en-US"/>
                                <w14:ligatures w14:val="none"/>
                              </w:rPr>
                              <w:t xml:space="preserve"> 258</w:t>
                            </w:r>
                            <w:r w:rsidRPr="006379D5">
                              <w:rPr>
                                <w:rFonts w:ascii="Consolas" w:eastAsia="Times New Roman" w:hAnsi="Consolas" w:cs="Times New Roman"/>
                                <w:color w:val="1E347B"/>
                                <w:kern w:val="0"/>
                                <w:sz w:val="17"/>
                                <w:szCs w:val="17"/>
                                <w:lang w:val="en-US" w:eastAsia="en-US"/>
                                <w14:ligatures w14:val="none"/>
                              </w:rPr>
                              <w:t>&lt;/field2&gt;</w:t>
                            </w:r>
                          </w:p>
                          <w:p w14:paraId="7F400890" w14:textId="4968F3B5" w:rsidR="00AB6CC3" w:rsidRPr="006D09DB" w:rsidRDefault="00AB6CC3" w:rsidP="006D09DB">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&lt;postcode&gt;</w:t>
                            </w:r>
                            <w:r>
                              <w:rPr>
                                <w:rFonts w:ascii="Consolas" w:eastAsia="Times New Roman" w:hAnsi="Consolas" w:cs="Times New Roman"/>
                                <w:color w:val="48484C"/>
                                <w:kern w:val="0"/>
                                <w:sz w:val="17"/>
                                <w:szCs w:val="17"/>
                                <w:lang w:val="en-US" w:eastAsia="en-US"/>
                                <w14:ligatures w14:val="none"/>
                              </w:rPr>
                              <w:t>5654 AM</w:t>
                            </w:r>
                            <w:r w:rsidRPr="006379D5">
                              <w:rPr>
                                <w:rFonts w:ascii="Consolas" w:eastAsia="Times New Roman" w:hAnsi="Consolas" w:cs="Times New Roman"/>
                                <w:color w:val="1E347B"/>
                                <w:kern w:val="0"/>
                                <w:sz w:val="17"/>
                                <w:szCs w:val="17"/>
                                <w:lang w:val="en-US" w:eastAsia="en-US"/>
                                <w14:ligatures w14:val="none"/>
                              </w:rPr>
                              <w:t>&lt;/postcode&gt;</w:t>
                            </w:r>
                          </w:p>
                          <w:p w14:paraId="6FB3B269" w14:textId="77777777" w:rsidR="00AB6CC3" w:rsidRPr="006379D5" w:rsidRDefault="00AB6CC3" w:rsidP="006D09DB">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&lt;city&gt;</w:t>
                            </w:r>
                            <w:r>
                              <w:rPr>
                                <w:rFonts w:ascii="Consolas" w:eastAsia="Times New Roman" w:hAnsi="Consolas" w:cs="Times New Roman"/>
                                <w:color w:val="48484C"/>
                                <w:kern w:val="0"/>
                                <w:sz w:val="17"/>
                                <w:szCs w:val="17"/>
                                <w:lang w:val="en-US" w:eastAsia="en-US"/>
                                <w14:ligatures w14:val="none"/>
                              </w:rPr>
                              <w:t>Eindhoven</w:t>
                            </w:r>
                            <w:r w:rsidRPr="006379D5">
                              <w:rPr>
                                <w:rFonts w:ascii="Consolas" w:eastAsia="Times New Roman" w:hAnsi="Consolas" w:cs="Times New Roman"/>
                                <w:color w:val="1E347B"/>
                                <w:kern w:val="0"/>
                                <w:sz w:val="17"/>
                                <w:szCs w:val="17"/>
                                <w:lang w:val="en-US" w:eastAsia="en-US"/>
                                <w14:ligatures w14:val="none"/>
                              </w:rPr>
                              <w:t>&lt;/city&gt;</w:t>
                            </w:r>
                          </w:p>
                          <w:p w14:paraId="1885B5C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&lt;country&gt;</w:t>
                            </w:r>
                            <w:r w:rsidRPr="006379D5">
                              <w:rPr>
                                <w:rFonts w:ascii="Consolas" w:eastAsia="Times New Roman" w:hAnsi="Consolas" w:cs="Times New Roman"/>
                                <w:color w:val="48484C"/>
                                <w:kern w:val="0"/>
                                <w:sz w:val="17"/>
                                <w:szCs w:val="17"/>
                                <w:lang w:val="en-US" w:eastAsia="en-US"/>
                                <w14:ligatures w14:val="none"/>
                              </w:rPr>
                              <w:t>NL</w:t>
                            </w:r>
                            <w:r w:rsidRPr="006379D5">
                              <w:rPr>
                                <w:rFonts w:ascii="Consolas" w:eastAsia="Times New Roman" w:hAnsi="Consolas" w:cs="Times New Roman"/>
                                <w:color w:val="1E347B"/>
                                <w:kern w:val="0"/>
                                <w:sz w:val="17"/>
                                <w:szCs w:val="17"/>
                                <w:lang w:val="en-US" w:eastAsia="en-US"/>
                                <w14:ligatures w14:val="none"/>
                              </w:rPr>
                              <w:t>&lt;/country&gt;</w:t>
                            </w:r>
                          </w:p>
                          <w:p w14:paraId="410799AB"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&lt;/address&gt;</w:t>
                            </w:r>
                          </w:p>
                          <w:p w14:paraId="5B9F16FA"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&lt;/addresses&gt;</w:t>
                            </w:r>
                          </w:p>
                          <w:p w14:paraId="642D80F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&lt;/dimension&gt;</w:t>
                            </w:r>
                          </w:p>
                          <w:p w14:paraId="25FCE4AB" w14:textId="256A3BA0" w:rsidR="00AB6CC3" w:rsidRPr="006379D5" w:rsidRDefault="00AB6CC3">
                            <w:pPr>
                              <w:pBdr>
                                <w:right w:val="single" w:sz="12" w:space="8" w:color="DD8047" w:themeColor="accent2"/>
                              </w:pBdr>
                              <w:spacing w:before="160"/>
                              <w:rPr>
                                <w:caps/>
                                <w:color w:val="000000" w:themeColor="text1"/>
                                <w:sz w:val="25"/>
                                <w:szCs w:val="25"/>
                                <w:lang w:val="en-US"/>
                              </w:rPr>
                            </w:pPr>
                            <w:r>
                              <w:rPr>
                                <w:caps/>
                                <w:color w:val="000000" w:themeColor="text1"/>
                                <w:sz w:val="25"/>
                                <w:szCs w:val="25"/>
                                <w:lang w:val="en-US"/>
                              </w:rPr>
                              <w:t>Voorbeeld XML nieuw debiteur</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C8A1C6" id="Text Box 140" o:spid="_x0000_s1034" type="#_x0000_t202" style="position:absolute;left:0;text-align:left;margin-left:322.5pt;margin-top:294pt;width:210.3pt;height:90pt;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" filled="f" stroked="f" strokeweight=".5pt">
                <v:textbox style="mso-fit-shape-to-text:t" inset="0,0,18pt,0">
                  <w:txbxContent>
                    <w:p w14:paraId="77F13CB0"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&lt;dimension&gt;</w:t>
                      </w:r>
                    </w:p>
                    <w:p w14:paraId="7CB218E1" w14:textId="5F0EA39C"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&lt;office&gt;</w:t>
                      </w:r>
                      <w:r>
                        <w:rPr>
                          <w:rFonts w:ascii="Consolas" w:eastAsia="Times New Roman" w:hAnsi="Consolas" w:cs="Times New Roman"/>
                          <w:color w:val="48484C"/>
                          <w:kern w:val="0"/>
                          <w:sz w:val="17"/>
                          <w:szCs w:val="17"/>
                          <w:lang w:val="en-US" w:eastAsia="en-US"/>
                          <w14:ligatures w14:val="none"/>
                        </w:rPr>
                        <w:t>NLA007830</w:t>
                      </w:r>
                      <w:r w:rsidRPr="006379D5">
                        <w:rPr>
                          <w:rFonts w:ascii="Consolas" w:eastAsia="Times New Roman" w:hAnsi="Consolas" w:cs="Times New Roman"/>
                          <w:color w:val="1E347B"/>
                          <w:kern w:val="0"/>
                          <w:sz w:val="17"/>
                          <w:szCs w:val="17"/>
                          <w:lang w:val="en-US" w:eastAsia="en-US"/>
                          <w14:ligatures w14:val="none"/>
                        </w:rPr>
                        <w:t>&lt;/office&gt;</w:t>
                      </w:r>
                    </w:p>
                    <w:p w14:paraId="57717423"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&lt;type&gt;</w:t>
                      </w:r>
                      <w:r w:rsidRPr="006379D5">
                        <w:rPr>
                          <w:rFonts w:ascii="Consolas" w:eastAsia="Times New Roman" w:hAnsi="Consolas" w:cs="Times New Roman"/>
                          <w:color w:val="48484C"/>
                          <w:kern w:val="0"/>
                          <w:sz w:val="17"/>
                          <w:szCs w:val="17"/>
                          <w:lang w:val="en-US" w:eastAsia="en-US"/>
                          <w14:ligatures w14:val="none"/>
                        </w:rPr>
                        <w:t>DEB</w:t>
                      </w:r>
                      <w:r w:rsidRPr="006379D5">
                        <w:rPr>
                          <w:rFonts w:ascii="Consolas" w:eastAsia="Times New Roman" w:hAnsi="Consolas" w:cs="Times New Roman"/>
                          <w:color w:val="1E347B"/>
                          <w:kern w:val="0"/>
                          <w:sz w:val="17"/>
                          <w:szCs w:val="17"/>
                          <w:lang w:val="en-US" w:eastAsia="en-US"/>
                          <w14:ligatures w14:val="none"/>
                        </w:rPr>
                        <w:t>&lt;/type&gt;</w:t>
                      </w:r>
                    </w:p>
                    <w:p w14:paraId="36813B0E" w14:textId="1EE56C2E" w:rsidR="00AB6CC3" w:rsidRPr="001F3BCC"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eastAsia="en-US"/>
                          <w14:ligatures w14:val="none"/>
                        </w:rPr>
                      </w:pPr>
                      <w:r w:rsidRPr="001F3BCC">
                        <w:rPr>
                          <w:rFonts w:ascii="Consolas" w:eastAsia="Times New Roman" w:hAnsi="Consolas" w:cs="Times New Roman"/>
                          <w:color w:val="1E347B"/>
                          <w:kern w:val="0"/>
                          <w:sz w:val="17"/>
                          <w:szCs w:val="17"/>
                          <w:lang w:eastAsia="en-US"/>
                          <w14:ligatures w14:val="none"/>
                        </w:rPr>
                        <w:t>&lt;</w:t>
                      </w:r>
                      <w:bookmarkStart w:id="67" w:name="_Hlk478560902"/>
                      <w:r w:rsidRPr="001F3BCC">
                        <w:rPr>
                          <w:rFonts w:ascii="Consolas" w:eastAsia="Times New Roman" w:hAnsi="Consolas" w:cs="Times New Roman"/>
                          <w:color w:val="1E347B"/>
                          <w:kern w:val="0"/>
                          <w:sz w:val="17"/>
                          <w:szCs w:val="17"/>
                          <w:lang w:eastAsia="en-US"/>
                          <w14:ligatures w14:val="none"/>
                        </w:rPr>
                        <w:t>name</w:t>
                      </w:r>
                      <w:bookmarkEnd w:id="67"/>
                      <w:r w:rsidRPr="001F3BCC">
                        <w:rPr>
                          <w:rFonts w:ascii="Consolas" w:eastAsia="Times New Roman" w:hAnsi="Consolas" w:cs="Times New Roman"/>
                          <w:color w:val="1E347B"/>
                          <w:kern w:val="0"/>
                          <w:sz w:val="17"/>
                          <w:szCs w:val="17"/>
                          <w:lang w:eastAsia="en-US"/>
                          <w14:ligatures w14:val="none"/>
                        </w:rPr>
                        <w:t>&gt;</w:t>
                      </w:r>
                      <w:r w:rsidRPr="001F3BCC">
                        <w:rPr>
                          <w:rFonts w:ascii="Consolas" w:eastAsia="Times New Roman" w:hAnsi="Consolas" w:cs="Times New Roman"/>
                          <w:color w:val="48484C"/>
                          <w:kern w:val="0"/>
                          <w:sz w:val="17"/>
                          <w:szCs w:val="17"/>
                          <w:lang w:eastAsia="en-US"/>
                          <w14:ligatures w14:val="none"/>
                        </w:rPr>
                        <w:t>Senet Eindhoven b.v.</w:t>
                      </w:r>
                      <w:r w:rsidRPr="001F3BCC">
                        <w:rPr>
                          <w:rFonts w:ascii="Consolas" w:eastAsia="Times New Roman" w:hAnsi="Consolas" w:cs="Times New Roman"/>
                          <w:color w:val="1E347B"/>
                          <w:kern w:val="0"/>
                          <w:sz w:val="17"/>
                          <w:szCs w:val="17"/>
                          <w:lang w:eastAsia="en-US"/>
                          <w14:ligatures w14:val="none"/>
                        </w:rPr>
                        <w:t>&lt;/name&gt;</w:t>
                      </w:r>
                    </w:p>
                    <w:p w14:paraId="4A00125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&lt;addresses&gt;</w:t>
                      </w:r>
                    </w:p>
                    <w:p w14:paraId="7FCC4F05"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w:t>
                      </w:r>
                      <w:r w:rsidRPr="006379D5">
                        <w:rPr>
                          <w:rFonts w:ascii="Consolas" w:eastAsia="Times New Roman" w:hAnsi="Consolas" w:cs="Times New Roman"/>
                          <w:color w:val="48484C"/>
                          <w:kern w:val="0"/>
                          <w:sz w:val="17"/>
                          <w:szCs w:val="17"/>
                          <w:lang w:val="en-US" w:eastAsia="en-US"/>
                          <w14:ligatures w14:val="none"/>
                        </w:rPr>
                        <w:t xml:space="preserve"> </w:t>
                      </w:r>
                      <w:r w:rsidRPr="006379D5">
                        <w:rPr>
                          <w:rFonts w:ascii="Consolas" w:eastAsia="Times New Roman" w:hAnsi="Consolas" w:cs="Times New Roman"/>
                          <w:color w:val="008080"/>
                          <w:kern w:val="0"/>
                          <w:sz w:val="17"/>
                          <w:szCs w:val="17"/>
                          <w:lang w:val="en-US" w:eastAsia="en-US"/>
                          <w14:ligatures w14:val="none"/>
                        </w:rPr>
                        <w:t>type</w:t>
                      </w:r>
                      <w:r w:rsidRPr="006379D5">
                        <w:rPr>
                          <w:rFonts w:ascii="Consolas" w:eastAsia="Times New Roman" w:hAnsi="Consolas" w:cs="Times New Roman"/>
                          <w:color w:val="93A1A1"/>
                          <w:kern w:val="0"/>
                          <w:sz w:val="17"/>
                          <w:szCs w:val="17"/>
                          <w:lang w:val="en-US" w:eastAsia="en-US"/>
                          <w14:ligatures w14:val="none"/>
                        </w:rPr>
                        <w:t>=</w:t>
                      </w:r>
                      <w:r w:rsidRPr="006379D5">
                        <w:rPr>
                          <w:rFonts w:ascii="Consolas" w:eastAsia="Times New Roman" w:hAnsi="Consolas" w:cs="Times New Roman"/>
                          <w:color w:val="DD1144"/>
                          <w:kern w:val="0"/>
                          <w:sz w:val="17"/>
                          <w:szCs w:val="17"/>
                          <w:lang w:val="en-US" w:eastAsia="en-US"/>
                          <w14:ligatures w14:val="none"/>
                        </w:rPr>
                        <w:t>"invoice"</w:t>
                      </w:r>
                      <w:r w:rsidRPr="006379D5">
                        <w:rPr>
                          <w:rFonts w:ascii="Consolas" w:eastAsia="Times New Roman" w:hAnsi="Consolas" w:cs="Times New Roman"/>
                          <w:color w:val="1E347B"/>
                          <w:kern w:val="0"/>
                          <w:sz w:val="17"/>
                          <w:szCs w:val="17"/>
                          <w:lang w:val="en-US" w:eastAsia="en-US"/>
                          <w14:ligatures w14:val="none"/>
                        </w:rPr>
                        <w:t>&gt;</w:t>
                      </w:r>
                    </w:p>
                    <w:p w14:paraId="5C007497" w14:textId="259157F2"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eastAsia="en-US"/>
                          <w14:ligatures w14:val="none"/>
                        </w:rPr>
                      </w:pPr>
                      <w:r w:rsidRPr="006D09DB">
                        <w:rPr>
                          <w:rFonts w:ascii="Consolas" w:eastAsia="Times New Roman" w:hAnsi="Consolas" w:cs="Times New Roman"/>
                          <w:color w:val="1E347B"/>
                          <w:kern w:val="0"/>
                          <w:sz w:val="17"/>
                          <w:szCs w:val="17"/>
                          <w:lang w:eastAsia="en-US"/>
                          <w14:ligatures w14:val="none"/>
                        </w:rPr>
                        <w:t>&lt;</w:t>
                      </w:r>
                      <w:r w:rsidRPr="00D172F7">
                        <w:rPr>
                          <w:rFonts w:ascii="Consolas" w:eastAsia="Times New Roman" w:hAnsi="Consolas" w:cs="Times New Roman"/>
                          <w:color w:val="1E347B"/>
                          <w:kern w:val="0"/>
                          <w:sz w:val="17"/>
                          <w:szCs w:val="17"/>
                          <w:lang w:eastAsia="en-US"/>
                          <w14:ligatures w14:val="none"/>
                        </w:rPr>
                        <w:t>name</w:t>
                      </w:r>
                      <w:r w:rsidRPr="006D09DB">
                        <w:rPr>
                          <w:rFonts w:ascii="Consolas" w:eastAsia="Times New Roman" w:hAnsi="Consolas" w:cs="Times New Roman"/>
                          <w:color w:val="1E347B"/>
                          <w:kern w:val="0"/>
                          <w:sz w:val="17"/>
                          <w:szCs w:val="17"/>
                          <w:lang w:eastAsia="en-US"/>
                          <w14:ligatures w14:val="none"/>
                        </w:rPr>
                        <w:t>&gt;</w:t>
                      </w:r>
                      <w:r w:rsidRPr="006D09DB">
                        <w:rPr>
                          <w:rFonts w:ascii="Consolas" w:eastAsia="Times New Roman" w:hAnsi="Consolas" w:cs="Times New Roman"/>
                          <w:color w:val="48484C"/>
                          <w:kern w:val="0"/>
                          <w:sz w:val="17"/>
                          <w:szCs w:val="17"/>
                          <w:lang w:eastAsia="en-US"/>
                          <w14:ligatures w14:val="none"/>
                        </w:rPr>
                        <w:t>Senet Eindhoven b.v.</w:t>
                      </w:r>
                      <w:r w:rsidRPr="006D09DB">
                        <w:rPr>
                          <w:rFonts w:ascii="Consolas" w:eastAsia="Times New Roman" w:hAnsi="Consolas" w:cs="Times New Roman"/>
                          <w:color w:val="1E347B"/>
                          <w:kern w:val="0"/>
                          <w:sz w:val="17"/>
                          <w:szCs w:val="17"/>
                          <w:lang w:eastAsia="en-US"/>
                          <w14:ligatures w14:val="none"/>
                        </w:rPr>
                        <w:t>&lt;/name&gt;</w:t>
                      </w:r>
                    </w:p>
                    <w:p w14:paraId="4BBC066A" w14:textId="5DF1C76A"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D09DB">
                        <w:rPr>
                          <w:rFonts w:ascii="Consolas" w:eastAsia="Times New Roman" w:hAnsi="Consolas" w:cs="Times New Roman"/>
                          <w:color w:val="1E347B"/>
                          <w:kern w:val="0"/>
                          <w:sz w:val="17"/>
                          <w:szCs w:val="17"/>
                          <w:lang w:val="en-US" w:eastAsia="en-US"/>
                          <w14:ligatures w14:val="none"/>
                        </w:rPr>
                        <w:t>&lt;field1&gt;</w:t>
                      </w:r>
                      <w:proofErr w:type="spellStart"/>
                      <w:r>
                        <w:rPr>
                          <w:rFonts w:ascii="Consolas" w:eastAsia="Times New Roman" w:hAnsi="Consolas" w:cs="Times New Roman"/>
                          <w:color w:val="48484C"/>
                          <w:kern w:val="0"/>
                          <w:sz w:val="17"/>
                          <w:szCs w:val="17"/>
                          <w:lang w:val="en-US" w:eastAsia="en-US"/>
                          <w14:ligatures w14:val="none"/>
                        </w:rPr>
                        <w:t>T.a.v</w:t>
                      </w:r>
                      <w:proofErr w:type="spellEnd"/>
                      <w:r>
                        <w:rPr>
                          <w:rFonts w:ascii="Consolas" w:eastAsia="Times New Roman" w:hAnsi="Consolas" w:cs="Times New Roman"/>
                          <w:color w:val="48484C"/>
                          <w:kern w:val="0"/>
                          <w:sz w:val="17"/>
                          <w:szCs w:val="17"/>
                          <w:lang w:val="en-US" w:eastAsia="en-US"/>
                          <w14:ligatures w14:val="none"/>
                        </w:rPr>
                        <w:t>. Phat Tran</w:t>
                      </w:r>
                      <w:r w:rsidRPr="006D09DB">
                        <w:rPr>
                          <w:rFonts w:ascii="Consolas" w:eastAsia="Times New Roman" w:hAnsi="Consolas" w:cs="Times New Roman"/>
                          <w:color w:val="1E347B"/>
                          <w:kern w:val="0"/>
                          <w:sz w:val="17"/>
                          <w:szCs w:val="17"/>
                          <w:lang w:val="en-US" w:eastAsia="en-US"/>
                          <w14:ligatures w14:val="none"/>
                        </w:rPr>
                        <w:t>&lt;/field1&gt;</w:t>
                      </w:r>
                    </w:p>
                    <w:p w14:paraId="1F7C09D2" w14:textId="70D4DFDF" w:rsidR="00AB6CC3" w:rsidRPr="006D09DB"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&lt;field2&gt;</w:t>
                      </w:r>
                      <w:proofErr w:type="spellStart"/>
                      <w:r>
                        <w:rPr>
                          <w:rFonts w:ascii="Consolas" w:eastAsia="Times New Roman" w:hAnsi="Consolas" w:cs="Times New Roman"/>
                          <w:color w:val="48484C"/>
                          <w:kern w:val="0"/>
                          <w:sz w:val="17"/>
                          <w:szCs w:val="17"/>
                          <w:lang w:val="en-US" w:eastAsia="en-US"/>
                          <w14:ligatures w14:val="none"/>
                        </w:rPr>
                        <w:t>Gestelsestraat</w:t>
                      </w:r>
                      <w:proofErr w:type="spellEnd"/>
                      <w:r>
                        <w:rPr>
                          <w:rFonts w:ascii="Consolas" w:eastAsia="Times New Roman" w:hAnsi="Consolas" w:cs="Times New Roman"/>
                          <w:color w:val="48484C"/>
                          <w:kern w:val="0"/>
                          <w:sz w:val="17"/>
                          <w:szCs w:val="17"/>
                          <w:lang w:val="en-US" w:eastAsia="en-US"/>
                          <w14:ligatures w14:val="none"/>
                        </w:rPr>
                        <w:t xml:space="preserve"> 258</w:t>
                      </w:r>
                      <w:r w:rsidRPr="006379D5">
                        <w:rPr>
                          <w:rFonts w:ascii="Consolas" w:eastAsia="Times New Roman" w:hAnsi="Consolas" w:cs="Times New Roman"/>
                          <w:color w:val="1E347B"/>
                          <w:kern w:val="0"/>
                          <w:sz w:val="17"/>
                          <w:szCs w:val="17"/>
                          <w:lang w:val="en-US" w:eastAsia="en-US"/>
                          <w14:ligatures w14:val="none"/>
                        </w:rPr>
                        <w:t>&lt;/field2&gt;</w:t>
                      </w:r>
                    </w:p>
                    <w:p w14:paraId="7F400890" w14:textId="4968F3B5" w:rsidR="00AB6CC3" w:rsidRPr="006D09DB" w:rsidRDefault="00AB6CC3" w:rsidP="006D09DB">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&lt;postcode&gt;</w:t>
                      </w:r>
                      <w:r>
                        <w:rPr>
                          <w:rFonts w:ascii="Consolas" w:eastAsia="Times New Roman" w:hAnsi="Consolas" w:cs="Times New Roman"/>
                          <w:color w:val="48484C"/>
                          <w:kern w:val="0"/>
                          <w:sz w:val="17"/>
                          <w:szCs w:val="17"/>
                          <w:lang w:val="en-US" w:eastAsia="en-US"/>
                          <w14:ligatures w14:val="none"/>
                        </w:rPr>
                        <w:t>5654 AM</w:t>
                      </w:r>
                      <w:r w:rsidRPr="006379D5">
                        <w:rPr>
                          <w:rFonts w:ascii="Consolas" w:eastAsia="Times New Roman" w:hAnsi="Consolas" w:cs="Times New Roman"/>
                          <w:color w:val="1E347B"/>
                          <w:kern w:val="0"/>
                          <w:sz w:val="17"/>
                          <w:szCs w:val="17"/>
                          <w:lang w:val="en-US" w:eastAsia="en-US"/>
                          <w14:ligatures w14:val="none"/>
                        </w:rPr>
                        <w:t>&lt;/postcode&gt;</w:t>
                      </w:r>
                    </w:p>
                    <w:p w14:paraId="6FB3B269" w14:textId="77777777" w:rsidR="00AB6CC3" w:rsidRPr="006379D5" w:rsidRDefault="00AB6CC3" w:rsidP="006D09DB">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&lt;city&gt;</w:t>
                      </w:r>
                      <w:r>
                        <w:rPr>
                          <w:rFonts w:ascii="Consolas" w:eastAsia="Times New Roman" w:hAnsi="Consolas" w:cs="Times New Roman"/>
                          <w:color w:val="48484C"/>
                          <w:kern w:val="0"/>
                          <w:sz w:val="17"/>
                          <w:szCs w:val="17"/>
                          <w:lang w:val="en-US" w:eastAsia="en-US"/>
                          <w14:ligatures w14:val="none"/>
                        </w:rPr>
                        <w:t>Eindhoven</w:t>
                      </w:r>
                      <w:r w:rsidRPr="006379D5">
                        <w:rPr>
                          <w:rFonts w:ascii="Consolas" w:eastAsia="Times New Roman" w:hAnsi="Consolas" w:cs="Times New Roman"/>
                          <w:color w:val="1E347B"/>
                          <w:kern w:val="0"/>
                          <w:sz w:val="17"/>
                          <w:szCs w:val="17"/>
                          <w:lang w:val="en-US" w:eastAsia="en-US"/>
                          <w14:ligatures w14:val="none"/>
                        </w:rPr>
                        <w:t>&lt;/city&gt;</w:t>
                      </w:r>
                    </w:p>
                    <w:p w14:paraId="1885B5C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&lt;country&gt;</w:t>
                      </w:r>
                      <w:r w:rsidRPr="006379D5">
                        <w:rPr>
                          <w:rFonts w:ascii="Consolas" w:eastAsia="Times New Roman" w:hAnsi="Consolas" w:cs="Times New Roman"/>
                          <w:color w:val="48484C"/>
                          <w:kern w:val="0"/>
                          <w:sz w:val="17"/>
                          <w:szCs w:val="17"/>
                          <w:lang w:val="en-US" w:eastAsia="en-US"/>
                          <w14:ligatures w14:val="none"/>
                        </w:rPr>
                        <w:t>NL</w:t>
                      </w:r>
                      <w:r w:rsidRPr="006379D5">
                        <w:rPr>
                          <w:rFonts w:ascii="Consolas" w:eastAsia="Times New Roman" w:hAnsi="Consolas" w:cs="Times New Roman"/>
                          <w:color w:val="1E347B"/>
                          <w:kern w:val="0"/>
                          <w:sz w:val="17"/>
                          <w:szCs w:val="17"/>
                          <w:lang w:val="en-US" w:eastAsia="en-US"/>
                          <w14:ligatures w14:val="none"/>
                        </w:rPr>
                        <w:t>&lt;/country&gt;</w:t>
                      </w:r>
                    </w:p>
                    <w:p w14:paraId="410799AB"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&lt;/address&gt;</w:t>
                      </w:r>
                    </w:p>
                    <w:p w14:paraId="5B9F16FA"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&lt;/addresses&gt;</w:t>
                      </w:r>
                    </w:p>
                    <w:p w14:paraId="642D80F6" w14:textId="77777777" w:rsidR="00AB6CC3" w:rsidRPr="006379D5" w:rsidRDefault="00AB6CC3" w:rsidP="006379D5">
                      <w:pPr>
                        <w:numPr>
                          <w:ilvl w:val="0"/>
                          <w:numId w:val="7"/>
                        </w:numPr>
                        <w:spacing w:before="100" w:beforeAutospacing="1" w:after="100" w:afterAutospacing="1" w:line="270" w:lineRule="atLeast"/>
                        <w:ind w:left="495" w:right="0"/>
                        <w:rPr>
                          <w:rFonts w:ascii="Consolas" w:eastAsia="Times New Roman" w:hAnsi="Consolas" w:cs="Times New Roman"/>
                          <w:color w:val="BEBEC5"/>
                          <w:kern w:val="0"/>
                          <w:sz w:val="17"/>
                          <w:szCs w:val="17"/>
                          <w:lang w:val="en-US" w:eastAsia="en-US"/>
                          <w14:ligatures w14:val="none"/>
                        </w:rPr>
                      </w:pPr>
                      <w:r w:rsidRPr="006379D5">
                        <w:rPr>
                          <w:rFonts w:ascii="Consolas" w:eastAsia="Times New Roman" w:hAnsi="Consolas" w:cs="Times New Roman"/>
                          <w:color w:val="1E347B"/>
                          <w:kern w:val="0"/>
                          <w:sz w:val="17"/>
                          <w:szCs w:val="17"/>
                          <w:lang w:val="en-US" w:eastAsia="en-US"/>
                          <w14:ligatures w14:val="none"/>
                        </w:rPr>
                        <w:t>&lt;/dimension&gt;</w:t>
                      </w:r>
                    </w:p>
                    <w:p w14:paraId="25FCE4AB" w14:textId="256A3BA0" w:rsidR="00AB6CC3" w:rsidRPr="006379D5" w:rsidRDefault="00AB6CC3">
                      <w:pPr>
                        <w:pBdr>
                          <w:right w:val="single" w:sz="12" w:space="8" w:color="DD8047" w:themeColor="accent2"/>
                        </w:pBdr>
                        <w:spacing w:before="160"/>
                        <w:rPr>
                          <w:caps/>
                          <w:color w:val="000000" w:themeColor="text1"/>
                          <w:sz w:val="25"/>
                          <w:szCs w:val="25"/>
                          <w:lang w:val="en-US"/>
                        </w:rPr>
                      </w:pPr>
                      <w:r>
                        <w:rPr>
                          <w:caps/>
                          <w:color w:val="000000" w:themeColor="text1"/>
                          <w:sz w:val="25"/>
                          <w:szCs w:val="25"/>
                          <w:lang w:val="en-US"/>
                        </w:rPr>
                        <w:t>Voorbeeld XML nieuw debiteur</w:t>
                      </w:r>
                    </w:p>
                  </w:txbxContent>
                </v:textbox>
                <w10:wrap type="square" anchorx="margin" anchory="margin"/>
              </v:shape>
            </w:pict>
          </mc:Fallback>
        </mc:AlternateContent>
      </w:r>
    </w:p>
    <w:tbl>
      <w:tblPr>
        <w:tblStyle w:val="GridTable1Light-Accent2"/>
        <w:tblW w:w="3317" w:type="pct"/>
        <w:tblCellMar>
          <w:left w:w="0" w:type="dxa"/>
          <w:right w:w="0" w:type="dxa"/>
        </w:tblCellMar>
        <w:tblLook w:val="04A0" w:firstRow="1" w:lastRow="0" w:firstColumn="1" w:lastColumn="0" w:noHBand="0" w:noVBand="1"/>
        <w:tblDescription w:val="Team assignments table"/>
      </w:tblPr>
      <w:tblGrid>
        <w:gridCol w:w="1704"/>
        <w:gridCol w:w="3097"/>
        <w:gridCol w:w="1408"/>
      </w:tblGrid>
      <w:tr w:rsidR="00EA4CC4" w:rsidRPr="00AE4D8C" w14:paraId="56B3E19A" w14:textId="55632F98" w:rsidTr="00EA4CC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4" w:type="dxa"/>
            <w:tcBorders>
              <w:top w:val="nil"/>
              <w:left w:val="nil"/>
            </w:tcBorders>
          </w:tcPr>
          <w:p w14:paraId="3D45FE4C" w14:textId="134F146F" w:rsidR="00EA4CC4" w:rsidRPr="00AE4D8C" w:rsidRDefault="00EA4CC4" w:rsidP="00A7107D">
            <w:pPr>
              <w:pStyle w:val="Tabletext"/>
            </w:pPr>
            <w:r>
              <w:t>Debiteurgegeven</w:t>
            </w:r>
          </w:p>
        </w:tc>
        <w:tc>
          <w:tcPr>
            <w:tcW w:w="3097" w:type="dxa"/>
            <w:tcBorders>
              <w:top w:val="nil"/>
              <w:right w:val="nil"/>
            </w:tcBorders>
          </w:tcPr>
          <w:p w14:paraId="41398519" w14:textId="57AFB031" w:rsidR="00EA4CC4" w:rsidRDefault="00EA4CC4" w:rsidP="00A7107D">
            <w:pPr>
              <w:pStyle w:val="Tabletext"/>
              <w:cnfStyle w:val="100000000000" w:firstRow="1" w:lastRow="0" w:firstColumn="0" w:lastColumn="0" w:oddVBand="0" w:evenVBand="0" w:oddHBand="0" w:evenHBand="0" w:firstRowFirstColumn="0" w:firstRowLastColumn="0" w:lastRowFirstColumn="0" w:lastRowLastColumn="0"/>
            </w:pPr>
            <w:r>
              <w:t>Opslaglocatie</w:t>
            </w:r>
          </w:p>
        </w:tc>
        <w:tc>
          <w:tcPr>
            <w:tcW w:w="1409" w:type="dxa"/>
            <w:tcBorders>
              <w:top w:val="nil"/>
              <w:right w:val="nil"/>
            </w:tcBorders>
          </w:tcPr>
          <w:p w14:paraId="5925AB97" w14:textId="4070816F" w:rsidR="00EA4CC4" w:rsidRDefault="00EA4CC4" w:rsidP="00A7107D">
            <w:pPr>
              <w:pStyle w:val="Tabletext"/>
              <w:cnfStyle w:val="100000000000" w:firstRow="1" w:lastRow="0" w:firstColumn="0" w:lastColumn="0" w:oddVBand="0" w:evenVBand="0" w:oddHBand="0" w:evenHBand="0" w:firstRowFirstColumn="0" w:firstRowLastColumn="0" w:lastRowFirstColumn="0" w:lastRowLastColumn="0"/>
            </w:pPr>
            <w:r>
              <w:t>XML-Element</w:t>
            </w:r>
          </w:p>
        </w:tc>
      </w:tr>
      <w:tr w:rsidR="00EA4CC4" w:rsidRPr="00AE4D8C" w14:paraId="05DE66B5" w14:textId="1534A3BD"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4DE2C2C3" w14:textId="40840EF9" w:rsidR="00EA4CC4" w:rsidRPr="00406546" w:rsidRDefault="00EA4CC4" w:rsidP="00A7107D">
            <w:pPr>
              <w:pStyle w:val="Tabletext"/>
            </w:pPr>
            <w:r>
              <w:t>Administratie</w:t>
            </w:r>
          </w:p>
        </w:tc>
        <w:tc>
          <w:tcPr>
            <w:tcW w:w="3097" w:type="dxa"/>
            <w:tcBorders>
              <w:right w:val="nil"/>
            </w:tcBorders>
          </w:tcPr>
          <w:p w14:paraId="0F56894F" w14:textId="3FB1C829"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proofErr w:type="spellStart"/>
            <w:r>
              <w:t>accountingConfig.administration</w:t>
            </w:r>
            <w:proofErr w:type="spellEnd"/>
          </w:p>
        </w:tc>
        <w:tc>
          <w:tcPr>
            <w:tcW w:w="1409" w:type="dxa"/>
            <w:tcBorders>
              <w:right w:val="nil"/>
            </w:tcBorders>
          </w:tcPr>
          <w:p w14:paraId="1F7A4202" w14:textId="5A571C71"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r>
              <w:t>&lt;office/&gt;</w:t>
            </w:r>
          </w:p>
        </w:tc>
      </w:tr>
      <w:tr w:rsidR="00EA4CC4" w:rsidRPr="006379D5" w14:paraId="0B114F27" w14:textId="304310FB"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4016DA69" w14:textId="516389D6" w:rsidR="00EA4CC4" w:rsidRPr="006379D5" w:rsidRDefault="00EA4CC4" w:rsidP="00A7107D">
            <w:pPr>
              <w:pStyle w:val="Tabletext"/>
              <w:rPr>
                <w:lang w:val="en-US"/>
              </w:rPr>
            </w:pPr>
            <w:proofErr w:type="spellStart"/>
            <w:r>
              <w:rPr>
                <w:lang w:val="en-US"/>
              </w:rPr>
              <w:t>Naam</w:t>
            </w:r>
            <w:proofErr w:type="spellEnd"/>
          </w:p>
        </w:tc>
        <w:tc>
          <w:tcPr>
            <w:tcW w:w="3097" w:type="dxa"/>
            <w:tcBorders>
              <w:right w:val="nil"/>
            </w:tcBorders>
          </w:tcPr>
          <w:p w14:paraId="47C5D1E0" w14:textId="5AE22D55" w:rsidR="00EA4CC4" w:rsidRPr="006379D5"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organisation.name</w:t>
            </w:r>
          </w:p>
        </w:tc>
        <w:tc>
          <w:tcPr>
            <w:tcW w:w="1409" w:type="dxa"/>
            <w:tcBorders>
              <w:right w:val="nil"/>
            </w:tcBorders>
          </w:tcPr>
          <w:p w14:paraId="17EF4740" w14:textId="75C51EE4"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&lt;name/&gt;</w:t>
            </w:r>
          </w:p>
        </w:tc>
      </w:tr>
      <w:tr w:rsidR="00EA4CC4" w:rsidRPr="006379D5" w14:paraId="54B20424" w14:textId="518D2276"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3216374D" w14:textId="726BC870" w:rsidR="00EA4CC4" w:rsidRPr="006379D5" w:rsidRDefault="00D172F7" w:rsidP="00A7107D">
            <w:pPr>
              <w:pStyle w:val="Tabletext"/>
              <w:rPr>
                <w:lang w:val="en-US"/>
              </w:rPr>
            </w:pPr>
            <w:proofErr w:type="spellStart"/>
            <w:r>
              <w:rPr>
                <w:lang w:val="en-US"/>
              </w:rPr>
              <w:t>Adres</w:t>
            </w:r>
            <w:r w:rsidR="00EA4CC4">
              <w:rPr>
                <w:lang w:val="en-US"/>
              </w:rPr>
              <w:t>type</w:t>
            </w:r>
            <w:proofErr w:type="spellEnd"/>
          </w:p>
        </w:tc>
        <w:tc>
          <w:tcPr>
            <w:tcW w:w="3097" w:type="dxa"/>
            <w:tcBorders>
              <w:right w:val="nil"/>
            </w:tcBorders>
          </w:tcPr>
          <w:p w14:paraId="19545E4A" w14:textId="6305AA1E" w:rsidR="00EA4CC4" w:rsidRPr="006379D5"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new_address.addressTypeId</w:t>
            </w:r>
            <w:proofErr w:type="spellEnd"/>
          </w:p>
        </w:tc>
        <w:tc>
          <w:tcPr>
            <w:tcW w:w="1409" w:type="dxa"/>
            <w:tcBorders>
              <w:right w:val="nil"/>
            </w:tcBorders>
          </w:tcPr>
          <w:p w14:paraId="2E6FFC42" w14:textId="7FAD3E23"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&lt;</w:t>
            </w:r>
            <w:proofErr w:type="spellStart"/>
            <w:r>
              <w:rPr>
                <w:lang w:val="en-US"/>
              </w:rPr>
              <w:t>addres</w:t>
            </w:r>
            <w:proofErr w:type="spellEnd"/>
            <w:r>
              <w:rPr>
                <w:lang w:val="en-US"/>
              </w:rPr>
              <w:t xml:space="preserve"> type=””/&gt;</w:t>
            </w:r>
          </w:p>
        </w:tc>
      </w:tr>
      <w:tr w:rsidR="00EA4CC4" w:rsidRPr="006379D5" w14:paraId="216B8A93" w14:textId="192D3F54"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7E7D0129" w14:textId="6FBDFEDB" w:rsidR="00EA4CC4" w:rsidRPr="006379D5" w:rsidRDefault="00EA4CC4" w:rsidP="00A7107D">
            <w:pPr>
              <w:pStyle w:val="Tabletext"/>
              <w:rPr>
                <w:lang w:val="en-US"/>
              </w:rPr>
            </w:pPr>
            <w:proofErr w:type="spellStart"/>
            <w:r>
              <w:rPr>
                <w:lang w:val="en-US"/>
              </w:rPr>
              <w:t>Afdeling</w:t>
            </w:r>
            <w:proofErr w:type="spellEnd"/>
          </w:p>
        </w:tc>
        <w:tc>
          <w:tcPr>
            <w:tcW w:w="3097" w:type="dxa"/>
            <w:tcBorders>
              <w:right w:val="nil"/>
            </w:tcBorders>
          </w:tcPr>
          <w:p w14:paraId="1CA28240" w14:textId="3701E9ED" w:rsidR="00EA4CC4" w:rsidRPr="006379D5"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organisationAddress.department</w:t>
            </w:r>
            <w:proofErr w:type="spellEnd"/>
          </w:p>
        </w:tc>
        <w:tc>
          <w:tcPr>
            <w:tcW w:w="1409" w:type="dxa"/>
            <w:tcBorders>
              <w:right w:val="nil"/>
            </w:tcBorders>
          </w:tcPr>
          <w:p w14:paraId="77E33AB3" w14:textId="7C3F8E3B"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&lt;field1/&gt;</w:t>
            </w:r>
          </w:p>
        </w:tc>
      </w:tr>
      <w:tr w:rsidR="00EA4CC4" w:rsidRPr="006379D5" w14:paraId="213B3C83" w14:textId="634FE647"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733BFBD3" w14:textId="77830893" w:rsidR="00EA4CC4" w:rsidRPr="006379D5" w:rsidRDefault="00EA4CC4" w:rsidP="00A7107D">
            <w:pPr>
              <w:pStyle w:val="Tabletext"/>
              <w:rPr>
                <w:lang w:val="en-US"/>
              </w:rPr>
            </w:pPr>
            <w:proofErr w:type="spellStart"/>
            <w:r>
              <w:rPr>
                <w:lang w:val="en-US"/>
              </w:rPr>
              <w:t>Straat</w:t>
            </w:r>
            <w:proofErr w:type="spellEnd"/>
          </w:p>
        </w:tc>
        <w:tc>
          <w:tcPr>
            <w:tcW w:w="3097" w:type="dxa"/>
            <w:tcBorders>
              <w:right w:val="nil"/>
            </w:tcBorders>
          </w:tcPr>
          <w:p w14:paraId="5F38CDC7" w14:textId="68ED9922" w:rsidR="00EA4CC4" w:rsidRPr="006379D5"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new_address.address</w:t>
            </w:r>
            <w:proofErr w:type="spellEnd"/>
          </w:p>
        </w:tc>
        <w:tc>
          <w:tcPr>
            <w:tcW w:w="1409" w:type="dxa"/>
            <w:tcBorders>
              <w:right w:val="nil"/>
            </w:tcBorders>
          </w:tcPr>
          <w:p w14:paraId="0B421860" w14:textId="622279FD"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&lt;field2/&gt;</w:t>
            </w:r>
          </w:p>
        </w:tc>
      </w:tr>
      <w:tr w:rsidR="00EA4CC4" w:rsidRPr="006379D5" w14:paraId="222D3DF8" w14:textId="01ADC18B"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01ACD0A6" w14:textId="6B2C9EE2" w:rsidR="00EA4CC4" w:rsidRPr="006379D5" w:rsidRDefault="00EA4CC4" w:rsidP="00A7107D">
            <w:pPr>
              <w:pStyle w:val="Tabletext"/>
              <w:rPr>
                <w:lang w:val="en-US"/>
              </w:rPr>
            </w:pPr>
            <w:r>
              <w:rPr>
                <w:lang w:val="en-US"/>
              </w:rPr>
              <w:t>Postcode</w:t>
            </w:r>
          </w:p>
        </w:tc>
        <w:tc>
          <w:tcPr>
            <w:tcW w:w="3097" w:type="dxa"/>
            <w:tcBorders>
              <w:right w:val="nil"/>
            </w:tcBorders>
          </w:tcPr>
          <w:p w14:paraId="5DCD25BA" w14:textId="1533E6B2" w:rsidR="00EA4CC4" w:rsidRPr="006379D5"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new_address.postalcode</w:t>
            </w:r>
            <w:proofErr w:type="spellEnd"/>
          </w:p>
        </w:tc>
        <w:tc>
          <w:tcPr>
            <w:tcW w:w="1409" w:type="dxa"/>
            <w:tcBorders>
              <w:right w:val="nil"/>
            </w:tcBorders>
          </w:tcPr>
          <w:p w14:paraId="01E69A7C" w14:textId="736BC925"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rPr>
                <w:lang w:val="en-US"/>
              </w:rPr>
            </w:pPr>
            <w:r>
              <w:rPr>
                <w:lang w:val="en-US"/>
              </w:rPr>
              <w:t>&lt;postcode/&gt;</w:t>
            </w:r>
          </w:p>
        </w:tc>
      </w:tr>
      <w:tr w:rsidR="00EA4CC4" w:rsidRPr="00AE4D8C" w14:paraId="03A621C8" w14:textId="06C1483E"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1889BB36" w14:textId="570477CD" w:rsidR="00EA4CC4" w:rsidRDefault="00EA4CC4" w:rsidP="00A7107D">
            <w:pPr>
              <w:pStyle w:val="Tabletext"/>
            </w:pPr>
            <w:proofErr w:type="spellStart"/>
            <w:r>
              <w:rPr>
                <w:lang w:val="en-US"/>
              </w:rPr>
              <w:t>Plaats</w:t>
            </w:r>
            <w:proofErr w:type="spellEnd"/>
          </w:p>
        </w:tc>
        <w:tc>
          <w:tcPr>
            <w:tcW w:w="3097" w:type="dxa"/>
            <w:tcBorders>
              <w:right w:val="nil"/>
            </w:tcBorders>
          </w:tcPr>
          <w:p w14:paraId="76DFD2C7" w14:textId="2AD314A3"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proofErr w:type="spellStart"/>
            <w:r>
              <w:t>new_address.city</w:t>
            </w:r>
            <w:proofErr w:type="spellEnd"/>
          </w:p>
        </w:tc>
        <w:tc>
          <w:tcPr>
            <w:tcW w:w="1409" w:type="dxa"/>
            <w:tcBorders>
              <w:right w:val="nil"/>
            </w:tcBorders>
          </w:tcPr>
          <w:p w14:paraId="3FFD17AF" w14:textId="192B52FE"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r>
              <w:t>&lt;</w:t>
            </w:r>
            <w:proofErr w:type="spellStart"/>
            <w:r>
              <w:t>city</w:t>
            </w:r>
            <w:proofErr w:type="spellEnd"/>
            <w:r>
              <w:t>/&gt;</w:t>
            </w:r>
          </w:p>
        </w:tc>
      </w:tr>
      <w:tr w:rsidR="00EA4CC4" w:rsidRPr="00AE4D8C" w14:paraId="51640174" w14:textId="6B826A62" w:rsidTr="00EA4CC4">
        <w:tc>
          <w:tcPr>
            <w:cnfStyle w:val="001000000000" w:firstRow="0" w:lastRow="0" w:firstColumn="1" w:lastColumn="0" w:oddVBand="0" w:evenVBand="0" w:oddHBand="0" w:evenHBand="0" w:firstRowFirstColumn="0" w:firstRowLastColumn="0" w:lastRowFirstColumn="0" w:lastRowLastColumn="0"/>
            <w:tcW w:w="1704" w:type="dxa"/>
            <w:tcBorders>
              <w:left w:val="nil"/>
            </w:tcBorders>
          </w:tcPr>
          <w:p w14:paraId="24DB92B3" w14:textId="6045F257" w:rsidR="00EA4CC4" w:rsidRDefault="00EA4CC4" w:rsidP="00A7107D">
            <w:pPr>
              <w:pStyle w:val="Tabletext"/>
            </w:pPr>
            <w:r>
              <w:t>Land</w:t>
            </w:r>
          </w:p>
        </w:tc>
        <w:tc>
          <w:tcPr>
            <w:tcW w:w="3097" w:type="dxa"/>
            <w:tcBorders>
              <w:right w:val="nil"/>
            </w:tcBorders>
          </w:tcPr>
          <w:p w14:paraId="16979CB8" w14:textId="591711A2"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proofErr w:type="spellStart"/>
            <w:r>
              <w:t>country.iso</w:t>
            </w:r>
            <w:proofErr w:type="spellEnd"/>
          </w:p>
        </w:tc>
        <w:tc>
          <w:tcPr>
            <w:tcW w:w="1409" w:type="dxa"/>
            <w:tcBorders>
              <w:right w:val="nil"/>
            </w:tcBorders>
          </w:tcPr>
          <w:p w14:paraId="0538291E" w14:textId="12DD3A9E" w:rsidR="00EA4CC4" w:rsidRDefault="00EA4CC4" w:rsidP="00A7107D">
            <w:pPr>
              <w:pStyle w:val="Tabletext"/>
              <w:cnfStyle w:val="000000000000" w:firstRow="0" w:lastRow="0" w:firstColumn="0" w:lastColumn="0" w:oddVBand="0" w:evenVBand="0" w:oddHBand="0" w:evenHBand="0" w:firstRowFirstColumn="0" w:firstRowLastColumn="0" w:lastRowFirstColumn="0" w:lastRowLastColumn="0"/>
            </w:pPr>
            <w:r>
              <w:t>&lt;country/&gt;</w:t>
            </w:r>
          </w:p>
        </w:tc>
      </w:tr>
    </w:tbl>
    <w:p w14:paraId="7D02B816" w14:textId="3929AFD5" w:rsidR="00E23D00" w:rsidRDefault="00E23D00" w:rsidP="00B6674E"/>
    <w:p w14:paraId="0F4B47D0" w14:textId="75DA2382" w:rsidR="00B97457" w:rsidRDefault="00B97457" w:rsidP="00B97457">
      <w:r>
        <w:t>Als een debiteur met succes is aangemaakt, worden de gegevens van de relatie in de database bijgewerkt.</w:t>
      </w:r>
    </w:p>
    <w:p w14:paraId="3EF37537" w14:textId="28C08017" w:rsidR="00B07AD0" w:rsidRDefault="00406546" w:rsidP="00B6674E">
      <w:r>
        <w:t>D</w:t>
      </w:r>
      <w:r w:rsidR="006E603F">
        <w:t>ebiteuren</w:t>
      </w:r>
      <w:r>
        <w:t xml:space="preserve"> kunnen</w:t>
      </w:r>
      <w:r w:rsidR="006E603F">
        <w:t xml:space="preserve"> op specifieke debiteurcode</w:t>
      </w:r>
      <w:r>
        <w:t xml:space="preserve">s in </w:t>
      </w:r>
      <w:proofErr w:type="spellStart"/>
      <w:r>
        <w:t>Twinfield</w:t>
      </w:r>
      <w:proofErr w:type="spellEnd"/>
      <w:r>
        <w:t xml:space="preserve"> worden aangemaakt, hiervoor moet een ongebruikte en valide code worden meegestuurd. Echter, wordt deze functionaliteit nog niet gebruikt met deze module. De debiteurcode in </w:t>
      </w:r>
      <w:proofErr w:type="spellStart"/>
      <w:r>
        <w:t>Twinfield</w:t>
      </w:r>
      <w:proofErr w:type="spellEnd"/>
      <w:r>
        <w:t xml:space="preserve"> wordt automatisch aangemaakt op de eerstvolgende beschikbare code, hiervoor moet simpelweg geen debiteurcode worden meegestuurd.</w:t>
      </w:r>
    </w:p>
    <w:p w14:paraId="68454002" w14:textId="691C6B5B" w:rsidR="00B41636" w:rsidRPr="00AE4D8C" w:rsidRDefault="000E3C3A" w:rsidP="00B6674E">
      <w:r>
        <w:object w:dxaOrig="12615" w:dyaOrig="6481" w14:anchorId="4B192253">
          <v:shape id="_x0000_i1027" type="#_x0000_t75" style="width:467.5pt;height:240.65pt" o:ole="">
            <v:imagedata r:id="rId26" o:title=""/>
          </v:shape>
          <o:OLEObject Type="Embed" ProgID="Visio.Drawing.15" ShapeID="_x0000_i1027" DrawAspect="Content" ObjectID="_1552998880" r:id="rId27"/>
        </w:object>
      </w:r>
    </w:p>
    <w:p w14:paraId="5E72E21C" w14:textId="03300CEC" w:rsidR="001D50C7" w:rsidRDefault="001D50C7" w:rsidP="001D50C7">
      <w:pPr>
        <w:pStyle w:val="Heading3"/>
      </w:pPr>
      <w:bookmarkStart w:id="68" w:name="_Toc479256999"/>
      <w:r w:rsidRPr="00AE4D8C">
        <w:t>Een lijst van debiteuren uit Twinfield waarnemen</w:t>
      </w:r>
      <w:bookmarkEnd w:id="68"/>
    </w:p>
    <w:p w14:paraId="43149953" w14:textId="505167F4" w:rsidR="00475B9E" w:rsidRDefault="00475B9E" w:rsidP="00C631F9">
      <w:r>
        <w:t xml:space="preserve">Een venster wordt weergegeven als er op de “Debiteur koppelen” knop wordt geklikt. Hierbij worden debiteuren automatisch opgehaald uit </w:t>
      </w:r>
      <w:proofErr w:type="spellStart"/>
      <w:r>
        <w:t>Twinfield</w:t>
      </w:r>
      <w:proofErr w:type="spellEnd"/>
      <w:r>
        <w:t xml:space="preserve">. </w:t>
      </w:r>
      <w:r w:rsidR="00377ACA">
        <w:t>Het technisch proces hiervan is vergelijkbaar met het proces voor het ophalen van btw-codes.</w:t>
      </w:r>
    </w:p>
    <w:p w14:paraId="13F90CDC" w14:textId="403A83E2" w:rsidR="00475B9E" w:rsidRPr="00C631F9" w:rsidRDefault="000E3C3A" w:rsidP="00C631F9">
      <w:r>
        <w:object w:dxaOrig="10680" w:dyaOrig="5581" w14:anchorId="49A67C06">
          <v:shape id="_x0000_i1028" type="#_x0000_t75" style="width:467.5pt;height:244.6pt" o:ole="">
            <v:imagedata r:id="rId28" o:title=""/>
          </v:shape>
          <o:OLEObject Type="Embed" ProgID="Visio.Drawing.15" ShapeID="_x0000_i1028" DrawAspect="Content" ObjectID="_1552998881" r:id="rId29"/>
        </w:object>
      </w:r>
    </w:p>
    <w:p w14:paraId="20899C52" w14:textId="77777777" w:rsidR="007700E8" w:rsidRDefault="007700E8">
      <w:pPr>
        <w:spacing w:after="240" w:line="252" w:lineRule="auto"/>
        <w:ind w:left="0" w:right="0"/>
        <w:rPr>
          <w:rFonts w:asciiTheme="majorHAnsi" w:eastAsiaTheme="majorEastAsia" w:hAnsiTheme="majorHAnsi" w:cstheme="majorBidi"/>
          <w:caps/>
          <w:color w:val="80865A" w:themeColor="accent3" w:themeShade="BF"/>
        </w:rPr>
      </w:pPr>
      <w:r>
        <w:br w:type="page"/>
      </w:r>
    </w:p>
    <w:p w14:paraId="78592316" w14:textId="110C50EF" w:rsidR="001D50C7" w:rsidRDefault="001D50C7" w:rsidP="001D50C7">
      <w:pPr>
        <w:pStyle w:val="Heading3"/>
      </w:pPr>
      <w:bookmarkStart w:id="69" w:name="_Toc479257000"/>
      <w:r w:rsidRPr="00AE4D8C">
        <w:lastRenderedPageBreak/>
        <w:t>Zoeken op debiteuren uit Twinfield</w:t>
      </w:r>
      <w:bookmarkEnd w:id="69"/>
      <w:r w:rsidRPr="00AE4D8C">
        <w:t xml:space="preserve"> </w:t>
      </w:r>
    </w:p>
    <w:p w14:paraId="1BCBB500" w14:textId="28609B9D" w:rsidR="00377ACA" w:rsidRPr="00377ACA" w:rsidRDefault="00D85460" w:rsidP="00377ACA">
      <w:r>
        <w:t xml:space="preserve">De lijst van debiteuren uit </w:t>
      </w:r>
      <w:proofErr w:type="spellStart"/>
      <w:r>
        <w:t>Twinfield</w:t>
      </w:r>
      <w:proofErr w:type="spellEnd"/>
      <w:r>
        <w:t xml:space="preserve"> zijn te filteren met een zoekveld. Dit wordt gedaan met </w:t>
      </w:r>
      <w:proofErr w:type="spellStart"/>
      <w:r>
        <w:t>jQuery</w:t>
      </w:r>
      <w:proofErr w:type="spellEnd"/>
      <w:r>
        <w:t xml:space="preserve"> en AJAX.</w:t>
      </w:r>
    </w:p>
    <w:p w14:paraId="3EDF4FAF" w14:textId="6124707B" w:rsidR="00B6674E" w:rsidRDefault="00B6674E" w:rsidP="001D50C7">
      <w:pPr>
        <w:pStyle w:val="Heading3"/>
      </w:pPr>
      <w:bookmarkStart w:id="70" w:name="_Toc479257001"/>
      <w:r>
        <w:t>Een</w:t>
      </w:r>
      <w:r w:rsidR="001D50C7" w:rsidRPr="00AE4D8C">
        <w:t xml:space="preserve"> relatie koppelen met een debiteur uit Twinfield</w:t>
      </w:r>
      <w:bookmarkEnd w:id="70"/>
      <w:r w:rsidRPr="00B6674E">
        <w:t xml:space="preserve"> </w:t>
      </w:r>
    </w:p>
    <w:p w14:paraId="4DFC02F0" w14:textId="34D74438" w:rsidR="00A85C66" w:rsidRDefault="00A85C66" w:rsidP="00A85C66">
      <w:r>
        <w:t xml:space="preserve">De relatie wordt met een debiteur gekoppeld door op een debiteur te klikken in de debiteurenlijst. </w:t>
      </w:r>
      <w:r w:rsidR="00F73AD0">
        <w:t xml:space="preserve">Een instantie van de klasse voor relaties wordt gemaakt met de huidige relatie in de database via een controller. De </w:t>
      </w:r>
      <w:proofErr w:type="spellStart"/>
      <w:r w:rsidR="00F73AD0">
        <w:t>debtor</w:t>
      </w:r>
      <w:proofErr w:type="spellEnd"/>
      <w:r w:rsidR="00F73AD0">
        <w:t xml:space="preserve"> code van de klasse wordt vervolgens bijgewerkt met de code van de debiteur waarop is geklikt. Uiteindelijk wordt het opgeslagen in de database.</w:t>
      </w:r>
    </w:p>
    <w:p w14:paraId="73AD861D" w14:textId="73E16F0F" w:rsidR="00D02CDA" w:rsidRPr="00A85C66" w:rsidRDefault="000E3C3A" w:rsidP="00A85C66">
      <w:r>
        <w:object w:dxaOrig="9691" w:dyaOrig="4681" w14:anchorId="2FF84440">
          <v:shape id="_x0000_i1029" type="#_x0000_t75" style="width:467.5pt;height:225.85pt" o:ole="">
            <v:imagedata r:id="rId30" o:title=""/>
          </v:shape>
          <o:OLEObject Type="Embed" ProgID="Visio.Drawing.15" ShapeID="_x0000_i1029" DrawAspect="Content" ObjectID="_1552998882" r:id="rId31"/>
        </w:object>
      </w:r>
    </w:p>
    <w:p w14:paraId="1D4FBDC3" w14:textId="77777777" w:rsidR="007700E8" w:rsidRDefault="007700E8">
      <w:pPr>
        <w:spacing w:after="240" w:line="252" w:lineRule="auto"/>
        <w:ind w:left="0" w:right="0"/>
        <w:rPr>
          <w:rFonts w:asciiTheme="majorHAnsi" w:eastAsiaTheme="majorEastAsia" w:hAnsiTheme="majorHAnsi" w:cstheme="majorBidi"/>
          <w:caps/>
          <w:color w:val="80865A" w:themeColor="accent3" w:themeShade="BF"/>
        </w:rPr>
      </w:pPr>
      <w:r>
        <w:br w:type="page"/>
      </w:r>
    </w:p>
    <w:p w14:paraId="5F77691C" w14:textId="496AB287" w:rsidR="00DD7C4C" w:rsidRDefault="00B6674E" w:rsidP="00DD7C4C">
      <w:pPr>
        <w:pStyle w:val="Heading3"/>
      </w:pPr>
      <w:bookmarkStart w:id="71" w:name="_Toc479257002"/>
      <w:r w:rsidRPr="00586545">
        <w:lastRenderedPageBreak/>
        <w:t>De naam van het boekhoudpakket, het debiteurnummer en de debiteurnaam waarnemen</w:t>
      </w:r>
      <w:bookmarkEnd w:id="71"/>
    </w:p>
    <w:p w14:paraId="4736EB4C" w14:textId="5571137E" w:rsidR="00F73AD0" w:rsidRDefault="00256ADE" w:rsidP="00F73AD0">
      <w:r>
        <w:t>Het boekhoudpakket, het debiteurnummer en de debiteurnaam worden als de “Accounting” tab in “Relaties” wordt geladen. Via een controller wordt de huidige relatie uit de database gehaald en als een klasse geïnstantieerd. De eerdergenoemden gegevens worden uit de instantie terug verstuurd via de view voor de weergave.</w:t>
      </w:r>
    </w:p>
    <w:p w14:paraId="101E333D" w14:textId="5DF3C907" w:rsidR="00256ADE" w:rsidRPr="00F73AD0" w:rsidRDefault="000E3C3A" w:rsidP="00F73AD0">
      <w:r>
        <w:object w:dxaOrig="10141" w:dyaOrig="5581" w14:anchorId="01B1F1E6">
          <v:shape id="_x0000_i1030" type="#_x0000_t75" style="width:467.5pt;height:257.4pt" o:ole="">
            <v:imagedata r:id="rId32" o:title=""/>
          </v:shape>
          <o:OLEObject Type="Embed" ProgID="Visio.Drawing.15" ShapeID="_x0000_i1030" DrawAspect="Content" ObjectID="_1552998883" r:id="rId33"/>
        </w:object>
      </w:r>
    </w:p>
    <w:p w14:paraId="042C3287" w14:textId="76140D8B" w:rsidR="00B878C8" w:rsidRPr="00AE4D8C" w:rsidRDefault="00B878C8" w:rsidP="00A64AAD">
      <w:pPr>
        <w:pStyle w:val="Heading1"/>
      </w:pPr>
      <w:r w:rsidRPr="00AE4D8C">
        <w:br w:type="page"/>
      </w:r>
      <w:bookmarkStart w:id="72" w:name="_Toc479257003"/>
      <w:r w:rsidR="006E7AA8" w:rsidRPr="00AE4D8C">
        <w:lastRenderedPageBreak/>
        <w:t>Facturatie</w:t>
      </w:r>
      <w:bookmarkEnd w:id="72"/>
    </w:p>
    <w:p w14:paraId="0E85FB88" w14:textId="34C02584" w:rsidR="00E03D54" w:rsidRDefault="00E03D54" w:rsidP="00E03D54">
      <w:r w:rsidRPr="00586545">
        <w:t>Facturen worden</w:t>
      </w:r>
      <w:r>
        <w:t xml:space="preserve"> met een andere module, ‘</w:t>
      </w:r>
      <w:proofErr w:type="spellStart"/>
      <w:r>
        <w:t>SenetInvoice</w:t>
      </w:r>
      <w:proofErr w:type="spellEnd"/>
      <w:r>
        <w:t>’,</w:t>
      </w:r>
      <w:r w:rsidRPr="00586545">
        <w:t xml:space="preserve"> in </w:t>
      </w:r>
      <w:proofErr w:type="spellStart"/>
      <w:r w:rsidRPr="00586545">
        <w:t>TwentyFour</w:t>
      </w:r>
      <w:proofErr w:type="spellEnd"/>
      <w:r w:rsidRPr="00586545">
        <w:t xml:space="preserve"> gegenereerd en verstuurd via e-mail of post. Hierbij worde</w:t>
      </w:r>
      <w:r w:rsidR="000E3C3A">
        <w:t>n de facturen</w:t>
      </w:r>
      <w:r w:rsidRPr="00586545">
        <w:t xml:space="preserve"> automatisch in </w:t>
      </w:r>
      <w:proofErr w:type="spellStart"/>
      <w:r w:rsidRPr="00586545">
        <w:t>Twinfield</w:t>
      </w:r>
      <w:proofErr w:type="spellEnd"/>
      <w:r w:rsidRPr="00586545">
        <w:t xml:space="preserve"> geboekt</w:t>
      </w:r>
      <w:r>
        <w:t xml:space="preserve"> met de </w:t>
      </w:r>
      <w:proofErr w:type="spellStart"/>
      <w:r>
        <w:t>SenetAccounting</w:t>
      </w:r>
      <w:proofErr w:type="spellEnd"/>
      <w:r>
        <w:t xml:space="preserve"> module</w:t>
      </w:r>
      <w:r w:rsidRPr="00586545">
        <w:t xml:space="preserve">, hiervoor is een koppeling nodig tussen de relatie van de factuur met een debiteur in </w:t>
      </w:r>
      <w:proofErr w:type="spellStart"/>
      <w:r w:rsidRPr="00586545">
        <w:t>Twinfield</w:t>
      </w:r>
      <w:proofErr w:type="spellEnd"/>
      <w:r w:rsidRPr="00586545">
        <w:t>. Boekingsgegevens z</w:t>
      </w:r>
      <w:r>
        <w:t>ijn in het “Factuur PDF” tab</w:t>
      </w:r>
      <w:r w:rsidRPr="00586545">
        <w:t xml:space="preserve"> van de factuur weergegeven. Hierin kunnen ook herinneringen worden verstuurd</w:t>
      </w:r>
      <w:r>
        <w:t>.</w:t>
      </w:r>
    </w:p>
    <w:p w14:paraId="0E0003E4" w14:textId="77777777" w:rsidR="00B878C8" w:rsidRPr="00AE4D8C" w:rsidRDefault="00B878C8" w:rsidP="00B878C8">
      <w:pPr>
        <w:pStyle w:val="Heading2"/>
      </w:pPr>
      <w:bookmarkStart w:id="73" w:name="_Toc479257004"/>
      <w:r w:rsidRPr="00AE4D8C">
        <w:t>Functionaliteitenlijst</w:t>
      </w:r>
      <w:bookmarkEnd w:id="73"/>
    </w:p>
    <w:p w14:paraId="4D67C6AB" w14:textId="08817C5E" w:rsidR="009444B4" w:rsidRPr="00586545" w:rsidRDefault="000E3C3A" w:rsidP="009444B4">
      <w:pPr>
        <w:pStyle w:val="ListParagraph"/>
        <w:numPr>
          <w:ilvl w:val="0"/>
          <w:numId w:val="6"/>
        </w:numPr>
      </w:pPr>
      <w:r>
        <w:t>E</w:t>
      </w:r>
      <w:r w:rsidR="009444B4">
        <w:t>en</w:t>
      </w:r>
      <w:r w:rsidR="009444B4" w:rsidRPr="00586545">
        <w:t xml:space="preserve"> </w:t>
      </w:r>
      <w:proofErr w:type="spellStart"/>
      <w:r w:rsidR="009444B4" w:rsidRPr="00586545">
        <w:t>TwentyFour</w:t>
      </w:r>
      <w:proofErr w:type="spellEnd"/>
      <w:r w:rsidR="009444B4" w:rsidRPr="00586545">
        <w:t xml:space="preserve"> gegenereerde factuur in </w:t>
      </w:r>
      <w:proofErr w:type="spellStart"/>
      <w:r w:rsidR="009444B4" w:rsidRPr="00586545">
        <w:t>Twinfield</w:t>
      </w:r>
      <w:proofErr w:type="spellEnd"/>
      <w:r w:rsidR="009444B4" w:rsidRPr="00586545">
        <w:t xml:space="preserve"> </w:t>
      </w:r>
      <w:r w:rsidR="009444B4">
        <w:t>boeken/</w:t>
      </w:r>
      <w:proofErr w:type="spellStart"/>
      <w:r w:rsidR="009444B4">
        <w:t>her</w:t>
      </w:r>
      <w:r w:rsidR="009444B4" w:rsidRPr="00586545">
        <w:t>boeken</w:t>
      </w:r>
      <w:proofErr w:type="spellEnd"/>
      <w:r w:rsidR="009444B4" w:rsidRPr="00586545">
        <w:t>;</w:t>
      </w:r>
    </w:p>
    <w:p w14:paraId="213D7500" w14:textId="77777777" w:rsidR="009444B4" w:rsidRPr="00586545" w:rsidRDefault="009444B4" w:rsidP="009444B4">
      <w:pPr>
        <w:pStyle w:val="ListParagraph"/>
        <w:numPr>
          <w:ilvl w:val="0"/>
          <w:numId w:val="6"/>
        </w:numPr>
      </w:pPr>
      <w:r w:rsidRPr="00586545">
        <w:t>Factuurbedrag</w:t>
      </w:r>
      <w:r>
        <w:t xml:space="preserve"> en betalingsstatus</w:t>
      </w:r>
      <w:r w:rsidRPr="00586545">
        <w:t xml:space="preserve"> waarnemen;</w:t>
      </w:r>
    </w:p>
    <w:p w14:paraId="4DBE4389" w14:textId="77777777" w:rsidR="009444B4" w:rsidRPr="00586545" w:rsidRDefault="009444B4" w:rsidP="009444B4">
      <w:pPr>
        <w:pStyle w:val="ListParagraph"/>
        <w:numPr>
          <w:ilvl w:val="0"/>
          <w:numId w:val="6"/>
        </w:numPr>
      </w:pPr>
      <w:r w:rsidRPr="00586545">
        <w:t>Openstaand bedrag en dagen oud waar</w:t>
      </w:r>
      <w:r>
        <w:t>nemen bij openstaande facturen</w:t>
      </w:r>
      <w:r w:rsidRPr="00586545">
        <w:t>;</w:t>
      </w:r>
    </w:p>
    <w:p w14:paraId="1731C400" w14:textId="77777777" w:rsidR="009444B4" w:rsidRPr="00586545" w:rsidRDefault="009444B4" w:rsidP="009444B4">
      <w:pPr>
        <w:pStyle w:val="ListParagraph"/>
        <w:numPr>
          <w:ilvl w:val="0"/>
          <w:numId w:val="6"/>
        </w:numPr>
      </w:pPr>
      <w:r w:rsidRPr="00586545">
        <w:t>Herinneringen in gradaties versturen</w:t>
      </w:r>
      <w:r>
        <w:t xml:space="preserve"> via e-mail of post</w:t>
      </w:r>
      <w:r w:rsidRPr="00586545">
        <w:t xml:space="preserve"> </w:t>
      </w:r>
      <w:r>
        <w:t>bij openstaande facturen</w:t>
      </w:r>
      <w:r w:rsidRPr="00586545">
        <w:t>;</w:t>
      </w:r>
    </w:p>
    <w:p w14:paraId="6B38F6AF" w14:textId="77777777" w:rsidR="009444B4" w:rsidRPr="00586545" w:rsidRDefault="009444B4" w:rsidP="009444B4">
      <w:pPr>
        <w:pStyle w:val="ListParagraph"/>
        <w:numPr>
          <w:ilvl w:val="0"/>
          <w:numId w:val="6"/>
        </w:numPr>
      </w:pPr>
      <w:r>
        <w:t>Verstuurdatums van herinneringen waarnemen.</w:t>
      </w:r>
    </w:p>
    <w:p w14:paraId="5EE24CB5" w14:textId="77777777" w:rsidR="00E03D54" w:rsidRDefault="00E03D54">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1F1DD622" w14:textId="35F6FA04" w:rsidR="00B878C8" w:rsidRDefault="00B878C8" w:rsidP="00B878C8">
      <w:pPr>
        <w:pStyle w:val="Heading2"/>
      </w:pPr>
      <w:bookmarkStart w:id="74" w:name="_Toc479257005"/>
      <w:r w:rsidRPr="00AE4D8C">
        <w:lastRenderedPageBreak/>
        <w:t>Gebruikersinterface</w:t>
      </w:r>
      <w:bookmarkEnd w:id="74"/>
    </w:p>
    <w:p w14:paraId="633C42BE" w14:textId="641EE4CA" w:rsidR="001F1A57" w:rsidRDefault="00E03D54" w:rsidP="00E03D54">
      <w:r>
        <w:t xml:space="preserve">In overleg met de klant is de gebruikersinterface ontworpen, zie </w:t>
      </w:r>
      <w:r w:rsidR="009B4AD0">
        <w:t>Voorbeeld 4</w:t>
      </w:r>
      <w:r>
        <w:t xml:space="preserve">. De toegevoegde onderdelen zijn te verdelen in de boekingsgegevens en herinneringen. </w:t>
      </w:r>
    </w:p>
    <w:p w14:paraId="0C745444" w14:textId="7380C105" w:rsidR="001F1A57" w:rsidRDefault="00E03D54" w:rsidP="00E03D54">
      <w:r>
        <w:t xml:space="preserve">De boekingsgegevens en herinneringen worden alleen weergegeven bij geboekte facturen. Bij geboekte facturen worden het factuurbedrag en betalingsstatus altijd weergegeven. Het openstaand bedrag en dagen oud gegevens worden alleen bij openstaande facturen weergegeven, ze zijn daarom in een </w:t>
      </w:r>
      <w:r w:rsidR="001F1A57">
        <w:t xml:space="preserve">“information well” </w:t>
      </w:r>
      <w:r>
        <w:t xml:space="preserve">opgenomen. </w:t>
      </w:r>
    </w:p>
    <w:p w14:paraId="03F8F968" w14:textId="7FE5E603" w:rsidR="00E03D54" w:rsidRPr="00E03D54" w:rsidRDefault="00E03D54" w:rsidP="00E03D54">
      <w:r>
        <w:t xml:space="preserve">Bij openstaande facturen zijn knoppen voor herinneringen weergegeven, deze herinneringen zijn in gradaties te verzenden. De knoppen van verzonden herinneringen worden invalide gesteld en met </w:t>
      </w:r>
      <w:r w:rsidR="001F1A57">
        <w:t>een grijs achtergrond bijgewerkt. Als er een volgende gradatie is, wordt die knop vervolgens valide gesteld.</w:t>
      </w:r>
      <w:r>
        <w:t xml:space="preserve"> De klant wilt de datum waarop de herinnering is verzonden kunnen inzien, dus wordt de verzenddatum achter verzonden herinneringen weergegeven.</w:t>
      </w:r>
      <w:r w:rsidR="001F1A57">
        <w:t xml:space="preserve"> De rest van gebruikersinterfaces met betrekking tot dit onderdeel behoren tot andere modules, hierop worden geen aanpassingen toegebracht.</w:t>
      </w:r>
    </w:p>
    <w:p w14:paraId="782E04A8" w14:textId="77777777" w:rsidR="00E03D54" w:rsidRDefault="00E03D54" w:rsidP="00E03D54">
      <w:pPr>
        <w:keepNext/>
      </w:pPr>
      <w:r w:rsidRPr="00586545">
        <w:rPr>
          <w:noProof/>
          <w:lang w:val="en-US" w:eastAsia="en-US"/>
        </w:rPr>
        <w:drawing>
          <wp:inline distT="0" distB="0" distL="0" distR="0" wp14:anchorId="62906BB0" wp14:editId="59802284">
            <wp:extent cx="4529470" cy="4818878"/>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entyfour_facturatie_1.PNG"/>
                    <pic:cNvPicPr/>
                  </pic:nvPicPr>
                  <pic:blipFill rotWithShape="1">
                    <a:blip r:embed="rId34"/>
                    <a:srcRect l="56708"/>
                    <a:stretch/>
                  </pic:blipFill>
                  <pic:spPr bwMode="auto">
                    <a:xfrm>
                      <a:off x="0" y="0"/>
                      <a:ext cx="4541170" cy="4831325"/>
                    </a:xfrm>
                    <a:prstGeom prst="rect">
                      <a:avLst/>
                    </a:prstGeom>
                    <a:ln>
                      <a:noFill/>
                    </a:ln>
                    <a:extLst>
                      <a:ext uri="{53640926-AAD7-44D8-BBD7-CCE9431645EC}">
                        <a14:shadowObscured xmlns:a14="http://schemas.microsoft.com/office/drawing/2010/main"/>
                      </a:ext>
                    </a:extLst>
                  </pic:spPr>
                </pic:pic>
              </a:graphicData>
            </a:graphic>
          </wp:inline>
        </w:drawing>
      </w:r>
    </w:p>
    <w:p w14:paraId="3773ABF3" w14:textId="5C4C628A" w:rsidR="00E03D54" w:rsidRPr="00E03D54" w:rsidRDefault="00E03D54" w:rsidP="00E03D54">
      <w:pPr>
        <w:pStyle w:val="Caption"/>
      </w:pPr>
      <w:r>
        <w:t xml:space="preserve">Voorbeeld </w:t>
      </w:r>
      <w:r>
        <w:fldChar w:fldCharType="begin"/>
      </w:r>
      <w:r>
        <w:instrText xml:space="preserve"> SEQ Voorbeeld \* ARABIC </w:instrText>
      </w:r>
      <w:r>
        <w:fldChar w:fldCharType="separate"/>
      </w:r>
      <w:r w:rsidR="009B4AD0">
        <w:rPr>
          <w:noProof/>
        </w:rPr>
        <w:t>4</w:t>
      </w:r>
      <w:r>
        <w:fldChar w:fldCharType="end"/>
      </w:r>
    </w:p>
    <w:p w14:paraId="56ACA673" w14:textId="77777777" w:rsidR="00B878C8" w:rsidRPr="00AE4D8C" w:rsidRDefault="00B878C8" w:rsidP="00B878C8">
      <w:pPr>
        <w:pStyle w:val="Heading2"/>
      </w:pPr>
      <w:bookmarkStart w:id="75" w:name="_Toc479257006"/>
      <w:r w:rsidRPr="00AE4D8C">
        <w:lastRenderedPageBreak/>
        <w:t>Technische werking</w:t>
      </w:r>
      <w:bookmarkEnd w:id="75"/>
    </w:p>
    <w:p w14:paraId="387A6A49" w14:textId="7966AD4B" w:rsidR="00A4368C" w:rsidRDefault="00B6674E" w:rsidP="00A4368C">
      <w:pPr>
        <w:pStyle w:val="Heading3"/>
      </w:pPr>
      <w:bookmarkStart w:id="76" w:name="_Toc479257007"/>
      <w:r>
        <w:t>een</w:t>
      </w:r>
      <w:r w:rsidR="00A4368C" w:rsidRPr="00AE4D8C">
        <w:t xml:space="preserve"> TwentyFour gegenereerde factuur in Twinfield boeken</w:t>
      </w:r>
      <w:r>
        <w:t>/herboeken</w:t>
      </w:r>
      <w:bookmarkEnd w:id="76"/>
    </w:p>
    <w:p w14:paraId="40A97142" w14:textId="79EADA26" w:rsidR="00E4502F" w:rsidRDefault="000E3C3A" w:rsidP="00E4502F">
      <w:r>
        <w:t>F</w:t>
      </w:r>
      <w:r w:rsidR="00C13871">
        <w:t xml:space="preserve">acturen worden als transacties in </w:t>
      </w:r>
      <w:proofErr w:type="spellStart"/>
      <w:r w:rsidR="00C13871">
        <w:t>Twinfield</w:t>
      </w:r>
      <w:proofErr w:type="spellEnd"/>
      <w:r w:rsidR="00C13871">
        <w:t xml:space="preserve"> geboekt </w:t>
      </w:r>
      <w:r w:rsidR="004D79D6">
        <w:t xml:space="preserve">met de “Verzenden” knop bij facturatie en </w:t>
      </w:r>
      <w:proofErr w:type="spellStart"/>
      <w:r w:rsidR="004D79D6">
        <w:t>herboekt</w:t>
      </w:r>
      <w:proofErr w:type="spellEnd"/>
      <w:r w:rsidR="004D79D6">
        <w:t xml:space="preserve"> met de “</w:t>
      </w:r>
      <w:proofErr w:type="spellStart"/>
      <w:r w:rsidR="004D79D6">
        <w:t>Herboeken</w:t>
      </w:r>
      <w:proofErr w:type="spellEnd"/>
      <w:r w:rsidR="004D79D6">
        <w:t xml:space="preserve">” knop in facturaties. </w:t>
      </w:r>
      <w:r w:rsidR="00E4502F">
        <w:t xml:space="preserve">Via de controller wordt </w:t>
      </w:r>
      <w:commentRangeStart w:id="77"/>
      <w:r w:rsidR="00E4502F">
        <w:t>in</w:t>
      </w:r>
      <w:r w:rsidR="00AB6CC3">
        <w:t>gelogd</w:t>
      </w:r>
      <w:r w:rsidR="00E4502F">
        <w:t xml:space="preserve"> </w:t>
      </w:r>
      <w:commentRangeEnd w:id="77"/>
      <w:r w:rsidR="00C70360">
        <w:rPr>
          <w:rStyle w:val="CommentReference"/>
        </w:rPr>
        <w:commentReference w:id="77"/>
      </w:r>
      <w:r w:rsidR="00E4502F">
        <w:t xml:space="preserve">met de loginservice en vervolgens wordt het </w:t>
      </w:r>
      <w:r>
        <w:t>XML</w:t>
      </w:r>
      <w:r w:rsidR="00E4502F">
        <w:t>-object opgesteld waarmee transacties worden aangemaakt. Het resultaat wordt uiteindelijk weergegeven voor de gebruiker.</w:t>
      </w:r>
    </w:p>
    <w:p w14:paraId="61FF792D" w14:textId="7D776C7A" w:rsidR="004D79D6" w:rsidRPr="00256ADE" w:rsidRDefault="000E3C3A" w:rsidP="00256ADE">
      <w:r>
        <w:object w:dxaOrig="12241" w:dyaOrig="4860" w14:anchorId="765B702A">
          <v:shape id="_x0000_i1031" type="#_x0000_t75" style="width:466.5pt;height:185.4pt" o:ole="">
            <v:imagedata r:id="rId35" o:title=""/>
          </v:shape>
          <o:OLEObject Type="Embed" ProgID="Visio.Drawing.15" ShapeID="_x0000_i1031" DrawAspect="Content" ObjectID="_1552998884" r:id="rId36"/>
        </w:object>
      </w:r>
    </w:p>
    <w:p w14:paraId="4B4C4A8F" w14:textId="2E02505F" w:rsidR="00A4368C" w:rsidRDefault="00A4368C" w:rsidP="00A4368C">
      <w:pPr>
        <w:pStyle w:val="Heading3"/>
      </w:pPr>
      <w:bookmarkStart w:id="78" w:name="_Toc479257008"/>
      <w:r w:rsidRPr="00AE4D8C">
        <w:t>Factuurbedrag en betalingsstatus waarnemen</w:t>
      </w:r>
      <w:bookmarkEnd w:id="78"/>
    </w:p>
    <w:p w14:paraId="692E6525" w14:textId="7CF0F9E5" w:rsidR="00BE3857" w:rsidRDefault="009E1244" w:rsidP="00351CF8">
      <w:r>
        <w:t>Het factuurbedrag en de betalingsstatus worden bij geboekte facturen weergegeven. Deze gegevens worden bij bezoek van de “Factuur PDF” tab</w:t>
      </w:r>
      <w:r w:rsidR="00182241">
        <w:t>,</w:t>
      </w:r>
      <w:r>
        <w:t xml:space="preserve"> in “Facturatie”</w:t>
      </w:r>
      <w:r w:rsidR="00182241">
        <w:t>,</w:t>
      </w:r>
      <w:r w:rsidR="00736F6E">
        <w:t xml:space="preserve"> opgehaald</w:t>
      </w:r>
      <w:r>
        <w:t>. Het ophalen van deze gegevens gebeurt via een AJAX-</w:t>
      </w:r>
      <w:proofErr w:type="spellStart"/>
      <w:r>
        <w:t>request</w:t>
      </w:r>
      <w:proofErr w:type="spellEnd"/>
      <w:r>
        <w:t xml:space="preserve"> naar de “</w:t>
      </w:r>
      <w:proofErr w:type="spellStart"/>
      <w:r w:rsidR="00E727C5">
        <w:t>getTransaction</w:t>
      </w:r>
      <w:r>
        <w:t>InformationAction</w:t>
      </w:r>
      <w:proofErr w:type="spellEnd"/>
      <w:r>
        <w:t>()” in de “</w:t>
      </w:r>
      <w:proofErr w:type="spellStart"/>
      <w:r>
        <w:t>TransactionAjaxController</w:t>
      </w:r>
      <w:proofErr w:type="spellEnd"/>
      <w:r>
        <w:t xml:space="preserve">”. </w:t>
      </w:r>
    </w:p>
    <w:p w14:paraId="110B72F9" w14:textId="6636D23F" w:rsidR="00E727C5" w:rsidRDefault="00E727C5" w:rsidP="00351CF8">
      <w:r>
        <w:t xml:space="preserve">Deze controller roept als eerst de </w:t>
      </w:r>
      <w:proofErr w:type="spellStart"/>
      <w:r>
        <w:t>getInvoiceJournalEntry</w:t>
      </w:r>
      <w:proofErr w:type="spellEnd"/>
      <w:r>
        <w:t xml:space="preserve">() methode van het </w:t>
      </w:r>
      <w:proofErr w:type="spellStart"/>
      <w:r>
        <w:t>Invoice</w:t>
      </w:r>
      <w:proofErr w:type="spellEnd"/>
      <w:r>
        <w:t xml:space="preserve"> object</w:t>
      </w:r>
      <w:r w:rsidR="00BE3857">
        <w:t xml:space="preserve"> op</w:t>
      </w:r>
      <w:r>
        <w:t xml:space="preserve">. Als </w:t>
      </w:r>
      <w:r w:rsidR="00BE3857">
        <w:t>het object</w:t>
      </w:r>
      <w:r>
        <w:t xml:space="preserve"> bestaat wordt een </w:t>
      </w:r>
      <w:proofErr w:type="spellStart"/>
      <w:r>
        <w:t>InvoiceJournalEntry</w:t>
      </w:r>
      <w:proofErr w:type="spellEnd"/>
      <w:r>
        <w:t xml:space="preserve"> object </w:t>
      </w:r>
      <w:r w:rsidR="00182241">
        <w:t>teruggestuurd en</w:t>
      </w:r>
      <w:r>
        <w:t xml:space="preserve"> anders wordt</w:t>
      </w:r>
      <w:r w:rsidR="00BE3857">
        <w:t xml:space="preserve"> een</w:t>
      </w:r>
      <w:r>
        <w:t xml:space="preserve"> </w:t>
      </w:r>
      <w:proofErr w:type="spellStart"/>
      <w:r>
        <w:t>null</w:t>
      </w:r>
      <w:proofErr w:type="spellEnd"/>
      <w:r w:rsidR="00BE3857">
        <w:t xml:space="preserve"> waarde</w:t>
      </w:r>
      <w:r>
        <w:t xml:space="preserve"> teruggestuurd. In de </w:t>
      </w:r>
      <w:proofErr w:type="spellStart"/>
      <w:r>
        <w:t>InvoiceJournalEntry</w:t>
      </w:r>
      <w:proofErr w:type="spellEnd"/>
      <w:r>
        <w:t xml:space="preserve"> bevindt zich het boekstuknummer. Geboekte facturen hebben een boekstuknummer, dus hierop wordt gekeken of de factuur is geboekt. </w:t>
      </w:r>
      <w:r w:rsidR="00BE3857">
        <w:t>Boekingsgegevens zijn natuurlijk niet op te halen als het niet is geboekt, dus worden geen gegevens weergegeven.</w:t>
      </w:r>
    </w:p>
    <w:p w14:paraId="184872AB" w14:textId="06B74C21" w:rsidR="00BE3857" w:rsidRDefault="00BE3857" w:rsidP="00351CF8">
      <w:r>
        <w:t xml:space="preserve">Indien een boekstuknummer bestaat, roept de controller vervolgens de methodes: </w:t>
      </w:r>
      <w:proofErr w:type="spellStart"/>
      <w:r>
        <w:t>getInvoiceNumber</w:t>
      </w:r>
      <w:proofErr w:type="spellEnd"/>
      <w:r>
        <w:t xml:space="preserve">() van </w:t>
      </w:r>
      <w:proofErr w:type="spellStart"/>
      <w:r>
        <w:t>Invoice</w:t>
      </w:r>
      <w:proofErr w:type="spellEnd"/>
      <w:r>
        <w:t xml:space="preserve">, </w:t>
      </w:r>
      <w:proofErr w:type="spellStart"/>
      <w:r>
        <w:t>getCode</w:t>
      </w:r>
      <w:proofErr w:type="spellEnd"/>
      <w:r>
        <w:t xml:space="preserve">() van </w:t>
      </w:r>
      <w:proofErr w:type="spellStart"/>
      <w:r>
        <w:t>InvoiceJournalEntry</w:t>
      </w:r>
      <w:proofErr w:type="spellEnd"/>
      <w:r>
        <w:t xml:space="preserve"> en </w:t>
      </w:r>
      <w:proofErr w:type="spellStart"/>
      <w:r>
        <w:t>getDebtor</w:t>
      </w:r>
      <w:proofErr w:type="spellEnd"/>
      <w:r>
        <w:t xml:space="preserve">() van </w:t>
      </w:r>
      <w:proofErr w:type="spellStart"/>
      <w:r>
        <w:t>Organisation</w:t>
      </w:r>
      <w:proofErr w:type="spellEnd"/>
      <w:r>
        <w:t xml:space="preserve">, deze gegevens zijn respectievelijk het factuurnummer, </w:t>
      </w:r>
      <w:r w:rsidR="003B40F3">
        <w:t xml:space="preserve">het boekstuknummer en de debiteurnummer. </w:t>
      </w:r>
    </w:p>
    <w:p w14:paraId="29D21EA3" w14:textId="7FE67DB9" w:rsidR="00351CF8" w:rsidRPr="00351CF8" w:rsidRDefault="00E727C5" w:rsidP="00351CF8">
      <w:r>
        <w:t>De</w:t>
      </w:r>
      <w:r w:rsidR="009E1244">
        <w:t xml:space="preserve"> controller zorgt vervolgens voor een </w:t>
      </w:r>
      <w:proofErr w:type="spellStart"/>
      <w:r w:rsidR="009E1244">
        <w:t>Twinfield</w:t>
      </w:r>
      <w:proofErr w:type="spellEnd"/>
      <w:r w:rsidR="009E1244">
        <w:t xml:space="preserve"> sessie door in te loggen via de “</w:t>
      </w:r>
      <w:proofErr w:type="spellStart"/>
      <w:r w:rsidR="009E1244">
        <w:t>logIn</w:t>
      </w:r>
      <w:proofErr w:type="spellEnd"/>
      <w:r w:rsidR="009E1244">
        <w:t>()” methode in “</w:t>
      </w:r>
      <w:proofErr w:type="spellStart"/>
      <w:r w:rsidR="009E1244">
        <w:t>TwinfieldLoginService</w:t>
      </w:r>
      <w:proofErr w:type="spellEnd"/>
      <w:r w:rsidR="009E1244">
        <w:t xml:space="preserve">”, hierbij worden de </w:t>
      </w:r>
      <w:r w:rsidR="00CD0036">
        <w:t>“user”, “password” en “</w:t>
      </w:r>
      <w:proofErr w:type="spellStart"/>
      <w:r w:rsidR="00CD0036">
        <w:t>organisation</w:t>
      </w:r>
      <w:proofErr w:type="spellEnd"/>
      <w:r w:rsidR="00CD0036">
        <w:t>” eigenschappen van de “</w:t>
      </w:r>
      <w:proofErr w:type="spellStart"/>
      <w:r w:rsidR="00CD0036">
        <w:t>AccountingConfig</w:t>
      </w:r>
      <w:proofErr w:type="spellEnd"/>
      <w:r w:rsidR="00CD0036">
        <w:t>” entiteit gebruikt</w:t>
      </w:r>
      <w:r w:rsidR="009E1244">
        <w:t>.</w:t>
      </w:r>
      <w:r w:rsidR="00CD0036">
        <w:t xml:space="preserve"> Hieruit wordt een “cluster” en “</w:t>
      </w:r>
      <w:proofErr w:type="spellStart"/>
      <w:r w:rsidR="00CD0036">
        <w:t>soapHeader</w:t>
      </w:r>
      <w:proofErr w:type="spellEnd"/>
      <w:r w:rsidR="00CD0036">
        <w:t xml:space="preserve">” teruggegeven. </w:t>
      </w:r>
      <w:r w:rsidR="00BE3857">
        <w:t xml:space="preserve">De controller roept uiteindelijk de </w:t>
      </w:r>
      <w:proofErr w:type="spellStart"/>
      <w:r w:rsidR="00BE3857">
        <w:t>getTransactionInformation</w:t>
      </w:r>
      <w:proofErr w:type="spellEnd"/>
      <w:r w:rsidR="00BE3857">
        <w:t xml:space="preserve">() methode van </w:t>
      </w:r>
      <w:proofErr w:type="spellStart"/>
      <w:r w:rsidR="00BE3857">
        <w:t>TwinfieldProcessXmlService</w:t>
      </w:r>
      <w:proofErr w:type="spellEnd"/>
      <w:r w:rsidR="003B40F3">
        <w:t xml:space="preserve">, hierbij worden de volgende gegevens meegestuurd: de cluster, de </w:t>
      </w:r>
      <w:proofErr w:type="spellStart"/>
      <w:r w:rsidR="003B40F3">
        <w:t>soapHeader</w:t>
      </w:r>
      <w:proofErr w:type="spellEnd"/>
      <w:r w:rsidR="003B40F3">
        <w:t xml:space="preserve">, het factuurnummer, het boekstuknummer en debiteurnummer. Hiermee wordt </w:t>
      </w:r>
      <w:r w:rsidR="00482DDA">
        <w:t>met</w:t>
      </w:r>
      <w:r w:rsidR="003B40F3">
        <w:t xml:space="preserve"> een </w:t>
      </w:r>
      <w:proofErr w:type="spellStart"/>
      <w:r w:rsidR="003B40F3">
        <w:t>soapCall</w:t>
      </w:r>
      <w:proofErr w:type="spellEnd"/>
      <w:r w:rsidR="003B40F3">
        <w:t xml:space="preserve">() </w:t>
      </w:r>
      <w:r w:rsidR="00482DDA">
        <w:t>via</w:t>
      </w:r>
      <w:r w:rsidR="003B40F3">
        <w:t xml:space="preserve"> de </w:t>
      </w:r>
      <w:proofErr w:type="spellStart"/>
      <w:r w:rsidR="003B40F3">
        <w:t>ProcessXml</w:t>
      </w:r>
      <w:proofErr w:type="spellEnd"/>
      <w:r w:rsidR="003B40F3">
        <w:t xml:space="preserve"> </w:t>
      </w:r>
      <w:r w:rsidR="00482DDA">
        <w:t>API</w:t>
      </w:r>
      <w:r w:rsidR="003B40F3">
        <w:t xml:space="preserve"> van </w:t>
      </w:r>
      <w:proofErr w:type="spellStart"/>
      <w:r w:rsidR="003B40F3">
        <w:t>Twinf</w:t>
      </w:r>
      <w:r w:rsidR="00736F6E">
        <w:t>ield</w:t>
      </w:r>
      <w:proofErr w:type="spellEnd"/>
      <w:r w:rsidR="00736F6E">
        <w:t xml:space="preserve"> naar de transactie gezocht in de openstaande postenlijst van </w:t>
      </w:r>
      <w:proofErr w:type="spellStart"/>
      <w:r w:rsidR="00736F6E">
        <w:t>Twinfield</w:t>
      </w:r>
      <w:proofErr w:type="spellEnd"/>
      <w:r w:rsidR="00736F6E">
        <w:t xml:space="preserve">. In de postenlijst staan alleen openstaande transacties, dus de betalingsstatus is openstaand als een transactie </w:t>
      </w:r>
      <w:r w:rsidR="00182241">
        <w:t>wordt opgehaald</w:t>
      </w:r>
      <w:r w:rsidR="00736F6E">
        <w:t xml:space="preserve"> en anders is de betalingsstatus betaald.</w:t>
      </w:r>
      <w:r w:rsidR="00182241">
        <w:t xml:space="preserve"> Het factuurbedrag wordt uit de </w:t>
      </w:r>
      <w:proofErr w:type="spellStart"/>
      <w:r w:rsidR="00182241">
        <w:t>Invoice</w:t>
      </w:r>
      <w:proofErr w:type="spellEnd"/>
      <w:r w:rsidR="00182241">
        <w:t xml:space="preserve"> object opgehaald met de </w:t>
      </w:r>
      <w:proofErr w:type="spellStart"/>
      <w:r w:rsidR="00182241">
        <w:t>getPriceIncludingVat</w:t>
      </w:r>
      <w:proofErr w:type="spellEnd"/>
      <w:r w:rsidR="00182241">
        <w:t xml:space="preserve">() methode in </w:t>
      </w:r>
      <w:proofErr w:type="spellStart"/>
      <w:r w:rsidR="00182241">
        <w:t>Invoice</w:t>
      </w:r>
      <w:proofErr w:type="spellEnd"/>
      <w:r w:rsidR="00182241">
        <w:t xml:space="preserve">. Deze gegevens worden via een </w:t>
      </w:r>
      <w:proofErr w:type="spellStart"/>
      <w:r w:rsidR="00182241">
        <w:t>JsonModel</w:t>
      </w:r>
      <w:proofErr w:type="spellEnd"/>
      <w:r w:rsidR="00182241">
        <w:t xml:space="preserve"> naar het View gestuurd, wat de gebruiker uiteindelijk te zien krijgt.</w:t>
      </w:r>
    </w:p>
    <w:p w14:paraId="398D090D" w14:textId="1C1E389C" w:rsidR="00351CF8" w:rsidRPr="00351CF8" w:rsidRDefault="004C2A60" w:rsidP="00351CF8">
      <w:r>
        <w:object w:dxaOrig="17596" w:dyaOrig="11175" w14:anchorId="389A6CBF">
          <v:shape id="_x0000_i1032" type="#_x0000_t75" style="width:467.5pt;height:296.9pt" o:ole="">
            <v:imagedata r:id="rId37" o:title=""/>
          </v:shape>
          <o:OLEObject Type="Embed" ProgID="Visio.Drawing.15" ShapeID="_x0000_i1032" DrawAspect="Content" ObjectID="_1552998885" r:id="rId38"/>
        </w:object>
      </w:r>
    </w:p>
    <w:p w14:paraId="48D53A33" w14:textId="27312330" w:rsidR="00A4368C" w:rsidRDefault="00A4368C" w:rsidP="00A4368C">
      <w:pPr>
        <w:pStyle w:val="Heading3"/>
      </w:pPr>
      <w:bookmarkStart w:id="79" w:name="_Toc479257009"/>
      <w:r w:rsidRPr="00AE4D8C">
        <w:t>Openstaand bedrag en dagen oud waarnemen bij openstaande facturen</w:t>
      </w:r>
      <w:bookmarkEnd w:id="79"/>
    </w:p>
    <w:p w14:paraId="231FB94A" w14:textId="3E93EBBF" w:rsidR="00A23636" w:rsidRPr="00A23636" w:rsidRDefault="00736F6E" w:rsidP="00A23636">
      <w:r>
        <w:t>Het openstaand bedrag en dagen oud gegevens worden op dezelfde manier opgehaald als het</w:t>
      </w:r>
      <w:r w:rsidR="00182241">
        <w:t xml:space="preserve"> van de betalingsstatus, maar deze gegevens worden alleen weergegeven als de betalingsstatus openstaand is. </w:t>
      </w:r>
    </w:p>
    <w:p w14:paraId="37267FBC" w14:textId="131BC2F7" w:rsidR="00A4368C" w:rsidRDefault="00A4368C" w:rsidP="00A4368C">
      <w:pPr>
        <w:pStyle w:val="Heading3"/>
      </w:pPr>
      <w:bookmarkStart w:id="80" w:name="_Toc479257010"/>
      <w:r w:rsidRPr="00AE4D8C">
        <w:t>Herinneringen in gradaties versturen</w:t>
      </w:r>
      <w:r w:rsidR="00B6674E">
        <w:t xml:space="preserve"> via e-mail of post</w:t>
      </w:r>
      <w:r w:rsidRPr="00AE4D8C">
        <w:t xml:space="preserve"> bij openstaande facturen</w:t>
      </w:r>
      <w:bookmarkEnd w:id="80"/>
    </w:p>
    <w:p w14:paraId="2B13485C" w14:textId="21C9984B" w:rsidR="0030213F" w:rsidRPr="0030213F" w:rsidRDefault="0030213F" w:rsidP="0030213F">
      <w:r>
        <w:t xml:space="preserve">Herinneringen zijn in gradaties te versturen. De controller reageert op basis van de geklikte herinnering, maar het versturen van elke herinnering gaat op dezelfde manier. Er wordt eerst gekeken naar de verzendtype voor de factuur in de </w:t>
      </w:r>
      <w:proofErr w:type="spellStart"/>
      <w:r>
        <w:t>InvoiceDelivery</w:t>
      </w:r>
      <w:proofErr w:type="spellEnd"/>
      <w:r>
        <w:t xml:space="preserve"> klasse met de </w:t>
      </w:r>
      <w:proofErr w:type="spellStart"/>
      <w:r>
        <w:t>getInvoiceDeliveryId</w:t>
      </w:r>
      <w:proofErr w:type="spellEnd"/>
      <w:r>
        <w:t xml:space="preserve">() methode. </w:t>
      </w:r>
      <w:proofErr w:type="spellStart"/>
      <w:r>
        <w:t>InvoiceDeliveryId</w:t>
      </w:r>
      <w:proofErr w:type="spellEnd"/>
      <w:r>
        <w:t xml:space="preserve"> met de waarde 2 is het </w:t>
      </w:r>
      <w:proofErr w:type="spellStart"/>
      <w:r>
        <w:t>id</w:t>
      </w:r>
      <w:proofErr w:type="spellEnd"/>
      <w:r>
        <w:t xml:space="preserve"> voor email en 1 is voor post. Als de </w:t>
      </w:r>
      <w:proofErr w:type="spellStart"/>
      <w:r>
        <w:t>invoiceDeliveryId</w:t>
      </w:r>
      <w:proofErr w:type="spellEnd"/>
      <w:r>
        <w:t xml:space="preserve"> 2 is, wordt een e-mail via de </w:t>
      </w:r>
      <w:proofErr w:type="spellStart"/>
      <w:r>
        <w:t>getOrganisationEmail</w:t>
      </w:r>
      <w:proofErr w:type="spellEnd"/>
      <w:r>
        <w:t xml:space="preserve">() methode van </w:t>
      </w:r>
      <w:proofErr w:type="spellStart"/>
      <w:r>
        <w:t>InvoiceOrganisationEmail</w:t>
      </w:r>
      <w:proofErr w:type="spellEnd"/>
      <w:r>
        <w:t xml:space="preserve"> verzonden. In geval van </w:t>
      </w:r>
      <w:proofErr w:type="spellStart"/>
      <w:r>
        <w:t>invoiceDeliveryId</w:t>
      </w:r>
      <w:proofErr w:type="spellEnd"/>
      <w:r>
        <w:t xml:space="preserve"> 1 wordt er naar de printpagina </w:t>
      </w:r>
      <w:proofErr w:type="spellStart"/>
      <w:r>
        <w:t>geredirect</w:t>
      </w:r>
      <w:proofErr w:type="spellEnd"/>
      <w:r>
        <w:t xml:space="preserve">. </w:t>
      </w:r>
    </w:p>
    <w:p w14:paraId="6406D894" w14:textId="0EDD7A7D" w:rsidR="00182241" w:rsidRPr="00182241" w:rsidRDefault="000E3C3A" w:rsidP="00182241">
      <w:r>
        <w:object w:dxaOrig="14671" w:dyaOrig="6196" w14:anchorId="546644FA">
          <v:shape id="_x0000_i1033" type="#_x0000_t75" style="width:467.5pt;height:197.25pt" o:ole="">
            <v:imagedata r:id="rId39" o:title=""/>
          </v:shape>
          <o:OLEObject Type="Embed" ProgID="Visio.Drawing.15" ShapeID="_x0000_i1033" DrawAspect="Content" ObjectID="_1552998886" r:id="rId40"/>
        </w:object>
      </w:r>
    </w:p>
    <w:p w14:paraId="5AFF1488" w14:textId="2AA6B417" w:rsidR="00A4368C" w:rsidRDefault="00A4368C" w:rsidP="00A4368C">
      <w:pPr>
        <w:pStyle w:val="Heading3"/>
      </w:pPr>
      <w:bookmarkStart w:id="81" w:name="_Toc479257011"/>
      <w:r w:rsidRPr="00AE4D8C">
        <w:t>Verstuurdatums van herinneringen waarnemen</w:t>
      </w:r>
      <w:bookmarkEnd w:id="81"/>
    </w:p>
    <w:p w14:paraId="2F257B16" w14:textId="3695DF0B" w:rsidR="00836D47" w:rsidRDefault="0030213F" w:rsidP="00C13906">
      <w:r>
        <w:t>Bij verzending van herinneringen via post of e-mail wordt de geklikte knop invalide gesteld met de verzenddatum erachter getoond. Als er een volgende gradatie knop bestaat, wordt die knop dan beschikbaar gesteld.</w:t>
      </w:r>
      <w:r w:rsidR="00836D47">
        <w:br w:type="page"/>
      </w:r>
    </w:p>
    <w:p w14:paraId="112B8065" w14:textId="183A1080" w:rsidR="00836D47" w:rsidRDefault="00836D47" w:rsidP="00836D47">
      <w:pPr>
        <w:pStyle w:val="Heading1"/>
      </w:pPr>
      <w:bookmarkStart w:id="82" w:name="_Toc479257012"/>
      <w:r>
        <w:lastRenderedPageBreak/>
        <w:t>Datamodel</w:t>
      </w:r>
      <w:bookmarkEnd w:id="82"/>
    </w:p>
    <w:p w14:paraId="14914A0A" w14:textId="0ADC625E" w:rsidR="00C34688" w:rsidRPr="00C34688" w:rsidRDefault="00C70360" w:rsidP="00C34688">
      <w:r>
        <w:rPr>
          <w:rStyle w:val="CommentReference"/>
        </w:rPr>
        <w:commentReference w:id="83"/>
      </w:r>
      <w:r w:rsidR="00AB6CC3" w:rsidRPr="00AB6CC3">
        <w:t xml:space="preserve"> </w:t>
      </w:r>
      <w:r w:rsidR="00AB6CC3">
        <w:rPr>
          <w:noProof/>
          <w:lang w:val="en-US" w:eastAsia="en-US"/>
        </w:rPr>
        <w:drawing>
          <wp:inline distT="0" distB="0" distL="0" distR="0" wp14:anchorId="35CC6CB2" wp14:editId="22EC0AF2">
            <wp:extent cx="5943600" cy="4664776"/>
            <wp:effectExtent l="0" t="0" r="0" b="2540"/>
            <wp:docPr id="16" name="Picture 16" descr="C:\Users\Phat Tran\AppData\Local\Microsoft\Windows\INetCache\Content.Word\Datamode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t Tran\AppData\Local\Microsoft\Windows\INetCache\Content.Word\Datamodel v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64776"/>
                    </a:xfrm>
                    <a:prstGeom prst="rect">
                      <a:avLst/>
                    </a:prstGeom>
                    <a:noFill/>
                    <a:ln>
                      <a:noFill/>
                    </a:ln>
                  </pic:spPr>
                </pic:pic>
              </a:graphicData>
            </a:graphic>
          </wp:inline>
        </w:drawing>
      </w:r>
    </w:p>
    <w:p w14:paraId="0FBE513F" w14:textId="7ACB60B9" w:rsidR="00836D47" w:rsidRDefault="00836D47" w:rsidP="00836D47">
      <w:pPr>
        <w:pStyle w:val="Heading1"/>
      </w:pPr>
      <w:bookmarkStart w:id="84" w:name="_Toc479257013"/>
      <w:r>
        <w:lastRenderedPageBreak/>
        <w:t>Sequentiediagrammen</w:t>
      </w:r>
      <w:bookmarkEnd w:id="84"/>
    </w:p>
    <w:p w14:paraId="558CC100" w14:textId="5AE96CE2" w:rsidR="00836D47" w:rsidRDefault="00836D47" w:rsidP="00836D47">
      <w:pPr>
        <w:pStyle w:val="Heading2"/>
      </w:pPr>
      <w:bookmarkStart w:id="85" w:name="_Toc479257014"/>
      <w:r>
        <w:t>TwinfieldLoginService</w:t>
      </w:r>
      <w:bookmarkEnd w:id="85"/>
    </w:p>
    <w:p w14:paraId="4802F5BD" w14:textId="216A296B" w:rsidR="00836D47" w:rsidRPr="00836D47" w:rsidRDefault="00836D47" w:rsidP="00836D47">
      <w:r>
        <w:object w:dxaOrig="17551" w:dyaOrig="8461" w14:anchorId="36F64963">
          <v:shape id="_x0000_i1034" type="#_x0000_t75" style="width:467.5pt;height:225.85pt" o:ole="">
            <v:imagedata r:id="rId42" o:title=""/>
          </v:shape>
          <o:OLEObject Type="Embed" ProgID="Visio.Drawing.15" ShapeID="_x0000_i1034" DrawAspect="Content" ObjectID="_1552998887" r:id="rId43"/>
        </w:object>
      </w:r>
    </w:p>
    <w:sectPr w:rsidR="00836D47" w:rsidRPr="00836D4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Phat Tran" w:date="2017-03-21T13:28:00Z" w:initials="PT">
    <w:p w14:paraId="5DADE538" w14:textId="77777777" w:rsidR="00AB6CC3" w:rsidRPr="001B0266" w:rsidRDefault="00AB6CC3" w:rsidP="00BB4571">
      <w:pPr>
        <w:rPr>
          <w:color w:val="FF0000"/>
        </w:rPr>
      </w:pPr>
      <w:r>
        <w:rPr>
          <w:rStyle w:val="CommentReference"/>
        </w:rPr>
        <w:annotationRef/>
      </w:r>
      <w:r w:rsidRPr="001B0266">
        <w:rPr>
          <w:color w:val="FF0000"/>
        </w:rPr>
        <w:t>&lt;!—Datamodel?--&gt;</w:t>
      </w:r>
    </w:p>
    <w:p w14:paraId="733F8296" w14:textId="77777777" w:rsidR="00AB6CC3" w:rsidRDefault="00AB6CC3" w:rsidP="00BB4571">
      <w:pPr>
        <w:pStyle w:val="CommentText"/>
        <w:ind w:left="0"/>
      </w:pPr>
    </w:p>
  </w:comment>
  <w:comment w:id="32" w:author="Phat Tran" w:date="2017-03-21T13:28:00Z" w:initials="PT">
    <w:p w14:paraId="3EE148F8" w14:textId="77777777" w:rsidR="00AB6CC3" w:rsidRPr="0091314E" w:rsidRDefault="00AB6CC3" w:rsidP="001B0266">
      <w:pPr>
        <w:rPr>
          <w:color w:val="FF0000"/>
        </w:rPr>
      </w:pPr>
      <w:r>
        <w:rPr>
          <w:rStyle w:val="CommentReference"/>
        </w:rPr>
        <w:annotationRef/>
      </w:r>
      <w:r w:rsidRPr="0091314E">
        <w:rPr>
          <w:color w:val="FF0000"/>
        </w:rPr>
        <w:t>&lt;!—ADD CHAPTERS?--&gt;</w:t>
      </w:r>
    </w:p>
    <w:p w14:paraId="63B932C0" w14:textId="77777777" w:rsidR="00AB6CC3" w:rsidRDefault="00AB6CC3">
      <w:pPr>
        <w:pStyle w:val="CommentText"/>
      </w:pPr>
    </w:p>
  </w:comment>
  <w:comment w:id="41" w:author="Phat Tran" w:date="2017-03-22T12:02:00Z" w:initials="PT">
    <w:p w14:paraId="35D85346" w14:textId="2A7C9C75" w:rsidR="00AB6CC3" w:rsidRDefault="00AB6CC3" w:rsidP="00050E1E">
      <w:pPr>
        <w:pStyle w:val="CommentText"/>
      </w:pPr>
      <w:r>
        <w:rPr>
          <w:rStyle w:val="CommentReference"/>
        </w:rPr>
        <w:annotationRef/>
      </w:r>
      <w:r>
        <w:t>Uitbreiden?</w:t>
      </w:r>
    </w:p>
  </w:comment>
  <w:comment w:id="42" w:author="Phat Tran" w:date="2017-03-22T11:32:00Z" w:initials="PT">
    <w:p w14:paraId="6069BF5B" w14:textId="5C5FC7D3" w:rsidR="00AB6CC3" w:rsidRDefault="00AB6CC3">
      <w:pPr>
        <w:pStyle w:val="CommentText"/>
      </w:pPr>
      <w:r>
        <w:rPr>
          <w:rStyle w:val="CommentReference"/>
        </w:rPr>
        <w:annotationRef/>
      </w:r>
      <w:r>
        <w:t xml:space="preserve">HTTP paragraaf toevoegen onder </w:t>
      </w:r>
      <w:proofErr w:type="spellStart"/>
      <w:r>
        <w:t>Technologiën</w:t>
      </w:r>
      <w:proofErr w:type="spellEnd"/>
      <w:r>
        <w:t>?</w:t>
      </w:r>
    </w:p>
  </w:comment>
  <w:comment w:id="46" w:author="Phat Tran" w:date="2017-03-22T11:47:00Z" w:initials="PT">
    <w:p w14:paraId="0F4DC14F" w14:textId="44ED62FD" w:rsidR="00AB6CC3" w:rsidRDefault="00AB6CC3" w:rsidP="00951A7F">
      <w:pPr>
        <w:pStyle w:val="CommentText"/>
      </w:pPr>
      <w:r>
        <w:rPr>
          <w:rStyle w:val="CommentReference"/>
        </w:rPr>
        <w:annotationRef/>
      </w:r>
      <w:r>
        <w:t>Uitbreiden</w:t>
      </w:r>
    </w:p>
  </w:comment>
  <w:comment w:id="48" w:author="Phat Tran" w:date="2017-03-21T13:29:00Z" w:initials="PT">
    <w:p w14:paraId="093B51B9" w14:textId="7F29C295" w:rsidR="00AB6CC3" w:rsidRDefault="00AB6CC3">
      <w:pPr>
        <w:pStyle w:val="CommentText"/>
      </w:pPr>
      <w:r>
        <w:rPr>
          <w:rStyle w:val="CommentReference"/>
        </w:rPr>
        <w:annotationRef/>
      </w:r>
      <w:proofErr w:type="spellStart"/>
      <w:r>
        <w:t>API’s</w:t>
      </w:r>
      <w:proofErr w:type="spellEnd"/>
      <w:r>
        <w:t xml:space="preserve"> omschrijven </w:t>
      </w:r>
      <w:proofErr w:type="spellStart"/>
      <w:r>
        <w:t>jonguh</w:t>
      </w:r>
      <w:proofErr w:type="spellEnd"/>
    </w:p>
    <w:p w14:paraId="43BAE479" w14:textId="77777777" w:rsidR="00AB6CC3" w:rsidRDefault="00AB6CC3" w:rsidP="001B0266">
      <w:pPr>
        <w:pStyle w:val="CommentText"/>
        <w:ind w:left="0"/>
      </w:pPr>
    </w:p>
  </w:comment>
  <w:comment w:id="49" w:author="Lars van der Sangen" w:date="2017-04-06T14:36:00Z" w:initials="LvdS">
    <w:p w14:paraId="10A31A27" w14:textId="00458814" w:rsidR="00AB6CC3" w:rsidRDefault="00AB6CC3">
      <w:pPr>
        <w:pStyle w:val="CommentText"/>
      </w:pPr>
      <w:r>
        <w:rPr>
          <w:rStyle w:val="CommentReference"/>
        </w:rPr>
        <w:annotationRef/>
      </w:r>
      <w:r>
        <w:t xml:space="preserve">Ik zou hier vermelden hoe je aan een cluster komt. </w:t>
      </w:r>
      <w:r>
        <w:t>( of vermelden naar pagina 17 waar dit al uitgelegd staat</w:t>
      </w:r>
    </w:p>
  </w:comment>
  <w:comment w:id="55" w:author="Phat Tran" w:date="2017-03-24T13:30:00Z" w:initials="PT">
    <w:p w14:paraId="5A7B07CD" w14:textId="32840507" w:rsidR="00AB6CC3" w:rsidRDefault="00AB6CC3">
      <w:pPr>
        <w:pStyle w:val="CommentText"/>
      </w:pPr>
      <w:r>
        <w:rPr>
          <w:rStyle w:val="CommentReference"/>
        </w:rPr>
        <w:annotationRef/>
      </w:r>
      <w:r>
        <w:t>Voorbeeld oude module en nieuwe, information well terug voegen bij nieuwe design.</w:t>
      </w:r>
    </w:p>
  </w:comment>
  <w:comment w:id="65" w:author="Phat Tran" w:date="2017-03-29T12:49:00Z" w:initials="PT">
    <w:p w14:paraId="466B680D" w14:textId="064DB834" w:rsidR="00AB6CC3" w:rsidRDefault="00AB6CC3">
      <w:pPr>
        <w:pStyle w:val="CommentText"/>
      </w:pPr>
      <w:r>
        <w:rPr>
          <w:rStyle w:val="CommentReference"/>
        </w:rPr>
        <w:annotationRef/>
      </w:r>
      <w:r>
        <w:t>Voorbeeld?</w:t>
      </w:r>
    </w:p>
  </w:comment>
  <w:comment w:id="77" w:author="Lars van der Sangen" w:date="2017-04-06T15:14:00Z" w:initials="LvdS">
    <w:p w14:paraId="76856232" w14:textId="725A7BB1" w:rsidR="00AB6CC3" w:rsidRDefault="00AB6CC3">
      <w:pPr>
        <w:pStyle w:val="CommentText"/>
      </w:pPr>
      <w:r>
        <w:rPr>
          <w:rStyle w:val="CommentReference"/>
        </w:rPr>
        <w:annotationRef/>
      </w:r>
      <w:r>
        <w:rPr>
          <w:rStyle w:val="CommentReference"/>
        </w:rPr>
        <w:t xml:space="preserve">Niet inlogt maar </w:t>
      </w:r>
      <w:proofErr w:type="spellStart"/>
      <w:r>
        <w:rPr>
          <w:rStyle w:val="CommentReference"/>
        </w:rPr>
        <w:t>ingelogt</w:t>
      </w:r>
      <w:proofErr w:type="spellEnd"/>
      <w:r>
        <w:rPr>
          <w:rStyle w:val="CommentReference"/>
        </w:rPr>
        <w:t xml:space="preserve"> of ingelogd, een van de 2</w:t>
      </w:r>
    </w:p>
  </w:comment>
  <w:comment w:id="83" w:author="Lars van der Sangen" w:date="2017-04-06T15:24:00Z" w:initials="LvdS">
    <w:p w14:paraId="4AD0E8AB" w14:textId="77777777" w:rsidR="00AB6CC3" w:rsidRDefault="00AB6CC3">
      <w:pPr>
        <w:pStyle w:val="CommentText"/>
      </w:pPr>
      <w:r>
        <w:rPr>
          <w:rStyle w:val="CommentReference"/>
        </w:rPr>
        <w:annotationRef/>
      </w:r>
      <w:r>
        <w:t>Ik zou het zo typen;</w:t>
      </w:r>
    </w:p>
    <w:p w14:paraId="78B0E82E" w14:textId="23834264" w:rsidR="00AB6CC3" w:rsidRDefault="00AB6CC3">
      <w:pPr>
        <w:pStyle w:val="CommentText"/>
      </w:pPr>
      <w:r>
        <w:t xml:space="preserve">Relaties met een </w:t>
      </w:r>
      <w:proofErr w:type="spellStart"/>
      <w:r>
        <w:t>tenantId</w:t>
      </w:r>
      <w:proofErr w:type="spellEnd"/>
      <w:r>
        <w:t xml:space="preserve"> veld in de ERD hebben wel een relatie met de tabel ‘tenant’. Maar ze in dit geval voor het behoud van overzicht weggelaten (de relatie lijntjes)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3F8296" w15:done="1"/>
  <w15:commentEx w15:paraId="63B932C0" w15:done="1"/>
  <w15:commentEx w15:paraId="35D85346" w15:done="1"/>
  <w15:commentEx w15:paraId="6069BF5B" w15:done="1"/>
  <w15:commentEx w15:paraId="0F4DC14F" w15:done="1"/>
  <w15:commentEx w15:paraId="43BAE479" w15:done="1"/>
  <w15:commentEx w15:paraId="10A31A27" w15:done="1"/>
  <w15:commentEx w15:paraId="5A7B07CD" w15:done="1"/>
  <w15:commentEx w15:paraId="466B680D" w15:done="1"/>
  <w15:commentEx w15:paraId="76856232" w15:done="1"/>
  <w15:commentEx w15:paraId="78B0E82E"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9D23E" w14:textId="77777777" w:rsidR="00B81B53" w:rsidRDefault="00B81B53">
      <w:r>
        <w:separator/>
      </w:r>
    </w:p>
    <w:p w14:paraId="55536525" w14:textId="77777777" w:rsidR="00B81B53" w:rsidRDefault="00B81B53"/>
  </w:endnote>
  <w:endnote w:type="continuationSeparator" w:id="0">
    <w:p w14:paraId="195EFC58" w14:textId="77777777" w:rsidR="00B81B53" w:rsidRDefault="00B81B53">
      <w:r>
        <w:continuationSeparator/>
      </w:r>
    </w:p>
    <w:p w14:paraId="6C0382A0" w14:textId="77777777" w:rsidR="00B81B53" w:rsidRDefault="00B81B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AB6CC3" w14:paraId="3719C450" w14:textId="77777777">
      <w:tc>
        <w:tcPr>
          <w:tcW w:w="750" w:type="pct"/>
        </w:tcPr>
        <w:p w14:paraId="59845395" w14:textId="44E1D9EE" w:rsidR="00AB6CC3" w:rsidRDefault="00AB6CC3">
          <w:pPr>
            <w:pStyle w:val="Footer"/>
          </w:pPr>
          <w:r>
            <w:fldChar w:fldCharType="begin"/>
          </w:r>
          <w:r>
            <w:instrText xml:space="preserve"> CREATEDATE  \@ "dd-MM-yy"  \* MERGEFORMAT </w:instrText>
          </w:r>
          <w:r>
            <w:fldChar w:fldCharType="separate"/>
          </w:r>
          <w:r>
            <w:rPr>
              <w:noProof/>
            </w:rPr>
            <w:t>06-04-17</w:t>
          </w:r>
          <w:r>
            <w:fldChar w:fldCharType="end"/>
          </w:r>
        </w:p>
      </w:tc>
      <w:sdt>
        <w:sdtPr>
          <w:alias w:val="Title"/>
          <w:tag w:val=""/>
          <w:id w:val="-288661149"/>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44875737" w14:textId="77777777" w:rsidR="00AB6CC3" w:rsidRDefault="00AB6CC3">
              <w:pPr>
                <w:pStyle w:val="Footer"/>
                <w:jc w:val="center"/>
              </w:pPr>
              <w:r>
                <w:t>Technisch ontwerp</w:t>
              </w:r>
            </w:p>
          </w:tc>
        </w:sdtContent>
      </w:sdt>
      <w:tc>
        <w:tcPr>
          <w:tcW w:w="750" w:type="pct"/>
        </w:tcPr>
        <w:p w14:paraId="1729BBE3" w14:textId="53B805E5" w:rsidR="00AB6CC3" w:rsidRDefault="00AB6CC3">
          <w:pPr>
            <w:pStyle w:val="Footer"/>
            <w:jc w:val="right"/>
          </w:pPr>
          <w:r>
            <w:fldChar w:fldCharType="begin"/>
          </w:r>
          <w:r>
            <w:instrText xml:space="preserve"> PAGE  \* Arabic </w:instrText>
          </w:r>
          <w:r>
            <w:fldChar w:fldCharType="separate"/>
          </w:r>
          <w:r w:rsidR="008D4D7B">
            <w:rPr>
              <w:noProof/>
            </w:rPr>
            <w:t>1</w:t>
          </w:r>
          <w:r>
            <w:fldChar w:fldCharType="end"/>
          </w:r>
        </w:p>
      </w:tc>
    </w:tr>
  </w:tbl>
  <w:p w14:paraId="728D0A86" w14:textId="77777777" w:rsidR="00AB6CC3" w:rsidRDefault="00AB6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D55D5" w14:textId="77777777" w:rsidR="00B81B53" w:rsidRDefault="00B81B53">
      <w:r>
        <w:separator/>
      </w:r>
    </w:p>
    <w:p w14:paraId="3E62C5C3" w14:textId="77777777" w:rsidR="00B81B53" w:rsidRDefault="00B81B53"/>
  </w:footnote>
  <w:footnote w:type="continuationSeparator" w:id="0">
    <w:p w14:paraId="1B948AD0" w14:textId="77777777" w:rsidR="00B81B53" w:rsidRDefault="00B81B53">
      <w:r>
        <w:continuationSeparator/>
      </w:r>
    </w:p>
    <w:p w14:paraId="2C9E2036" w14:textId="77777777" w:rsidR="00B81B53" w:rsidRDefault="00B81B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701FE" w14:textId="77777777" w:rsidR="00AB6CC3" w:rsidRDefault="00AB6CC3"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10F419F7"/>
    <w:multiLevelType w:val="hybridMultilevel"/>
    <w:tmpl w:val="C18C9232"/>
    <w:lvl w:ilvl="0" w:tplc="CE7E4524">
      <w:start w:val="16"/>
      <w:numFmt w:val="bullet"/>
      <w:lvlText w:val="-"/>
      <w:lvlJc w:val="left"/>
      <w:pPr>
        <w:ind w:left="432" w:hanging="360"/>
      </w:pPr>
      <w:rPr>
        <w:rFonts w:ascii="Calibri" w:eastAsiaTheme="minorEastAsia" w:hAnsi="Calibri" w:cs="Calibri" w:hint="default"/>
      </w:rPr>
    </w:lvl>
    <w:lvl w:ilvl="1" w:tplc="04090003">
      <w:start w:val="1"/>
      <w:numFmt w:val="bullet"/>
      <w:lvlText w:val="o"/>
      <w:lvlJc w:val="left"/>
      <w:pPr>
        <w:ind w:left="1152" w:hanging="360"/>
      </w:pPr>
      <w:rPr>
        <w:rFonts w:ascii="Courier New" w:hAnsi="Courier New" w:cs="Courier New" w:hint="default"/>
      </w:rPr>
    </w:lvl>
    <w:lvl w:ilvl="2" w:tplc="04090005">
      <w:start w:val="1"/>
      <w:numFmt w:val="bullet"/>
      <w:lvlText w:val=""/>
      <w:lvlJc w:val="left"/>
      <w:pPr>
        <w:ind w:left="1872" w:hanging="360"/>
      </w:pPr>
      <w:rPr>
        <w:rFonts w:ascii="Wingdings" w:hAnsi="Wingdings" w:hint="default"/>
      </w:rPr>
    </w:lvl>
    <w:lvl w:ilvl="3" w:tplc="0409000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9041A"/>
    <w:multiLevelType w:val="hybridMultilevel"/>
    <w:tmpl w:val="933839B0"/>
    <w:lvl w:ilvl="0" w:tplc="A226136C">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15:restartNumberingAfterBreak="0">
    <w:nsid w:val="58255C7A"/>
    <w:multiLevelType w:val="multilevel"/>
    <w:tmpl w:val="02748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3A1425"/>
    <w:multiLevelType w:val="hybridMultilevel"/>
    <w:tmpl w:val="04EE735C"/>
    <w:lvl w:ilvl="0" w:tplc="ACE8CA8C">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8" w15:restartNumberingAfterBreak="0">
    <w:nsid w:val="72E33706"/>
    <w:multiLevelType w:val="hybridMultilevel"/>
    <w:tmpl w:val="4A368FE6"/>
    <w:lvl w:ilvl="0" w:tplc="757A3FAE">
      <w:start w:val="9"/>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8"/>
  </w:num>
  <w:num w:numId="7">
    <w:abstractNumId w:val="6"/>
  </w:num>
  <w:num w:numId="8">
    <w:abstractNumId w:val="5"/>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t Tran">
    <w15:presenceInfo w15:providerId="None" w15:userId="Phat Tran"/>
  </w15:person>
  <w15:person w15:author="Lars van der Sangen">
    <w15:presenceInfo w15:providerId="Windows Live" w15:userId="6870affb06b79f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2D4D"/>
    <w:rsid w:val="00003FD1"/>
    <w:rsid w:val="00004209"/>
    <w:rsid w:val="00015885"/>
    <w:rsid w:val="00030D4B"/>
    <w:rsid w:val="00032F75"/>
    <w:rsid w:val="0004076B"/>
    <w:rsid w:val="00041A26"/>
    <w:rsid w:val="00050E1E"/>
    <w:rsid w:val="000610D4"/>
    <w:rsid w:val="00061782"/>
    <w:rsid w:val="000650C5"/>
    <w:rsid w:val="0006635D"/>
    <w:rsid w:val="000712E5"/>
    <w:rsid w:val="000870B6"/>
    <w:rsid w:val="00092536"/>
    <w:rsid w:val="000A463E"/>
    <w:rsid w:val="000B1AEE"/>
    <w:rsid w:val="000B7779"/>
    <w:rsid w:val="000C697A"/>
    <w:rsid w:val="000D03E1"/>
    <w:rsid w:val="000D6193"/>
    <w:rsid w:val="000E0A42"/>
    <w:rsid w:val="000E3C3A"/>
    <w:rsid w:val="000E773B"/>
    <w:rsid w:val="000F07C6"/>
    <w:rsid w:val="00102980"/>
    <w:rsid w:val="00121454"/>
    <w:rsid w:val="00124377"/>
    <w:rsid w:val="001250AB"/>
    <w:rsid w:val="00141E8D"/>
    <w:rsid w:val="00165D21"/>
    <w:rsid w:val="00165D43"/>
    <w:rsid w:val="00166403"/>
    <w:rsid w:val="001708E2"/>
    <w:rsid w:val="00182241"/>
    <w:rsid w:val="001838A3"/>
    <w:rsid w:val="00187084"/>
    <w:rsid w:val="00192E0E"/>
    <w:rsid w:val="00193440"/>
    <w:rsid w:val="00194C68"/>
    <w:rsid w:val="001A7011"/>
    <w:rsid w:val="001A751E"/>
    <w:rsid w:val="001A7965"/>
    <w:rsid w:val="001B0266"/>
    <w:rsid w:val="001B3551"/>
    <w:rsid w:val="001B3BFF"/>
    <w:rsid w:val="001B74B3"/>
    <w:rsid w:val="001D50C7"/>
    <w:rsid w:val="001E7132"/>
    <w:rsid w:val="001F1A57"/>
    <w:rsid w:val="001F1F51"/>
    <w:rsid w:val="001F3BCC"/>
    <w:rsid w:val="00207F5F"/>
    <w:rsid w:val="00223DFA"/>
    <w:rsid w:val="00226B37"/>
    <w:rsid w:val="00227CDF"/>
    <w:rsid w:val="002305F1"/>
    <w:rsid w:val="002524B3"/>
    <w:rsid w:val="00253F4E"/>
    <w:rsid w:val="00256ADE"/>
    <w:rsid w:val="00267BC4"/>
    <w:rsid w:val="0027147A"/>
    <w:rsid w:val="002760E6"/>
    <w:rsid w:val="00287D8F"/>
    <w:rsid w:val="002A0F7E"/>
    <w:rsid w:val="002A3DD5"/>
    <w:rsid w:val="002A4AF0"/>
    <w:rsid w:val="002A613B"/>
    <w:rsid w:val="002B1DD6"/>
    <w:rsid w:val="002B2BEE"/>
    <w:rsid w:val="002B406D"/>
    <w:rsid w:val="002B4DA2"/>
    <w:rsid w:val="002D0E93"/>
    <w:rsid w:val="002E2FB4"/>
    <w:rsid w:val="002F32C8"/>
    <w:rsid w:val="0030213F"/>
    <w:rsid w:val="00305A98"/>
    <w:rsid w:val="00310A07"/>
    <w:rsid w:val="003224EA"/>
    <w:rsid w:val="00333F93"/>
    <w:rsid w:val="0033448C"/>
    <w:rsid w:val="00341B97"/>
    <w:rsid w:val="00351CF8"/>
    <w:rsid w:val="003520F5"/>
    <w:rsid w:val="00356D52"/>
    <w:rsid w:val="00361E5A"/>
    <w:rsid w:val="00363162"/>
    <w:rsid w:val="0036377B"/>
    <w:rsid w:val="00367965"/>
    <w:rsid w:val="0037481B"/>
    <w:rsid w:val="00374B8E"/>
    <w:rsid w:val="00377ACA"/>
    <w:rsid w:val="00382883"/>
    <w:rsid w:val="003838A3"/>
    <w:rsid w:val="00392A66"/>
    <w:rsid w:val="00392CE8"/>
    <w:rsid w:val="003937CA"/>
    <w:rsid w:val="003B40F3"/>
    <w:rsid w:val="003B7701"/>
    <w:rsid w:val="003C339D"/>
    <w:rsid w:val="003D75F6"/>
    <w:rsid w:val="003E1363"/>
    <w:rsid w:val="003E1E12"/>
    <w:rsid w:val="003E3C98"/>
    <w:rsid w:val="00401417"/>
    <w:rsid w:val="00406546"/>
    <w:rsid w:val="00430F6C"/>
    <w:rsid w:val="004351CC"/>
    <w:rsid w:val="00453A89"/>
    <w:rsid w:val="00454027"/>
    <w:rsid w:val="00461397"/>
    <w:rsid w:val="004657E1"/>
    <w:rsid w:val="00466715"/>
    <w:rsid w:val="00471B5B"/>
    <w:rsid w:val="00473287"/>
    <w:rsid w:val="00473DD9"/>
    <w:rsid w:val="00473FF7"/>
    <w:rsid w:val="00475B9E"/>
    <w:rsid w:val="00477D5B"/>
    <w:rsid w:val="00482DDA"/>
    <w:rsid w:val="004A442D"/>
    <w:rsid w:val="004B6955"/>
    <w:rsid w:val="004C2A60"/>
    <w:rsid w:val="004C3EAC"/>
    <w:rsid w:val="004C7BA2"/>
    <w:rsid w:val="004D523E"/>
    <w:rsid w:val="004D79D6"/>
    <w:rsid w:val="004E7587"/>
    <w:rsid w:val="0050334D"/>
    <w:rsid w:val="0051143A"/>
    <w:rsid w:val="005127EB"/>
    <w:rsid w:val="00512EAA"/>
    <w:rsid w:val="00513931"/>
    <w:rsid w:val="005161B8"/>
    <w:rsid w:val="005221AE"/>
    <w:rsid w:val="005363C9"/>
    <w:rsid w:val="00556883"/>
    <w:rsid w:val="00565AD1"/>
    <w:rsid w:val="005709AA"/>
    <w:rsid w:val="0059521F"/>
    <w:rsid w:val="005B79B5"/>
    <w:rsid w:val="005D74D5"/>
    <w:rsid w:val="005E43A2"/>
    <w:rsid w:val="005F3E87"/>
    <w:rsid w:val="005F7DAC"/>
    <w:rsid w:val="00601893"/>
    <w:rsid w:val="00613C31"/>
    <w:rsid w:val="00615B30"/>
    <w:rsid w:val="00620DA2"/>
    <w:rsid w:val="00622974"/>
    <w:rsid w:val="00622AB1"/>
    <w:rsid w:val="0063102B"/>
    <w:rsid w:val="006310D0"/>
    <w:rsid w:val="006371C1"/>
    <w:rsid w:val="006379D5"/>
    <w:rsid w:val="00650DFD"/>
    <w:rsid w:val="006547C6"/>
    <w:rsid w:val="00661292"/>
    <w:rsid w:val="00685EDA"/>
    <w:rsid w:val="00692C14"/>
    <w:rsid w:val="00695D62"/>
    <w:rsid w:val="006C0834"/>
    <w:rsid w:val="006C3ED7"/>
    <w:rsid w:val="006D09DB"/>
    <w:rsid w:val="006D0E51"/>
    <w:rsid w:val="006E603F"/>
    <w:rsid w:val="006E7AA8"/>
    <w:rsid w:val="006F08CE"/>
    <w:rsid w:val="006F3D36"/>
    <w:rsid w:val="006F520D"/>
    <w:rsid w:val="006F5ED5"/>
    <w:rsid w:val="00704E7B"/>
    <w:rsid w:val="00710F20"/>
    <w:rsid w:val="00721863"/>
    <w:rsid w:val="007353E8"/>
    <w:rsid w:val="00736F6E"/>
    <w:rsid w:val="0074326D"/>
    <w:rsid w:val="00746FB4"/>
    <w:rsid w:val="007700E8"/>
    <w:rsid w:val="00782B14"/>
    <w:rsid w:val="0078666B"/>
    <w:rsid w:val="007A188B"/>
    <w:rsid w:val="007A56E3"/>
    <w:rsid w:val="007D1A1C"/>
    <w:rsid w:val="007D3F42"/>
    <w:rsid w:val="007D6CB5"/>
    <w:rsid w:val="007E6C5A"/>
    <w:rsid w:val="00800408"/>
    <w:rsid w:val="00812E63"/>
    <w:rsid w:val="00823196"/>
    <w:rsid w:val="00836D47"/>
    <w:rsid w:val="008532D3"/>
    <w:rsid w:val="00854A3A"/>
    <w:rsid w:val="00857ECC"/>
    <w:rsid w:val="0086586C"/>
    <w:rsid w:val="008713E2"/>
    <w:rsid w:val="00871A17"/>
    <w:rsid w:val="00894380"/>
    <w:rsid w:val="008B4037"/>
    <w:rsid w:val="008C19D8"/>
    <w:rsid w:val="008C6915"/>
    <w:rsid w:val="008D4D7B"/>
    <w:rsid w:val="008E1AA5"/>
    <w:rsid w:val="008E5391"/>
    <w:rsid w:val="008E6E64"/>
    <w:rsid w:val="008F100F"/>
    <w:rsid w:val="008F3323"/>
    <w:rsid w:val="009030C3"/>
    <w:rsid w:val="00905388"/>
    <w:rsid w:val="009124BE"/>
    <w:rsid w:val="0091314E"/>
    <w:rsid w:val="009136D0"/>
    <w:rsid w:val="00914845"/>
    <w:rsid w:val="00921608"/>
    <w:rsid w:val="009231C6"/>
    <w:rsid w:val="009314E0"/>
    <w:rsid w:val="00932BCB"/>
    <w:rsid w:val="0093665A"/>
    <w:rsid w:val="00942B30"/>
    <w:rsid w:val="00943855"/>
    <w:rsid w:val="009444B4"/>
    <w:rsid w:val="00951A7F"/>
    <w:rsid w:val="009540B1"/>
    <w:rsid w:val="00957258"/>
    <w:rsid w:val="009572AA"/>
    <w:rsid w:val="009573B1"/>
    <w:rsid w:val="00963B17"/>
    <w:rsid w:val="00965D34"/>
    <w:rsid w:val="0097470F"/>
    <w:rsid w:val="009876DB"/>
    <w:rsid w:val="009A4E1F"/>
    <w:rsid w:val="009B00CC"/>
    <w:rsid w:val="009B05BF"/>
    <w:rsid w:val="009B0A81"/>
    <w:rsid w:val="009B47A5"/>
    <w:rsid w:val="009B4AD0"/>
    <w:rsid w:val="009B4C79"/>
    <w:rsid w:val="009C150C"/>
    <w:rsid w:val="009C7F0E"/>
    <w:rsid w:val="009D0F99"/>
    <w:rsid w:val="009D36BF"/>
    <w:rsid w:val="009E1244"/>
    <w:rsid w:val="009E31BA"/>
    <w:rsid w:val="009F203B"/>
    <w:rsid w:val="009F56BF"/>
    <w:rsid w:val="009F61E7"/>
    <w:rsid w:val="00A05442"/>
    <w:rsid w:val="00A07009"/>
    <w:rsid w:val="00A135A0"/>
    <w:rsid w:val="00A16798"/>
    <w:rsid w:val="00A17254"/>
    <w:rsid w:val="00A20F6A"/>
    <w:rsid w:val="00A23636"/>
    <w:rsid w:val="00A3444C"/>
    <w:rsid w:val="00A4069E"/>
    <w:rsid w:val="00A4368C"/>
    <w:rsid w:val="00A45E5B"/>
    <w:rsid w:val="00A60FF3"/>
    <w:rsid w:val="00A63955"/>
    <w:rsid w:val="00A64AAD"/>
    <w:rsid w:val="00A7107D"/>
    <w:rsid w:val="00A71AEB"/>
    <w:rsid w:val="00A74816"/>
    <w:rsid w:val="00A846CA"/>
    <w:rsid w:val="00A85C66"/>
    <w:rsid w:val="00AA780F"/>
    <w:rsid w:val="00AB6CC3"/>
    <w:rsid w:val="00AB7646"/>
    <w:rsid w:val="00AC2A94"/>
    <w:rsid w:val="00AD0A8E"/>
    <w:rsid w:val="00AD385E"/>
    <w:rsid w:val="00AE25D3"/>
    <w:rsid w:val="00AE4D8C"/>
    <w:rsid w:val="00B00253"/>
    <w:rsid w:val="00B075B1"/>
    <w:rsid w:val="00B07AD0"/>
    <w:rsid w:val="00B242E1"/>
    <w:rsid w:val="00B245A0"/>
    <w:rsid w:val="00B3359A"/>
    <w:rsid w:val="00B34135"/>
    <w:rsid w:val="00B34A33"/>
    <w:rsid w:val="00B41636"/>
    <w:rsid w:val="00B626D6"/>
    <w:rsid w:val="00B63AA5"/>
    <w:rsid w:val="00B63C03"/>
    <w:rsid w:val="00B6674E"/>
    <w:rsid w:val="00B70CFA"/>
    <w:rsid w:val="00B72283"/>
    <w:rsid w:val="00B72B64"/>
    <w:rsid w:val="00B76226"/>
    <w:rsid w:val="00B81B53"/>
    <w:rsid w:val="00B8204A"/>
    <w:rsid w:val="00B83194"/>
    <w:rsid w:val="00B878C8"/>
    <w:rsid w:val="00B90BFD"/>
    <w:rsid w:val="00B924B6"/>
    <w:rsid w:val="00B97457"/>
    <w:rsid w:val="00BA0FFF"/>
    <w:rsid w:val="00BA46DC"/>
    <w:rsid w:val="00BB08A1"/>
    <w:rsid w:val="00BB3EAE"/>
    <w:rsid w:val="00BB4571"/>
    <w:rsid w:val="00BC77BB"/>
    <w:rsid w:val="00BD6006"/>
    <w:rsid w:val="00BD6978"/>
    <w:rsid w:val="00BD78C7"/>
    <w:rsid w:val="00BD7D49"/>
    <w:rsid w:val="00BD7DFC"/>
    <w:rsid w:val="00BE07F2"/>
    <w:rsid w:val="00BE221F"/>
    <w:rsid w:val="00BE3857"/>
    <w:rsid w:val="00BF1100"/>
    <w:rsid w:val="00BF1FFB"/>
    <w:rsid w:val="00C01183"/>
    <w:rsid w:val="00C03B84"/>
    <w:rsid w:val="00C06A40"/>
    <w:rsid w:val="00C119CE"/>
    <w:rsid w:val="00C126ED"/>
    <w:rsid w:val="00C13871"/>
    <w:rsid w:val="00C13906"/>
    <w:rsid w:val="00C142F8"/>
    <w:rsid w:val="00C16BAF"/>
    <w:rsid w:val="00C34688"/>
    <w:rsid w:val="00C51048"/>
    <w:rsid w:val="00C631F9"/>
    <w:rsid w:val="00C65B60"/>
    <w:rsid w:val="00C70360"/>
    <w:rsid w:val="00C8724C"/>
    <w:rsid w:val="00CA3756"/>
    <w:rsid w:val="00CA37A8"/>
    <w:rsid w:val="00CD0036"/>
    <w:rsid w:val="00CD0C71"/>
    <w:rsid w:val="00CD1F37"/>
    <w:rsid w:val="00CF0C95"/>
    <w:rsid w:val="00CF5692"/>
    <w:rsid w:val="00CF6717"/>
    <w:rsid w:val="00CF713E"/>
    <w:rsid w:val="00D02CDA"/>
    <w:rsid w:val="00D04E5C"/>
    <w:rsid w:val="00D0761F"/>
    <w:rsid w:val="00D101DB"/>
    <w:rsid w:val="00D151DE"/>
    <w:rsid w:val="00D172F7"/>
    <w:rsid w:val="00D25314"/>
    <w:rsid w:val="00D3256E"/>
    <w:rsid w:val="00D32711"/>
    <w:rsid w:val="00D35079"/>
    <w:rsid w:val="00D363C7"/>
    <w:rsid w:val="00D378CC"/>
    <w:rsid w:val="00D409D7"/>
    <w:rsid w:val="00D47DBF"/>
    <w:rsid w:val="00D53289"/>
    <w:rsid w:val="00D811B8"/>
    <w:rsid w:val="00D85460"/>
    <w:rsid w:val="00D928A0"/>
    <w:rsid w:val="00D92F09"/>
    <w:rsid w:val="00D94086"/>
    <w:rsid w:val="00D96F31"/>
    <w:rsid w:val="00DB108B"/>
    <w:rsid w:val="00DB6282"/>
    <w:rsid w:val="00DC030C"/>
    <w:rsid w:val="00DC3DBD"/>
    <w:rsid w:val="00DD24CB"/>
    <w:rsid w:val="00DD7BF4"/>
    <w:rsid w:val="00DD7C4C"/>
    <w:rsid w:val="00DF00D5"/>
    <w:rsid w:val="00DF3CE4"/>
    <w:rsid w:val="00E03D54"/>
    <w:rsid w:val="00E07A49"/>
    <w:rsid w:val="00E226A9"/>
    <w:rsid w:val="00E23D00"/>
    <w:rsid w:val="00E31A56"/>
    <w:rsid w:val="00E33B63"/>
    <w:rsid w:val="00E417CA"/>
    <w:rsid w:val="00E4502F"/>
    <w:rsid w:val="00E511F8"/>
    <w:rsid w:val="00E56C85"/>
    <w:rsid w:val="00E63BF0"/>
    <w:rsid w:val="00E676F9"/>
    <w:rsid w:val="00E70B4E"/>
    <w:rsid w:val="00E727C5"/>
    <w:rsid w:val="00E80B60"/>
    <w:rsid w:val="00E818A0"/>
    <w:rsid w:val="00E978DF"/>
    <w:rsid w:val="00EA3BA7"/>
    <w:rsid w:val="00EA480D"/>
    <w:rsid w:val="00EA4CC4"/>
    <w:rsid w:val="00EA4EFE"/>
    <w:rsid w:val="00ED3314"/>
    <w:rsid w:val="00EE04FF"/>
    <w:rsid w:val="00EF2150"/>
    <w:rsid w:val="00F163E9"/>
    <w:rsid w:val="00F241C1"/>
    <w:rsid w:val="00F25A78"/>
    <w:rsid w:val="00F44A2B"/>
    <w:rsid w:val="00F60DDF"/>
    <w:rsid w:val="00F706DC"/>
    <w:rsid w:val="00F73AD0"/>
    <w:rsid w:val="00F77A0D"/>
    <w:rsid w:val="00F77C02"/>
    <w:rsid w:val="00FA0C35"/>
    <w:rsid w:val="00FA7A39"/>
    <w:rsid w:val="00FB08C4"/>
    <w:rsid w:val="00FB345C"/>
    <w:rsid w:val="00FB5C85"/>
    <w:rsid w:val="00FC071C"/>
    <w:rsid w:val="00FC08DC"/>
    <w:rsid w:val="00FF0339"/>
    <w:rsid w:val="00FF3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2EFC48"/>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20" w:line="240" w:lineRule="auto"/>
      <w:ind w:left="72" w:right="72"/>
    </w:pPr>
    <w:rPr>
      <w:lang w:val="nl-NL"/>
    </w:r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character" w:styleId="Mention">
    <w:name w:val="Mention"/>
    <w:basedOn w:val="DefaultParagraphFont"/>
    <w:uiPriority w:val="99"/>
    <w:semiHidden/>
    <w:unhideWhenUsed/>
    <w:rsid w:val="00C03B84"/>
    <w:rPr>
      <w:color w:val="2B579A"/>
      <w:shd w:val="clear" w:color="auto" w:fill="E6E6E6"/>
    </w:rPr>
  </w:style>
  <w:style w:type="character" w:styleId="CommentReference">
    <w:name w:val="annotation reference"/>
    <w:basedOn w:val="DefaultParagraphFont"/>
    <w:uiPriority w:val="99"/>
    <w:semiHidden/>
    <w:unhideWhenUsed/>
    <w:rsid w:val="001B0266"/>
    <w:rPr>
      <w:sz w:val="16"/>
      <w:szCs w:val="16"/>
    </w:rPr>
  </w:style>
  <w:style w:type="paragraph" w:styleId="CommentText">
    <w:name w:val="annotation text"/>
    <w:basedOn w:val="Normal"/>
    <w:link w:val="CommentTextChar"/>
    <w:uiPriority w:val="99"/>
    <w:semiHidden/>
    <w:unhideWhenUsed/>
    <w:rsid w:val="001B0266"/>
    <w:rPr>
      <w:sz w:val="20"/>
      <w:szCs w:val="20"/>
    </w:rPr>
  </w:style>
  <w:style w:type="character" w:customStyle="1" w:styleId="CommentTextChar">
    <w:name w:val="Comment Text Char"/>
    <w:basedOn w:val="DefaultParagraphFont"/>
    <w:link w:val="CommentText"/>
    <w:uiPriority w:val="99"/>
    <w:semiHidden/>
    <w:rsid w:val="001B0266"/>
    <w:rPr>
      <w:sz w:val="20"/>
      <w:szCs w:val="20"/>
      <w:lang w:val="nl-NL"/>
    </w:rPr>
  </w:style>
  <w:style w:type="paragraph" w:styleId="CommentSubject">
    <w:name w:val="annotation subject"/>
    <w:basedOn w:val="CommentText"/>
    <w:next w:val="CommentText"/>
    <w:link w:val="CommentSubjectChar"/>
    <w:uiPriority w:val="99"/>
    <w:semiHidden/>
    <w:unhideWhenUsed/>
    <w:rsid w:val="001B0266"/>
    <w:rPr>
      <w:b/>
      <w:bCs/>
    </w:rPr>
  </w:style>
  <w:style w:type="character" w:customStyle="1" w:styleId="CommentSubjectChar">
    <w:name w:val="Comment Subject Char"/>
    <w:basedOn w:val="CommentTextChar"/>
    <w:link w:val="CommentSubject"/>
    <w:uiPriority w:val="99"/>
    <w:semiHidden/>
    <w:rsid w:val="001B0266"/>
    <w:rPr>
      <w:b/>
      <w:bCs/>
      <w:sz w:val="20"/>
      <w:szCs w:val="20"/>
      <w:lang w:val="nl-NL"/>
    </w:rPr>
  </w:style>
  <w:style w:type="paragraph" w:styleId="BalloonText">
    <w:name w:val="Balloon Text"/>
    <w:basedOn w:val="Normal"/>
    <w:link w:val="BalloonTextChar"/>
    <w:uiPriority w:val="99"/>
    <w:semiHidden/>
    <w:unhideWhenUsed/>
    <w:rsid w:val="001B026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266"/>
    <w:rPr>
      <w:rFonts w:ascii="Segoe UI" w:hAnsi="Segoe UI" w:cs="Segoe UI"/>
      <w:sz w:val="18"/>
      <w:szCs w:val="18"/>
      <w:lang w:val="nl-NL"/>
    </w:rPr>
  </w:style>
  <w:style w:type="character" w:customStyle="1" w:styleId="tag">
    <w:name w:val="tag"/>
    <w:basedOn w:val="DefaultParagraphFont"/>
    <w:rsid w:val="006379D5"/>
  </w:style>
  <w:style w:type="character" w:customStyle="1" w:styleId="pln">
    <w:name w:val="pln"/>
    <w:basedOn w:val="DefaultParagraphFont"/>
    <w:rsid w:val="006379D5"/>
  </w:style>
  <w:style w:type="character" w:customStyle="1" w:styleId="atn">
    <w:name w:val="atn"/>
    <w:basedOn w:val="DefaultParagraphFont"/>
    <w:rsid w:val="006379D5"/>
  </w:style>
  <w:style w:type="character" w:customStyle="1" w:styleId="pun">
    <w:name w:val="pun"/>
    <w:basedOn w:val="DefaultParagraphFont"/>
    <w:rsid w:val="006379D5"/>
  </w:style>
  <w:style w:type="character" w:customStyle="1" w:styleId="atv">
    <w:name w:val="atv"/>
    <w:basedOn w:val="DefaultParagraphFont"/>
    <w:rsid w:val="00637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465418">
      <w:bodyDiv w:val="1"/>
      <w:marLeft w:val="0"/>
      <w:marRight w:val="0"/>
      <w:marTop w:val="0"/>
      <w:marBottom w:val="0"/>
      <w:divBdr>
        <w:top w:val="none" w:sz="0" w:space="0" w:color="auto"/>
        <w:left w:val="none" w:sz="0" w:space="0" w:color="auto"/>
        <w:bottom w:val="none" w:sz="0" w:space="0" w:color="auto"/>
        <w:right w:val="none" w:sz="0" w:space="0" w:color="auto"/>
      </w:divBdr>
    </w:div>
    <w:div w:id="120517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9.emf"/><Relationship Id="rId39"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package" Target="embeddings/Microsoft_Visio_Drawing.vsdx"/><Relationship Id="rId34" Type="http://schemas.openxmlformats.org/officeDocument/2006/relationships/image" Target="media/image13.PNG"/><Relationship Id="rId42" Type="http://schemas.openxmlformats.org/officeDocument/2006/relationships/image" Target="media/image18.emf"/><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package" Target="embeddings/Microsoft_Visio_Drawing5.vsdx"/><Relationship Id="rId38" Type="http://schemas.openxmlformats.org/officeDocument/2006/relationships/package" Target="embeddings/Microsoft_Visio_Drawing7.vsdx"/><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login.twinfield.com/webservices/" TargetMode="External"/><Relationship Id="rId20" Type="http://schemas.openxmlformats.org/officeDocument/2006/relationships/image" Target="media/image5.emf"/><Relationship Id="rId29" Type="http://schemas.openxmlformats.org/officeDocument/2006/relationships/package" Target="embeddings/Microsoft_Visio_Drawing3.vsdx"/><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package" Target="embeddings/Microsoft_Visio_Drawing8.vsdx"/><Relationship Id="rId45" Type="http://schemas.microsoft.com/office/2011/relationships/people" Target="people.xml"/><Relationship Id="rId5" Type="http://schemas.openxmlformats.org/officeDocument/2006/relationships/styles" Target="styles.xml"/><Relationship Id="rId15" Type="http://schemas.openxmlformats.org/officeDocument/2006/relationships/hyperlink" Target="https://github.com/wsdl2phpgenerator/wsdl2phpgenerator" TargetMode="External"/><Relationship Id="rId23" Type="http://schemas.openxmlformats.org/officeDocument/2006/relationships/package" Target="embeddings/Microsoft_Visio_Drawing1.vsdx"/><Relationship Id="rId28" Type="http://schemas.openxmlformats.org/officeDocument/2006/relationships/image" Target="media/image10.emf"/><Relationship Id="rId36" Type="http://schemas.openxmlformats.org/officeDocument/2006/relationships/package" Target="embeddings/Microsoft_Visio_Drawing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package" Target="embeddings/Microsoft_Visio_Drawing4.vsdx"/><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6.emf"/><Relationship Id="rId27" Type="http://schemas.openxmlformats.org/officeDocument/2006/relationships/package" Target="embeddings/Microsoft_Visio_Drawing2.vsdx"/><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package" Target="embeddings/Microsoft_Visio_Drawing9.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4D92652844854B449D88CB199AD9FD50"/>
        <w:category>
          <w:name w:val="General"/>
          <w:gallery w:val="placeholder"/>
        </w:category>
        <w:types>
          <w:type w:val="bbPlcHdr"/>
        </w:types>
        <w:behaviors>
          <w:behavior w:val="content"/>
        </w:behaviors>
        <w:guid w:val="{8BE299B9-70AA-4910-B4FC-9224BB1560D9}"/>
      </w:docPartPr>
      <w:docPartBody>
        <w:p w:rsidR="00CA3980" w:rsidRDefault="00E37EFB">
          <w:r w:rsidRPr="00E43E3E">
            <w:rPr>
              <w:rStyle w:val="PlaceholderText"/>
            </w:rPr>
            <w:t>[Subject]</w:t>
          </w:r>
        </w:p>
      </w:docPartBody>
    </w:docPart>
    <w:docPart>
      <w:docPartPr>
        <w:name w:val="2CF8516AD88346BFA5DFEE578774D793"/>
        <w:category>
          <w:name w:val="General"/>
          <w:gallery w:val="placeholder"/>
        </w:category>
        <w:types>
          <w:type w:val="bbPlcHdr"/>
        </w:types>
        <w:behaviors>
          <w:behavior w:val="content"/>
        </w:behaviors>
        <w:guid w:val="{889ED0E9-9A2C-4107-A162-29C81EACA28D}"/>
      </w:docPartPr>
      <w:docPartBody>
        <w:p w:rsidR="00CA3980" w:rsidRDefault="00E37EFB">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063869"/>
    <w:rsid w:val="000D6DDC"/>
    <w:rsid w:val="00126B97"/>
    <w:rsid w:val="002C664D"/>
    <w:rsid w:val="0037072D"/>
    <w:rsid w:val="003D5531"/>
    <w:rsid w:val="003E7B0B"/>
    <w:rsid w:val="004836B7"/>
    <w:rsid w:val="00484D8D"/>
    <w:rsid w:val="00492433"/>
    <w:rsid w:val="0058057F"/>
    <w:rsid w:val="005A207A"/>
    <w:rsid w:val="006311B8"/>
    <w:rsid w:val="00666A36"/>
    <w:rsid w:val="006673EA"/>
    <w:rsid w:val="006D4AB5"/>
    <w:rsid w:val="00741965"/>
    <w:rsid w:val="007934E8"/>
    <w:rsid w:val="00813ACA"/>
    <w:rsid w:val="0084081F"/>
    <w:rsid w:val="00891628"/>
    <w:rsid w:val="008C5A7D"/>
    <w:rsid w:val="009028C3"/>
    <w:rsid w:val="00916FA9"/>
    <w:rsid w:val="009657A1"/>
    <w:rsid w:val="009A588D"/>
    <w:rsid w:val="009D3D41"/>
    <w:rsid w:val="00A22E92"/>
    <w:rsid w:val="00A408D1"/>
    <w:rsid w:val="00A806F3"/>
    <w:rsid w:val="00B401AA"/>
    <w:rsid w:val="00B8520B"/>
    <w:rsid w:val="00BB1D2C"/>
    <w:rsid w:val="00C61429"/>
    <w:rsid w:val="00CA3980"/>
    <w:rsid w:val="00CE1C7F"/>
    <w:rsid w:val="00E079FC"/>
    <w:rsid w:val="00E37EFB"/>
    <w:rsid w:val="00F36C79"/>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E37EF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76F64CAB-B8E0-444D-B3A1-C17DCDA3A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3</TotalTime>
  <Pages>33</Pages>
  <Words>5501</Words>
  <Characters>31359</Characters>
  <Application>Microsoft Office Word</Application>
  <DocSecurity>0</DocSecurity>
  <Lines>261</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Technisch ontwerp</vt:lpstr>
      <vt:lpstr>Technisch ontwerp</vt:lpstr>
    </vt:vector>
  </TitlesOfParts>
  <Company>School: Summa College</Company>
  <LinksUpToDate>false</LinksUpToDate>
  <CharactersWithSpaces>36787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TwentyFour: Accounting module</dc:subject>
  <dc:creator>Phat Tran</dc:creator>
  <cp:keywords/>
  <cp:lastModifiedBy>Phat Tran</cp:lastModifiedBy>
  <cp:revision>3</cp:revision>
  <dcterms:created xsi:type="dcterms:W3CDTF">2017-04-06T13:44:00Z</dcterms:created>
  <dcterms:modified xsi:type="dcterms:W3CDTF">2017-04-06T13:48:00Z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