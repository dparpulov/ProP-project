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4157730" w:displacedByCustomXml="next"/>
    <w:bookmarkEnd w:id="0" w:displacedByCustomXml="next"/>
    <w:sdt>
      <w:sdtPr>
        <w:id w:val="-1410150343"/>
        <w:docPartObj>
          <w:docPartGallery w:val="Cover Pages"/>
          <w:docPartUnique/>
        </w:docPartObj>
      </w:sdtPr>
      <w:sdtEndPr>
        <w:rPr>
          <w:noProof/>
          <w:color w:val="775F55" w:themeColor="text2"/>
          <w:sz w:val="32"/>
          <w:szCs w:val="32"/>
        </w:rPr>
      </w:sdtEndPr>
      <w:sdtContent>
        <w:p w14:paraId="6C69E268" w14:textId="2E0FECEA" w:rsidR="00F05DF2" w:rsidRDefault="00CA37A8" w:rsidP="000D4844">
          <w:pPr>
            <w:ind w:left="0"/>
            <w:rPr>
              <w:sz w:val="32"/>
              <w:szCs w:val="32"/>
            </w:rPr>
          </w:pPr>
          <w:r w:rsidRPr="00586545">
            <w:rPr>
              <w:noProof/>
              <w:lang w:val="en-US" w:eastAsia="en-US"/>
            </w:rPr>
            <w:drawing>
              <wp:anchor distT="0" distB="0" distL="114300" distR="114300" simplePos="0" relativeHeight="251665408" behindDoc="0" locked="0" layoutInCell="1" allowOverlap="1" wp14:anchorId="11FD6731" wp14:editId="416C7DEB">
                <wp:simplePos x="0" y="0"/>
                <wp:positionH relativeFrom="margin">
                  <wp:align>left</wp:align>
                </wp:positionH>
                <wp:positionV relativeFrom="paragraph">
                  <wp:posOffset>3143250</wp:posOffset>
                </wp:positionV>
                <wp:extent cx="5516245" cy="2738120"/>
                <wp:effectExtent l="285750" t="0" r="408305" b="62230"/>
                <wp:wrapTopAndBottom/>
                <wp:docPr id="1" name="Picture 1" descr="http://fullhdpictures.com/wp-content/uploads/2016/04/Business-HD-Pi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ullhdpictures.com/wp-content/uploads/2016/04/Business-HD-Pictur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6245" cy="273812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anchor>
            </w:drawing>
          </w:r>
          <w:r w:rsidR="009F61E7" w:rsidRPr="00586545">
            <w:rPr>
              <w:noProof/>
              <w:lang w:val="en-US" w:eastAsia="en-US"/>
            </w:rPr>
            <mc:AlternateContent>
              <mc:Choice Requires="wps">
                <w:drawing>
                  <wp:anchor distT="0" distB="0" distL="114300" distR="114300" simplePos="0" relativeHeight="251664384" behindDoc="0" locked="1" layoutInCell="1" allowOverlap="1" wp14:anchorId="7A278645" wp14:editId="59570677">
                    <wp:simplePos x="0" y="0"/>
                    <wp:positionH relativeFrom="margin">
                      <wp:align>left</wp:align>
                    </wp:positionH>
                    <wp:positionV relativeFrom="margin">
                      <wp:posOffset>7486650</wp:posOffset>
                    </wp:positionV>
                    <wp:extent cx="2819400" cy="731520"/>
                    <wp:effectExtent l="0" t="0" r="0" b="11430"/>
                    <wp:wrapSquare wrapText="bothSides"/>
                    <wp:docPr id="3" name="Text Box 3" descr="Presenter, company name and address"/>
                    <wp:cNvGraphicFramePr/>
                    <a:graphic xmlns:a="http://schemas.openxmlformats.org/drawingml/2006/main">
                      <a:graphicData uri="http://schemas.microsoft.com/office/word/2010/wordprocessingShape">
                        <wps:wsp>
                          <wps:cNvSpPr txBox="1"/>
                          <wps:spPr>
                            <a:xfrm>
                              <a:off x="0" y="0"/>
                              <a:ext cx="28194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ED4035" w14:textId="77777777" w:rsidR="00733721" w:rsidRPr="00BA0FFF" w:rsidRDefault="00733721" w:rsidP="009F61E7">
                                <w:pPr>
                                  <w:pStyle w:val="Contactinfo"/>
                                  <w:jc w:val="left"/>
                                </w:pPr>
                                <w:r w:rsidRPr="00BA0FFF">
                                  <w:t xml:space="preserve">Bedrijf: </w:t>
                                </w:r>
                                <w:r w:rsidRPr="00BA0FFF">
                                  <w:tab/>
                                </w:r>
                                <w:r w:rsidRPr="00BA0FFF">
                                  <w:tab/>
                                  <w:t>Senet Eindhoven B.V.</w:t>
                                </w:r>
                              </w:p>
                              <w:p w14:paraId="62C4F36A" w14:textId="77777777" w:rsidR="00733721" w:rsidRPr="00BA0FFF" w:rsidRDefault="00733721" w:rsidP="009F61E7">
                                <w:pPr>
                                  <w:pStyle w:val="Contactinfo"/>
                                  <w:ind w:left="2157" w:hanging="2085"/>
                                  <w:jc w:val="left"/>
                                </w:pPr>
                                <w:r w:rsidRPr="00BA0FFF">
                                  <w:t xml:space="preserve">Begeleiders: </w:t>
                                </w:r>
                                <w:r w:rsidRPr="00BA0FFF">
                                  <w:tab/>
                                  <w:t xml:space="preserve">Geurt jan Van Ek </w:t>
                                </w:r>
                                <w:r w:rsidRPr="00BA0FFF">
                                  <w:br/>
                                  <w:t>Lars van der Sangen</w:t>
                                </w:r>
                              </w:p>
                              <w:p w14:paraId="38BB1243" w14:textId="77777777" w:rsidR="00733721" w:rsidRPr="00BA0FFF" w:rsidRDefault="00733721" w:rsidP="009F61E7">
                                <w:pPr>
                                  <w:pStyle w:val="Contactinfo"/>
                                  <w:jc w:val="left"/>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A278645" id="_x0000_t202" coordsize="21600,21600" o:spt="202" path="m,l,21600r21600,l21600,xe">
                    <v:stroke joinstyle="miter"/>
                    <v:path gradientshapeok="t" o:connecttype="rect"/>
                  </v:shapetype>
                  <v:shape id="Text Box 3" o:spid="_x0000_s1026" type="#_x0000_t202" alt="Presenter, company name and address" style="position:absolute;margin-left:0;margin-top:589.5pt;width:222pt;height:57.6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" filled="f" stroked="f" strokeweight=".5pt">
                    <v:textbox inset="0,0,0,0">
                      <w:txbxContent>
                        <w:p w14:paraId="02ED4035" w14:textId="77777777" w:rsidR="00733721" w:rsidRPr="00BA0FFF" w:rsidRDefault="00733721" w:rsidP="009F61E7">
                          <w:pPr>
                            <w:pStyle w:val="Contactinfo"/>
                            <w:jc w:val="left"/>
                          </w:pPr>
                          <w:r w:rsidRPr="00BA0FFF">
                            <w:t xml:space="preserve">Bedrijf: </w:t>
                          </w:r>
                          <w:r w:rsidRPr="00BA0FFF">
                            <w:tab/>
                          </w:r>
                          <w:r w:rsidRPr="00BA0FFF">
                            <w:tab/>
                            <w:t>Senet Eindhoven B.V.</w:t>
                          </w:r>
                        </w:p>
                        <w:p w14:paraId="62C4F36A" w14:textId="77777777" w:rsidR="00733721" w:rsidRPr="00BA0FFF" w:rsidRDefault="00733721" w:rsidP="009F61E7">
                          <w:pPr>
                            <w:pStyle w:val="Contactinfo"/>
                            <w:ind w:left="2157" w:hanging="2085"/>
                            <w:jc w:val="left"/>
                          </w:pPr>
                          <w:r w:rsidRPr="00BA0FFF">
                            <w:t xml:space="preserve">Begeleiders: </w:t>
                          </w:r>
                          <w:r w:rsidRPr="00BA0FFF">
                            <w:tab/>
                            <w:t xml:space="preserve">Geurt jan Van Ek </w:t>
                          </w:r>
                          <w:r w:rsidRPr="00BA0FFF">
                            <w:br/>
                            <w:t>Lars van der Sangen</w:t>
                          </w:r>
                        </w:p>
                        <w:p w14:paraId="38BB1243" w14:textId="77777777" w:rsidR="00733721" w:rsidRPr="00BA0FFF" w:rsidRDefault="00733721" w:rsidP="009F61E7">
                          <w:pPr>
                            <w:pStyle w:val="Contactinfo"/>
                            <w:jc w:val="left"/>
                          </w:pPr>
                        </w:p>
                      </w:txbxContent>
                    </v:textbox>
                    <w10:wrap type="square" anchorx="margin" anchory="margin"/>
                    <w10:anchorlock/>
                  </v:shape>
                </w:pict>
              </mc:Fallback>
            </mc:AlternateContent>
          </w:r>
          <w:r w:rsidR="00B00253" w:rsidRPr="00586545">
            <w:rPr>
              <w:noProof/>
              <w:lang w:val="en-US" w:eastAsia="en-US"/>
            </w:rPr>
            <mc:AlternateContent>
              <mc:Choice Requires="wps">
                <w:drawing>
                  <wp:anchor distT="0" distB="0" distL="114300" distR="114300" simplePos="0" relativeHeight="251661312" behindDoc="0" locked="1" layoutInCell="1" allowOverlap="1" wp14:anchorId="7A9FF7BE" wp14:editId="65F01F2B">
                    <wp:simplePos x="0" y="0"/>
                    <wp:positionH relativeFrom="margin">
                      <wp:posOffset>2695575</wp:posOffset>
                    </wp:positionH>
                    <wp:positionV relativeFrom="page">
                      <wp:posOffset>8420100</wp:posOffset>
                    </wp:positionV>
                    <wp:extent cx="3241675"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3241675"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B8AB4A" w14:textId="77777777" w:rsidR="00733721" w:rsidRPr="00BA0FFF" w:rsidRDefault="00733721">
                                <w:pPr>
                                  <w:pStyle w:val="Subtitle"/>
                                </w:pPr>
                                <w:r w:rsidRPr="00BA0FFF">
                                  <w:t xml:space="preserve">Opgesteld door: </w:t>
                                </w:r>
                                <w:sdt>
                                  <w:sdtPr>
                                    <w:alias w:val="Your Name"/>
                                    <w:tag w:val=""/>
                                    <w:id w:val="1514735967"/>
                                    <w:dataBinding w:prefixMappings="xmlns:ns0='http://purl.org/dc/elements/1.1/' xmlns:ns1='http://schemas.openxmlformats.org/package/2006/metadata/core-properties' " w:xpath="/ns1:coreProperties[1]/ns0:creator[1]" w:storeItemID="{6C3C8BC8-F283-45AE-878A-BAB7291924A1}"/>
                                    <w:text/>
                                  </w:sdtPr>
                                  <w:sdtContent>
                                    <w:r w:rsidRPr="00BA0FFF">
                                      <w:t>Phat Tran</w:t>
                                    </w:r>
                                  </w:sdtContent>
                                </w:sdt>
                                <w:r w:rsidRPr="00BA0FFF">
                                  <w:t xml:space="preserve"> (PS126942)</w:t>
                                </w:r>
                              </w:p>
                              <w:p w14:paraId="49902932" w14:textId="77777777" w:rsidR="00733721" w:rsidRPr="000A0EF5" w:rsidRDefault="00733721">
                                <w:pPr>
                                  <w:pStyle w:val="Contactinfo"/>
                                  <w:rPr>
                                    <w:lang w:val="en-US"/>
                                  </w:rPr>
                                </w:pPr>
                                <w:r>
                                  <w:fldChar w:fldCharType="begin"/>
                                </w:r>
                                <w:r w:rsidRPr="000A0EF5">
                                  <w:rPr>
                                    <w:lang w:val="en-US"/>
                                  </w:rPr>
                                  <w:instrText xml:space="preserve"> DOCPROPERTY  Company  \* MERGEFORMAT </w:instrText>
                                </w:r>
                                <w:r>
                                  <w:fldChar w:fldCharType="separate"/>
                                </w:r>
                                <w:r w:rsidRPr="000A0EF5">
                                  <w:rPr>
                                    <w:lang w:val="en-US"/>
                                  </w:rPr>
                                  <w:t xml:space="preserve">School: </w:t>
                                </w:r>
                                <w:r w:rsidRPr="000A0EF5">
                                  <w:rPr>
                                    <w:lang w:val="en-US"/>
                                  </w:rPr>
                                  <w:tab/>
                                  <w:t>Summa College</w:t>
                                </w:r>
                                <w:r>
                                  <w:fldChar w:fldCharType="end"/>
                                </w:r>
                              </w:p>
                              <w:p w14:paraId="3A8951E9" w14:textId="77777777" w:rsidR="00733721" w:rsidRPr="000A0EF5" w:rsidRDefault="00733721">
                                <w:pPr>
                                  <w:pStyle w:val="Contactinfo"/>
                                  <w:rPr>
                                    <w:lang w:val="en-US"/>
                                  </w:rPr>
                                </w:pPr>
                                <w:r w:rsidRPr="000A0EF5">
                                  <w:rPr>
                                    <w:lang w:val="en-US"/>
                                  </w:rPr>
                                  <w:t>Assessor: Lambert Rombouts</w:t>
                                </w:r>
                              </w:p>
                              <w:p w14:paraId="41181CF4" w14:textId="77777777" w:rsidR="00733721" w:rsidRPr="000A0EF5" w:rsidRDefault="00733721">
                                <w:pPr>
                                  <w:pStyle w:val="Contactinfo"/>
                                  <w:rPr>
                                    <w:lang w:val="en-US"/>
                                  </w:rPr>
                                </w:pPr>
                              </w:p>
                              <w:p w14:paraId="551B9727" w14:textId="77777777" w:rsidR="00733721" w:rsidRPr="000A0EF5" w:rsidRDefault="00733721">
                                <w:pPr>
                                  <w:pStyle w:val="Contactinfo"/>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9FF7BE" id="Text Box 35" o:spid="_x0000_s1027" type="#_x0000_t202" alt="Presenter, company name and address" style="position:absolute;margin-left:212.25pt;margin-top:663pt;width:255.25pt;height:57.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" filled="f" stroked="f" strokeweight=".5pt">
                    <v:textbox inset="0,0,0,0">
                      <w:txbxContent>
                        <w:p w14:paraId="6AB8AB4A" w14:textId="77777777" w:rsidR="00733721" w:rsidRPr="00BA0FFF" w:rsidRDefault="00733721">
                          <w:pPr>
                            <w:pStyle w:val="Subtitle"/>
                          </w:pPr>
                          <w:r w:rsidRPr="00BA0FFF">
                            <w:t xml:space="preserve">Opgesteld door: </w:t>
                          </w:r>
                          <w:sdt>
                            <w:sdtPr>
                              <w:alias w:val="Your Name"/>
                              <w:tag w:val=""/>
                              <w:id w:val="1514735967"/>
                              <w:dataBinding w:prefixMappings="xmlns:ns0='http://purl.org/dc/elements/1.1/' xmlns:ns1='http://schemas.openxmlformats.org/package/2006/metadata/core-properties' " w:xpath="/ns1:coreProperties[1]/ns0:creator[1]" w:storeItemID="{6C3C8BC8-F283-45AE-878A-BAB7291924A1}"/>
                              <w:text/>
                            </w:sdtPr>
                            <w:sdtContent>
                              <w:r w:rsidRPr="00BA0FFF">
                                <w:t>Phat Tran</w:t>
                              </w:r>
                            </w:sdtContent>
                          </w:sdt>
                          <w:r w:rsidRPr="00BA0FFF">
                            <w:t xml:space="preserve"> (PS126942)</w:t>
                          </w:r>
                        </w:p>
                        <w:p w14:paraId="49902932" w14:textId="77777777" w:rsidR="00733721" w:rsidRPr="000A0EF5" w:rsidRDefault="00733721">
                          <w:pPr>
                            <w:pStyle w:val="Contactinfo"/>
                            <w:rPr>
                              <w:lang w:val="en-US"/>
                            </w:rPr>
                          </w:pPr>
                          <w:r>
                            <w:fldChar w:fldCharType="begin"/>
                          </w:r>
                          <w:r w:rsidRPr="000A0EF5">
                            <w:rPr>
                              <w:lang w:val="en-US"/>
                            </w:rPr>
                            <w:instrText xml:space="preserve"> DOCPROPERTY  Company  \* MERGEFORMAT </w:instrText>
                          </w:r>
                          <w:r>
                            <w:fldChar w:fldCharType="separate"/>
                          </w:r>
                          <w:r w:rsidRPr="000A0EF5">
                            <w:rPr>
                              <w:lang w:val="en-US"/>
                            </w:rPr>
                            <w:t xml:space="preserve">School: </w:t>
                          </w:r>
                          <w:r w:rsidRPr="000A0EF5">
                            <w:rPr>
                              <w:lang w:val="en-US"/>
                            </w:rPr>
                            <w:tab/>
                            <w:t>Summa College</w:t>
                          </w:r>
                          <w:r>
                            <w:fldChar w:fldCharType="end"/>
                          </w:r>
                        </w:p>
                        <w:p w14:paraId="3A8951E9" w14:textId="77777777" w:rsidR="00733721" w:rsidRPr="000A0EF5" w:rsidRDefault="00733721">
                          <w:pPr>
                            <w:pStyle w:val="Contactinfo"/>
                            <w:rPr>
                              <w:lang w:val="en-US"/>
                            </w:rPr>
                          </w:pPr>
                          <w:r w:rsidRPr="000A0EF5">
                            <w:rPr>
                              <w:lang w:val="en-US"/>
                            </w:rPr>
                            <w:t>Assessor: Lambert Rombouts</w:t>
                          </w:r>
                        </w:p>
                        <w:p w14:paraId="41181CF4" w14:textId="77777777" w:rsidR="00733721" w:rsidRPr="000A0EF5" w:rsidRDefault="00733721">
                          <w:pPr>
                            <w:pStyle w:val="Contactinfo"/>
                            <w:rPr>
                              <w:lang w:val="en-US"/>
                            </w:rPr>
                          </w:pPr>
                        </w:p>
                        <w:p w14:paraId="551B9727" w14:textId="77777777" w:rsidR="00733721" w:rsidRPr="000A0EF5" w:rsidRDefault="00733721">
                          <w:pPr>
                            <w:pStyle w:val="Contactinfo"/>
                            <w:rPr>
                              <w:lang w:val="en-US"/>
                            </w:rPr>
                          </w:pPr>
                        </w:p>
                      </w:txbxContent>
                    </v:textbox>
                    <w10:wrap type="square" anchorx="margin" anchory="page"/>
                    <w10:anchorlock/>
                  </v:shape>
                </w:pict>
              </mc:Fallback>
            </mc:AlternateContent>
          </w:r>
          <w:r w:rsidR="00B00253" w:rsidRPr="00586545">
            <w:rPr>
              <w:noProof/>
              <w:lang w:val="en-US" w:eastAsia="en-US"/>
            </w:rPr>
            <mc:AlternateContent>
              <mc:Choice Requires="wps">
                <w:drawing>
                  <wp:anchor distT="0" distB="0" distL="114300" distR="114300" simplePos="0" relativeHeight="251660288" behindDoc="0" locked="1" layoutInCell="1" allowOverlap="1" wp14:anchorId="47E8AB3B" wp14:editId="43FDE4E1">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D53B78" w14:textId="77777777" w:rsidR="00733721" w:rsidRDefault="00733721">
                                <w:pPr>
                                  <w:pStyle w:val="Logo"/>
                                </w:pPr>
                              </w:p>
                              <w:p w14:paraId="765715D3" w14:textId="77777777" w:rsidR="00733721" w:rsidRDefault="00733721">
                                <w:pPr>
                                  <w:pStyle w:val="Title"/>
                                </w:pPr>
                                <w:sdt>
                                  <w:sdtPr>
                                    <w:alias w:val="Title"/>
                                    <w:tag w:val=""/>
                                    <w:id w:val="-702638403"/>
                                    <w:dataBinding w:prefixMappings="xmlns:ns0='http://purl.org/dc/elements/1.1/' xmlns:ns1='http://schemas.openxmlformats.org/package/2006/metadata/core-properties' " w:xpath="/ns1:coreProperties[1]/ns0:title[1]" w:storeItemID="{6C3C8BC8-F283-45AE-878A-BAB7291924A1}"/>
                                    <w:text/>
                                  </w:sdtPr>
                                  <w:sdtContent>
                                    <w:r>
                                      <w:t>Functioneel ontwerp</w:t>
                                    </w:r>
                                  </w:sdtContent>
                                </w:sdt>
                              </w:p>
                              <w:sdt>
                                <w:sdtPr>
                                  <w:alias w:val="Subtitle"/>
                                  <w:tag w:val=""/>
                                  <w:id w:val="802343654"/>
                                  <w:dataBinding w:prefixMappings="xmlns:ns0='http://purl.org/dc/elements/1.1/' xmlns:ns1='http://schemas.openxmlformats.org/package/2006/metadata/core-properties' " w:xpath="/ns1:coreProperties[1]/ns0:subject[1]" w:storeItemID="{6C3C8BC8-F283-45AE-878A-BAB7291924A1}"/>
                                  <w:text/>
                                </w:sdtPr>
                                <w:sdtContent>
                                  <w:p w14:paraId="05ED3871" w14:textId="77777777" w:rsidR="00733721" w:rsidRDefault="00733721">
                                    <w:pPr>
                                      <w:pStyle w:val="Subtitle"/>
                                    </w:pPr>
                                    <w:r>
                                      <w:t>TwentyFour: Accounting module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47E8AB3B" id="Text Box 37" o:spid="_x0000_s1028" type="#_x0000_t202" alt="Title and subtitle" style="position:absolute;margin-left:383.7pt;margin-top:360.45pt;width:434.9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Ajp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seH+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f&#10;xAjpiAIAAHYFAAAOAAAAAAAAAAAAAAAAAC4CAABkcnMvZTJvRG9jLnhtbFBLAQItABQABgAIAAAA&#10;IQDnXbb/2wAAAAgBAAAPAAAAAAAAAAAAAAAAAOIEAABkcnMvZG93bnJldi54bWxQSwUGAAAAAAQA&#10;BADzAAAA6gUAAAAA&#10;" filled="f" stroked="f" strokeweight=".5pt">
                    <v:textbox inset="0,0,0,0">
                      <w:txbxContent>
                        <w:p w14:paraId="13D53B78" w14:textId="77777777" w:rsidR="00733721" w:rsidRDefault="00733721">
                          <w:pPr>
                            <w:pStyle w:val="Logo"/>
                          </w:pPr>
                        </w:p>
                        <w:p w14:paraId="765715D3" w14:textId="77777777" w:rsidR="00733721" w:rsidRDefault="00733721">
                          <w:pPr>
                            <w:pStyle w:val="Title"/>
                          </w:pPr>
                          <w:sdt>
                            <w:sdtPr>
                              <w:alias w:val="Title"/>
                              <w:tag w:val=""/>
                              <w:id w:val="-702638403"/>
                              <w:dataBinding w:prefixMappings="xmlns:ns0='http://purl.org/dc/elements/1.1/' xmlns:ns1='http://schemas.openxmlformats.org/package/2006/metadata/core-properties' " w:xpath="/ns1:coreProperties[1]/ns0:title[1]" w:storeItemID="{6C3C8BC8-F283-45AE-878A-BAB7291924A1}"/>
                              <w:text/>
                            </w:sdtPr>
                            <w:sdtContent>
                              <w:r>
                                <w:t>Functioneel ontwerp</w:t>
                              </w:r>
                            </w:sdtContent>
                          </w:sdt>
                        </w:p>
                        <w:sdt>
                          <w:sdtPr>
                            <w:alias w:val="Subtitle"/>
                            <w:tag w:val=""/>
                            <w:id w:val="802343654"/>
                            <w:dataBinding w:prefixMappings="xmlns:ns0='http://purl.org/dc/elements/1.1/' xmlns:ns1='http://schemas.openxmlformats.org/package/2006/metadata/core-properties' " w:xpath="/ns1:coreProperties[1]/ns0:subject[1]" w:storeItemID="{6C3C8BC8-F283-45AE-878A-BAB7291924A1}"/>
                            <w:text/>
                          </w:sdtPr>
                          <w:sdtContent>
                            <w:p w14:paraId="05ED3871" w14:textId="77777777" w:rsidR="00733721" w:rsidRDefault="00733721">
                              <w:pPr>
                                <w:pStyle w:val="Subtitle"/>
                              </w:pPr>
                              <w:r>
                                <w:t>TwentyFour: Accounting module</w:t>
                              </w:r>
                            </w:p>
                          </w:sdtContent>
                        </w:sdt>
                      </w:txbxContent>
                    </v:textbox>
                    <w10:wrap type="square" anchorx="margin" anchory="page"/>
                    <w10:anchorlock/>
                  </v:shape>
                </w:pict>
              </mc:Fallback>
            </mc:AlternateContent>
          </w:r>
          <w:r w:rsidR="00B00253" w:rsidRPr="00586545">
            <w:rPr>
              <w:noProof/>
              <w:lang w:val="en-US" w:eastAsia="en-US"/>
            </w:rPr>
            <mc:AlternateContent>
              <mc:Choice Requires="wps">
                <w:drawing>
                  <wp:anchor distT="0" distB="0" distL="114300" distR="114300" simplePos="0" relativeHeight="251662336" behindDoc="0" locked="1" layoutInCell="1" allowOverlap="1" wp14:anchorId="7E425B89" wp14:editId="52BE81C4">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A6BA5" w14:textId="2C4307F0" w:rsidR="00733721" w:rsidRDefault="00733721">
                                <w:pPr>
                                  <w:pStyle w:val="Subtitle"/>
                                </w:pPr>
                                <w:r>
                                  <w:t xml:space="preserve">Versie </w:t>
                                </w:r>
                                <w:sdt>
                                  <w:sdtPr>
                                    <w:id w:val="816851254"/>
                                  </w:sdtPr>
                                  <w:sdtContent>
                                    <w:r>
                                      <w:t>1.3</w:t>
                                    </w:r>
                                  </w:sdtContent>
                                </w:sdt>
                              </w:p>
                              <w:p w14:paraId="6CB08EF3" w14:textId="7329CCF4" w:rsidR="00733721" w:rsidRDefault="00733721">
                                <w:pPr>
                                  <w:pStyle w:val="Subtitle"/>
                                </w:pPr>
                                <w:r>
                                  <w:fldChar w:fldCharType="begin"/>
                                </w:r>
                                <w:r>
                                  <w:instrText xml:space="preserve"> SAVEDATE  \@ "MMMM d, yyyy"  \* MERGEFORMAT </w:instrText>
                                </w:r>
                                <w:r>
                                  <w:fldChar w:fldCharType="separate"/>
                                </w:r>
                                <w:r>
                                  <w:rPr>
                                    <w:noProof/>
                                  </w:rPr>
                                  <w:t>juni 2, 2017</w:t>
                                </w:r>
                                <w: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7E425B89" id="Text Box 33" o:spid="_x0000_s1029" type="#_x0000_t202" alt="Version number and date" style="position:absolute;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" filled="f" stroked="f" strokeweight=".5pt">
                    <v:textbox style="mso-fit-shape-to-text:t" inset="0,0,0,0">
                      <w:txbxContent>
                        <w:p w14:paraId="6B6A6BA5" w14:textId="2C4307F0" w:rsidR="00733721" w:rsidRDefault="00733721">
                          <w:pPr>
                            <w:pStyle w:val="Subtitle"/>
                          </w:pPr>
                          <w:r>
                            <w:t xml:space="preserve">Versie </w:t>
                          </w:r>
                          <w:sdt>
                            <w:sdtPr>
                              <w:id w:val="816851254"/>
                            </w:sdtPr>
                            <w:sdtContent>
                              <w:r>
                                <w:t>1.3</w:t>
                              </w:r>
                            </w:sdtContent>
                          </w:sdt>
                        </w:p>
                        <w:p w14:paraId="6CB08EF3" w14:textId="7329CCF4" w:rsidR="00733721" w:rsidRDefault="00733721">
                          <w:pPr>
                            <w:pStyle w:val="Subtitle"/>
                          </w:pPr>
                          <w:r>
                            <w:fldChar w:fldCharType="begin"/>
                          </w:r>
                          <w:r>
                            <w:instrText xml:space="preserve"> SAVEDATE  \@ "MMMM d, yyyy"  \* MERGEFORMAT </w:instrText>
                          </w:r>
                          <w:r>
                            <w:fldChar w:fldCharType="separate"/>
                          </w:r>
                          <w:r>
                            <w:rPr>
                              <w:noProof/>
                            </w:rPr>
                            <w:t>juni 2, 2017</w:t>
                          </w:r>
                          <w:r>
                            <w:fldChar w:fldCharType="end"/>
                          </w:r>
                        </w:p>
                      </w:txbxContent>
                    </v:textbox>
                    <w10:wrap type="square" anchorx="margin" anchory="page"/>
                    <w10:anchorlock/>
                  </v:shape>
                </w:pict>
              </mc:Fallback>
            </mc:AlternateContent>
          </w:r>
          <w:r w:rsidR="00B00253" w:rsidRPr="00586545">
            <w:rPr>
              <w:noProof/>
              <w:lang w:val="en-US" w:eastAsia="en-US"/>
            </w:rPr>
            <mc:AlternateContent>
              <mc:Choice Requires="wpg">
                <w:drawing>
                  <wp:anchor distT="0" distB="0" distL="114300" distR="114300" simplePos="0" relativeHeight="251659264" behindDoc="0" locked="0" layoutInCell="1" allowOverlap="1" wp14:anchorId="718524BA" wp14:editId="1BDEDC5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2CF4191"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94b6d2 [3204]" stroked="f" strokeweight="1pt">
                      <v:path arrowok="t"/>
                      <o:lock v:ext="edit" aspectratio="t"/>
                    </v:rect>
                    <w10:wrap anchorx="page" anchory="page"/>
                  </v:group>
                </w:pict>
              </mc:Fallback>
            </mc:AlternateContent>
          </w:r>
        </w:p>
        <w:p w14:paraId="5FBB06D9" w14:textId="77777777" w:rsidR="00F05DF2" w:rsidRPr="00F05DF2" w:rsidRDefault="00F05DF2" w:rsidP="00F05DF2">
          <w:pPr>
            <w:rPr>
              <w:sz w:val="32"/>
              <w:szCs w:val="32"/>
            </w:rPr>
          </w:pPr>
        </w:p>
        <w:p w14:paraId="6FE3BCBF" w14:textId="77777777" w:rsidR="00F05DF2" w:rsidRPr="00F05DF2" w:rsidRDefault="00F05DF2" w:rsidP="00F05DF2">
          <w:pPr>
            <w:rPr>
              <w:sz w:val="32"/>
              <w:szCs w:val="32"/>
            </w:rPr>
          </w:pPr>
        </w:p>
        <w:p w14:paraId="340095EA" w14:textId="0ECCDA22" w:rsidR="00F05DF2" w:rsidRDefault="00F05DF2" w:rsidP="00F05DF2">
          <w:pPr>
            <w:rPr>
              <w:sz w:val="32"/>
              <w:szCs w:val="32"/>
            </w:rPr>
          </w:pPr>
        </w:p>
        <w:p w14:paraId="63D90FCF" w14:textId="6CD83704" w:rsidR="00F05DF2" w:rsidRDefault="00F05DF2" w:rsidP="00F05DF2">
          <w:pPr>
            <w:jc w:val="right"/>
            <w:rPr>
              <w:sz w:val="32"/>
              <w:szCs w:val="32"/>
            </w:rPr>
          </w:pPr>
        </w:p>
        <w:p w14:paraId="3DC38957" w14:textId="4B971443" w:rsidR="00F05DF2" w:rsidRDefault="00F05DF2" w:rsidP="00F05DF2">
          <w:pPr>
            <w:rPr>
              <w:sz w:val="32"/>
              <w:szCs w:val="32"/>
            </w:rPr>
          </w:pPr>
        </w:p>
        <w:p w14:paraId="7DF13B22" w14:textId="77777777" w:rsidR="009F61E7" w:rsidRPr="00F05DF2" w:rsidRDefault="009F61E7" w:rsidP="00F05DF2">
          <w:pPr>
            <w:rPr>
              <w:sz w:val="32"/>
              <w:szCs w:val="32"/>
            </w:rPr>
            <w:sectPr w:rsidR="009F61E7" w:rsidRPr="00F05DF2">
              <w:headerReference w:type="default" r:id="rId11"/>
              <w:footerReference w:type="default" r:id="rId12"/>
              <w:pgSz w:w="12240" w:h="15840"/>
              <w:pgMar w:top="1440" w:right="1440" w:bottom="1440" w:left="1440" w:header="720" w:footer="720" w:gutter="0"/>
              <w:pgNumType w:start="0"/>
              <w:cols w:space="720"/>
              <w:titlePg/>
              <w:docGrid w:linePitch="360"/>
            </w:sectPr>
          </w:pPr>
        </w:p>
        <w:p w14:paraId="351FA7F8" w14:textId="77777777" w:rsidR="00AB7646" w:rsidRPr="00586545" w:rsidRDefault="00733721" w:rsidP="009F61E7">
          <w:pPr>
            <w:tabs>
              <w:tab w:val="center" w:pos="4644"/>
            </w:tabs>
            <w:ind w:left="0"/>
            <w:rPr>
              <w:noProof/>
              <w:color w:val="775F55" w:themeColor="text2"/>
              <w:sz w:val="32"/>
              <w:szCs w:val="40"/>
            </w:rPr>
          </w:pPr>
        </w:p>
      </w:sdtContent>
    </w:sdt>
    <w:sdt>
      <w:sdtPr>
        <w:rPr>
          <w:rFonts w:asciiTheme="minorHAnsi" w:eastAsiaTheme="minorEastAsia" w:hAnsiTheme="minorHAnsi" w:cstheme="minorBidi"/>
          <w:caps w:val="0"/>
          <w:color w:val="auto"/>
          <w:sz w:val="22"/>
          <w:szCs w:val="22"/>
        </w:rPr>
        <w:id w:val="-476916270"/>
        <w:docPartObj>
          <w:docPartGallery w:val="Table of Contents"/>
          <w:docPartUnique/>
        </w:docPartObj>
      </w:sdtPr>
      <w:sdtEndPr>
        <w:rPr>
          <w:b/>
          <w:bCs/>
          <w:noProof/>
        </w:rPr>
      </w:sdtEndPr>
      <w:sdtContent>
        <w:p w14:paraId="1A7B960F" w14:textId="77777777" w:rsidR="00914845" w:rsidRPr="00586545" w:rsidRDefault="001E7132" w:rsidP="009F61E7">
          <w:pPr>
            <w:pStyle w:val="TOCHeading"/>
            <w:ind w:left="0"/>
          </w:pPr>
          <w:r w:rsidRPr="00586545">
            <w:t>Inhoudsopgave</w:t>
          </w:r>
        </w:p>
        <w:p w14:paraId="38868C6E" w14:textId="260788BA" w:rsidR="00733721" w:rsidRDefault="00914845">
          <w:pPr>
            <w:pStyle w:val="TOC1"/>
            <w:tabs>
              <w:tab w:val="right" w:leader="dot" w:pos="9350"/>
            </w:tabs>
            <w:rPr>
              <w:noProof/>
              <w:kern w:val="0"/>
              <w:lang w:val="en-US" w:eastAsia="en-US"/>
              <w14:ligatures w14:val="none"/>
            </w:rPr>
          </w:pPr>
          <w:r w:rsidRPr="00586545">
            <w:fldChar w:fldCharType="begin"/>
          </w:r>
          <w:r w:rsidRPr="00586545">
            <w:instrText xml:space="preserve"> TOC \o "1-3" \h \z \u </w:instrText>
          </w:r>
          <w:r w:rsidRPr="00586545">
            <w:fldChar w:fldCharType="separate"/>
          </w:r>
          <w:hyperlink w:anchor="_Toc484157690" w:history="1">
            <w:r w:rsidR="00733721" w:rsidRPr="004529BD">
              <w:rPr>
                <w:rStyle w:val="Hyperlink"/>
                <w:noProof/>
              </w:rPr>
              <w:t>Document</w:t>
            </w:r>
            <w:r w:rsidR="00733721">
              <w:rPr>
                <w:noProof/>
                <w:webHidden/>
              </w:rPr>
              <w:tab/>
            </w:r>
            <w:r w:rsidR="00733721">
              <w:rPr>
                <w:noProof/>
                <w:webHidden/>
              </w:rPr>
              <w:fldChar w:fldCharType="begin"/>
            </w:r>
            <w:r w:rsidR="00733721">
              <w:rPr>
                <w:noProof/>
                <w:webHidden/>
              </w:rPr>
              <w:instrText xml:space="preserve"> PAGEREF _Toc484157690 \h </w:instrText>
            </w:r>
            <w:r w:rsidR="00733721">
              <w:rPr>
                <w:noProof/>
                <w:webHidden/>
              </w:rPr>
            </w:r>
            <w:r w:rsidR="00733721">
              <w:rPr>
                <w:noProof/>
                <w:webHidden/>
              </w:rPr>
              <w:fldChar w:fldCharType="separate"/>
            </w:r>
            <w:r w:rsidR="00733721">
              <w:rPr>
                <w:noProof/>
                <w:webHidden/>
              </w:rPr>
              <w:t>1</w:t>
            </w:r>
            <w:r w:rsidR="00733721">
              <w:rPr>
                <w:noProof/>
                <w:webHidden/>
              </w:rPr>
              <w:fldChar w:fldCharType="end"/>
            </w:r>
          </w:hyperlink>
        </w:p>
        <w:p w14:paraId="1CC63BD8" w14:textId="2FB8667F" w:rsidR="00733721" w:rsidRDefault="00733721">
          <w:pPr>
            <w:pStyle w:val="TOC2"/>
            <w:tabs>
              <w:tab w:val="right" w:leader="dot" w:pos="9350"/>
            </w:tabs>
            <w:rPr>
              <w:noProof/>
              <w:kern w:val="0"/>
              <w:lang w:val="en-US" w:eastAsia="en-US"/>
              <w14:ligatures w14:val="none"/>
            </w:rPr>
          </w:pPr>
          <w:hyperlink w:anchor="_Toc484157691" w:history="1">
            <w:r w:rsidRPr="004529BD">
              <w:rPr>
                <w:rStyle w:val="Hyperlink"/>
                <w:noProof/>
              </w:rPr>
              <w:t>Versietabel</w:t>
            </w:r>
            <w:r>
              <w:rPr>
                <w:noProof/>
                <w:webHidden/>
              </w:rPr>
              <w:tab/>
            </w:r>
            <w:r>
              <w:rPr>
                <w:noProof/>
                <w:webHidden/>
              </w:rPr>
              <w:fldChar w:fldCharType="begin"/>
            </w:r>
            <w:r>
              <w:rPr>
                <w:noProof/>
                <w:webHidden/>
              </w:rPr>
              <w:instrText xml:space="preserve"> PAGEREF _Toc484157691 \h </w:instrText>
            </w:r>
            <w:r>
              <w:rPr>
                <w:noProof/>
                <w:webHidden/>
              </w:rPr>
            </w:r>
            <w:r>
              <w:rPr>
                <w:noProof/>
                <w:webHidden/>
              </w:rPr>
              <w:fldChar w:fldCharType="separate"/>
            </w:r>
            <w:r>
              <w:rPr>
                <w:noProof/>
                <w:webHidden/>
              </w:rPr>
              <w:t>1</w:t>
            </w:r>
            <w:r>
              <w:rPr>
                <w:noProof/>
                <w:webHidden/>
              </w:rPr>
              <w:fldChar w:fldCharType="end"/>
            </w:r>
          </w:hyperlink>
        </w:p>
        <w:p w14:paraId="7BF285D0" w14:textId="752BDB45" w:rsidR="00733721" w:rsidRDefault="00733721">
          <w:pPr>
            <w:pStyle w:val="TOC1"/>
            <w:tabs>
              <w:tab w:val="right" w:leader="dot" w:pos="9350"/>
            </w:tabs>
            <w:rPr>
              <w:noProof/>
              <w:kern w:val="0"/>
              <w:lang w:val="en-US" w:eastAsia="en-US"/>
              <w14:ligatures w14:val="none"/>
            </w:rPr>
          </w:pPr>
          <w:hyperlink w:anchor="_Toc484157692" w:history="1">
            <w:r w:rsidRPr="004529BD">
              <w:rPr>
                <w:rStyle w:val="Hyperlink"/>
                <w:noProof/>
              </w:rPr>
              <w:t>Project</w:t>
            </w:r>
            <w:r>
              <w:rPr>
                <w:noProof/>
                <w:webHidden/>
              </w:rPr>
              <w:tab/>
            </w:r>
            <w:r>
              <w:rPr>
                <w:noProof/>
                <w:webHidden/>
              </w:rPr>
              <w:fldChar w:fldCharType="begin"/>
            </w:r>
            <w:r>
              <w:rPr>
                <w:noProof/>
                <w:webHidden/>
              </w:rPr>
              <w:instrText xml:space="preserve"> PAGEREF _Toc484157692 \h </w:instrText>
            </w:r>
            <w:r>
              <w:rPr>
                <w:noProof/>
                <w:webHidden/>
              </w:rPr>
            </w:r>
            <w:r>
              <w:rPr>
                <w:noProof/>
                <w:webHidden/>
              </w:rPr>
              <w:fldChar w:fldCharType="separate"/>
            </w:r>
            <w:r>
              <w:rPr>
                <w:noProof/>
                <w:webHidden/>
              </w:rPr>
              <w:t>2</w:t>
            </w:r>
            <w:r>
              <w:rPr>
                <w:noProof/>
                <w:webHidden/>
              </w:rPr>
              <w:fldChar w:fldCharType="end"/>
            </w:r>
          </w:hyperlink>
        </w:p>
        <w:p w14:paraId="22046D2F" w14:textId="42BB16F3" w:rsidR="00733721" w:rsidRDefault="00733721">
          <w:pPr>
            <w:pStyle w:val="TOC2"/>
            <w:tabs>
              <w:tab w:val="right" w:leader="dot" w:pos="9350"/>
            </w:tabs>
            <w:rPr>
              <w:noProof/>
              <w:kern w:val="0"/>
              <w:lang w:val="en-US" w:eastAsia="en-US"/>
              <w14:ligatures w14:val="none"/>
            </w:rPr>
          </w:pPr>
          <w:hyperlink w:anchor="_Toc484157693" w:history="1">
            <w:r w:rsidRPr="004529BD">
              <w:rPr>
                <w:rStyle w:val="Hyperlink"/>
                <w:noProof/>
              </w:rPr>
              <w:t>Klantgegevens</w:t>
            </w:r>
            <w:r>
              <w:rPr>
                <w:noProof/>
                <w:webHidden/>
              </w:rPr>
              <w:tab/>
            </w:r>
            <w:r>
              <w:rPr>
                <w:noProof/>
                <w:webHidden/>
              </w:rPr>
              <w:fldChar w:fldCharType="begin"/>
            </w:r>
            <w:r>
              <w:rPr>
                <w:noProof/>
                <w:webHidden/>
              </w:rPr>
              <w:instrText xml:space="preserve"> PAGEREF _Toc484157693 \h </w:instrText>
            </w:r>
            <w:r>
              <w:rPr>
                <w:noProof/>
                <w:webHidden/>
              </w:rPr>
            </w:r>
            <w:r>
              <w:rPr>
                <w:noProof/>
                <w:webHidden/>
              </w:rPr>
              <w:fldChar w:fldCharType="separate"/>
            </w:r>
            <w:r>
              <w:rPr>
                <w:noProof/>
                <w:webHidden/>
              </w:rPr>
              <w:t>2</w:t>
            </w:r>
            <w:r>
              <w:rPr>
                <w:noProof/>
                <w:webHidden/>
              </w:rPr>
              <w:fldChar w:fldCharType="end"/>
            </w:r>
          </w:hyperlink>
        </w:p>
        <w:p w14:paraId="1EDD57DA" w14:textId="1A5DE10E" w:rsidR="00733721" w:rsidRDefault="00733721">
          <w:pPr>
            <w:pStyle w:val="TOC2"/>
            <w:tabs>
              <w:tab w:val="right" w:leader="dot" w:pos="9350"/>
            </w:tabs>
            <w:rPr>
              <w:noProof/>
              <w:kern w:val="0"/>
              <w:lang w:val="en-US" w:eastAsia="en-US"/>
              <w14:ligatures w14:val="none"/>
            </w:rPr>
          </w:pPr>
          <w:hyperlink w:anchor="_Toc484157694" w:history="1">
            <w:r w:rsidRPr="004529BD">
              <w:rPr>
                <w:rStyle w:val="Hyperlink"/>
                <w:noProof/>
                <w:lang w:val="en-US"/>
              </w:rPr>
              <w:t>Projectgegevens</w:t>
            </w:r>
            <w:r>
              <w:rPr>
                <w:noProof/>
                <w:webHidden/>
              </w:rPr>
              <w:tab/>
            </w:r>
            <w:r>
              <w:rPr>
                <w:noProof/>
                <w:webHidden/>
              </w:rPr>
              <w:fldChar w:fldCharType="begin"/>
            </w:r>
            <w:r>
              <w:rPr>
                <w:noProof/>
                <w:webHidden/>
              </w:rPr>
              <w:instrText xml:space="preserve"> PAGEREF _Toc484157694 \h </w:instrText>
            </w:r>
            <w:r>
              <w:rPr>
                <w:noProof/>
                <w:webHidden/>
              </w:rPr>
            </w:r>
            <w:r>
              <w:rPr>
                <w:noProof/>
                <w:webHidden/>
              </w:rPr>
              <w:fldChar w:fldCharType="separate"/>
            </w:r>
            <w:r>
              <w:rPr>
                <w:noProof/>
                <w:webHidden/>
              </w:rPr>
              <w:t>2</w:t>
            </w:r>
            <w:r>
              <w:rPr>
                <w:noProof/>
                <w:webHidden/>
              </w:rPr>
              <w:fldChar w:fldCharType="end"/>
            </w:r>
          </w:hyperlink>
        </w:p>
        <w:p w14:paraId="2C800D61" w14:textId="048297CC" w:rsidR="00733721" w:rsidRDefault="00733721">
          <w:pPr>
            <w:pStyle w:val="TOC3"/>
            <w:tabs>
              <w:tab w:val="right" w:leader="dot" w:pos="9350"/>
            </w:tabs>
            <w:rPr>
              <w:noProof/>
              <w:kern w:val="0"/>
              <w:lang w:val="en-US" w:eastAsia="en-US"/>
              <w14:ligatures w14:val="none"/>
            </w:rPr>
          </w:pPr>
          <w:hyperlink w:anchor="_Toc484157695" w:history="1">
            <w:r w:rsidRPr="004529BD">
              <w:rPr>
                <w:rStyle w:val="Hyperlink"/>
                <w:noProof/>
              </w:rPr>
              <w:t>Projectdocumenten</w:t>
            </w:r>
            <w:r>
              <w:rPr>
                <w:noProof/>
                <w:webHidden/>
              </w:rPr>
              <w:tab/>
            </w:r>
            <w:r>
              <w:rPr>
                <w:noProof/>
                <w:webHidden/>
              </w:rPr>
              <w:fldChar w:fldCharType="begin"/>
            </w:r>
            <w:r>
              <w:rPr>
                <w:noProof/>
                <w:webHidden/>
              </w:rPr>
              <w:instrText xml:space="preserve"> PAGEREF _Toc484157695 \h </w:instrText>
            </w:r>
            <w:r>
              <w:rPr>
                <w:noProof/>
                <w:webHidden/>
              </w:rPr>
            </w:r>
            <w:r>
              <w:rPr>
                <w:noProof/>
                <w:webHidden/>
              </w:rPr>
              <w:fldChar w:fldCharType="separate"/>
            </w:r>
            <w:r>
              <w:rPr>
                <w:noProof/>
                <w:webHidden/>
              </w:rPr>
              <w:t>2</w:t>
            </w:r>
            <w:r>
              <w:rPr>
                <w:noProof/>
                <w:webHidden/>
              </w:rPr>
              <w:fldChar w:fldCharType="end"/>
            </w:r>
          </w:hyperlink>
        </w:p>
        <w:p w14:paraId="478E0B25" w14:textId="55ED0656" w:rsidR="00733721" w:rsidRDefault="00733721">
          <w:pPr>
            <w:pStyle w:val="TOC2"/>
            <w:tabs>
              <w:tab w:val="right" w:leader="dot" w:pos="9350"/>
            </w:tabs>
            <w:rPr>
              <w:noProof/>
              <w:kern w:val="0"/>
              <w:lang w:val="en-US" w:eastAsia="en-US"/>
              <w14:ligatures w14:val="none"/>
            </w:rPr>
          </w:pPr>
          <w:hyperlink w:anchor="_Toc484157696" w:history="1">
            <w:r w:rsidRPr="004529BD">
              <w:rPr>
                <w:rStyle w:val="Hyperlink"/>
                <w:noProof/>
              </w:rPr>
              <w:t>Team</w:t>
            </w:r>
            <w:r>
              <w:rPr>
                <w:noProof/>
                <w:webHidden/>
              </w:rPr>
              <w:tab/>
            </w:r>
            <w:r>
              <w:rPr>
                <w:noProof/>
                <w:webHidden/>
              </w:rPr>
              <w:fldChar w:fldCharType="begin"/>
            </w:r>
            <w:r>
              <w:rPr>
                <w:noProof/>
                <w:webHidden/>
              </w:rPr>
              <w:instrText xml:space="preserve"> PAGEREF _Toc484157696 \h </w:instrText>
            </w:r>
            <w:r>
              <w:rPr>
                <w:noProof/>
                <w:webHidden/>
              </w:rPr>
            </w:r>
            <w:r>
              <w:rPr>
                <w:noProof/>
                <w:webHidden/>
              </w:rPr>
              <w:fldChar w:fldCharType="separate"/>
            </w:r>
            <w:r>
              <w:rPr>
                <w:noProof/>
                <w:webHidden/>
              </w:rPr>
              <w:t>3</w:t>
            </w:r>
            <w:r>
              <w:rPr>
                <w:noProof/>
                <w:webHidden/>
              </w:rPr>
              <w:fldChar w:fldCharType="end"/>
            </w:r>
          </w:hyperlink>
        </w:p>
        <w:p w14:paraId="2F4E5A2B" w14:textId="4F75E5CB" w:rsidR="00733721" w:rsidRDefault="00733721">
          <w:pPr>
            <w:pStyle w:val="TOC3"/>
            <w:tabs>
              <w:tab w:val="right" w:leader="dot" w:pos="9350"/>
            </w:tabs>
            <w:rPr>
              <w:noProof/>
              <w:kern w:val="0"/>
              <w:lang w:val="en-US" w:eastAsia="en-US"/>
              <w14:ligatures w14:val="none"/>
            </w:rPr>
          </w:pPr>
          <w:hyperlink w:anchor="_Toc484157697" w:history="1">
            <w:r w:rsidRPr="004529BD">
              <w:rPr>
                <w:rStyle w:val="Hyperlink"/>
                <w:noProof/>
              </w:rPr>
              <w:t>Teamleden</w:t>
            </w:r>
            <w:r>
              <w:rPr>
                <w:noProof/>
                <w:webHidden/>
              </w:rPr>
              <w:tab/>
            </w:r>
            <w:r>
              <w:rPr>
                <w:noProof/>
                <w:webHidden/>
              </w:rPr>
              <w:fldChar w:fldCharType="begin"/>
            </w:r>
            <w:r>
              <w:rPr>
                <w:noProof/>
                <w:webHidden/>
              </w:rPr>
              <w:instrText xml:space="preserve"> PAGEREF _Toc484157697 \h </w:instrText>
            </w:r>
            <w:r>
              <w:rPr>
                <w:noProof/>
                <w:webHidden/>
              </w:rPr>
            </w:r>
            <w:r>
              <w:rPr>
                <w:noProof/>
                <w:webHidden/>
              </w:rPr>
              <w:fldChar w:fldCharType="separate"/>
            </w:r>
            <w:r>
              <w:rPr>
                <w:noProof/>
                <w:webHidden/>
              </w:rPr>
              <w:t>3</w:t>
            </w:r>
            <w:r>
              <w:rPr>
                <w:noProof/>
                <w:webHidden/>
              </w:rPr>
              <w:fldChar w:fldCharType="end"/>
            </w:r>
          </w:hyperlink>
        </w:p>
        <w:p w14:paraId="6BE5E149" w14:textId="360A8CFB" w:rsidR="00733721" w:rsidRDefault="00733721">
          <w:pPr>
            <w:pStyle w:val="TOC1"/>
            <w:tabs>
              <w:tab w:val="right" w:leader="dot" w:pos="9350"/>
            </w:tabs>
            <w:rPr>
              <w:noProof/>
              <w:kern w:val="0"/>
              <w:lang w:val="en-US" w:eastAsia="en-US"/>
              <w14:ligatures w14:val="none"/>
            </w:rPr>
          </w:pPr>
          <w:hyperlink w:anchor="_Toc484157698" w:history="1">
            <w:r w:rsidRPr="004529BD">
              <w:rPr>
                <w:rStyle w:val="Hyperlink"/>
                <w:noProof/>
              </w:rPr>
              <w:t>Inleiding</w:t>
            </w:r>
            <w:r>
              <w:rPr>
                <w:noProof/>
                <w:webHidden/>
              </w:rPr>
              <w:tab/>
            </w:r>
            <w:r>
              <w:rPr>
                <w:noProof/>
                <w:webHidden/>
              </w:rPr>
              <w:fldChar w:fldCharType="begin"/>
            </w:r>
            <w:r>
              <w:rPr>
                <w:noProof/>
                <w:webHidden/>
              </w:rPr>
              <w:instrText xml:space="preserve"> PAGEREF _Toc484157698 \h </w:instrText>
            </w:r>
            <w:r>
              <w:rPr>
                <w:noProof/>
                <w:webHidden/>
              </w:rPr>
            </w:r>
            <w:r>
              <w:rPr>
                <w:noProof/>
                <w:webHidden/>
              </w:rPr>
              <w:fldChar w:fldCharType="separate"/>
            </w:r>
            <w:r>
              <w:rPr>
                <w:noProof/>
                <w:webHidden/>
              </w:rPr>
              <w:t>4</w:t>
            </w:r>
            <w:r>
              <w:rPr>
                <w:noProof/>
                <w:webHidden/>
              </w:rPr>
              <w:fldChar w:fldCharType="end"/>
            </w:r>
          </w:hyperlink>
        </w:p>
        <w:p w14:paraId="6D009A2A" w14:textId="3A1211EE" w:rsidR="00733721" w:rsidRDefault="00733721">
          <w:pPr>
            <w:pStyle w:val="TOC1"/>
            <w:tabs>
              <w:tab w:val="right" w:leader="dot" w:pos="9350"/>
            </w:tabs>
            <w:rPr>
              <w:noProof/>
              <w:kern w:val="0"/>
              <w:lang w:val="en-US" w:eastAsia="en-US"/>
              <w14:ligatures w14:val="none"/>
            </w:rPr>
          </w:pPr>
          <w:hyperlink w:anchor="_Toc484157699" w:history="1">
            <w:r w:rsidRPr="004529BD">
              <w:rPr>
                <w:rStyle w:val="Hyperlink"/>
                <w:noProof/>
              </w:rPr>
              <w:t>Benodigde rollen in TwentyFour</w:t>
            </w:r>
            <w:r>
              <w:rPr>
                <w:noProof/>
                <w:webHidden/>
              </w:rPr>
              <w:tab/>
            </w:r>
            <w:r>
              <w:rPr>
                <w:noProof/>
                <w:webHidden/>
              </w:rPr>
              <w:fldChar w:fldCharType="begin"/>
            </w:r>
            <w:r>
              <w:rPr>
                <w:noProof/>
                <w:webHidden/>
              </w:rPr>
              <w:instrText xml:space="preserve"> PAGEREF _Toc484157699 \h </w:instrText>
            </w:r>
            <w:r>
              <w:rPr>
                <w:noProof/>
                <w:webHidden/>
              </w:rPr>
            </w:r>
            <w:r>
              <w:rPr>
                <w:noProof/>
                <w:webHidden/>
              </w:rPr>
              <w:fldChar w:fldCharType="separate"/>
            </w:r>
            <w:r>
              <w:rPr>
                <w:noProof/>
                <w:webHidden/>
              </w:rPr>
              <w:t>5</w:t>
            </w:r>
            <w:r>
              <w:rPr>
                <w:noProof/>
                <w:webHidden/>
              </w:rPr>
              <w:fldChar w:fldCharType="end"/>
            </w:r>
          </w:hyperlink>
        </w:p>
        <w:p w14:paraId="4B2725C8" w14:textId="67C45714" w:rsidR="00733721" w:rsidRDefault="00733721">
          <w:pPr>
            <w:pStyle w:val="TOC1"/>
            <w:tabs>
              <w:tab w:val="right" w:leader="dot" w:pos="9350"/>
            </w:tabs>
            <w:rPr>
              <w:noProof/>
              <w:kern w:val="0"/>
              <w:lang w:val="en-US" w:eastAsia="en-US"/>
              <w14:ligatures w14:val="none"/>
            </w:rPr>
          </w:pPr>
          <w:hyperlink w:anchor="_Toc484157700" w:history="1">
            <w:r w:rsidRPr="004529BD">
              <w:rPr>
                <w:rStyle w:val="Hyperlink"/>
                <w:noProof/>
              </w:rPr>
              <w:t>Prioriteitentabel (MoSCoW)</w:t>
            </w:r>
            <w:r>
              <w:rPr>
                <w:noProof/>
                <w:webHidden/>
              </w:rPr>
              <w:tab/>
            </w:r>
            <w:r>
              <w:rPr>
                <w:noProof/>
                <w:webHidden/>
              </w:rPr>
              <w:fldChar w:fldCharType="begin"/>
            </w:r>
            <w:r>
              <w:rPr>
                <w:noProof/>
                <w:webHidden/>
              </w:rPr>
              <w:instrText xml:space="preserve"> PAGEREF _Toc484157700 \h </w:instrText>
            </w:r>
            <w:r>
              <w:rPr>
                <w:noProof/>
                <w:webHidden/>
              </w:rPr>
            </w:r>
            <w:r>
              <w:rPr>
                <w:noProof/>
                <w:webHidden/>
              </w:rPr>
              <w:fldChar w:fldCharType="separate"/>
            </w:r>
            <w:r>
              <w:rPr>
                <w:noProof/>
                <w:webHidden/>
              </w:rPr>
              <w:t>6</w:t>
            </w:r>
            <w:r>
              <w:rPr>
                <w:noProof/>
                <w:webHidden/>
              </w:rPr>
              <w:fldChar w:fldCharType="end"/>
            </w:r>
          </w:hyperlink>
        </w:p>
        <w:p w14:paraId="37E1527B" w14:textId="03EDEF33" w:rsidR="00733721" w:rsidRDefault="00733721">
          <w:pPr>
            <w:pStyle w:val="TOC1"/>
            <w:tabs>
              <w:tab w:val="right" w:leader="dot" w:pos="9350"/>
            </w:tabs>
            <w:rPr>
              <w:noProof/>
              <w:kern w:val="0"/>
              <w:lang w:val="en-US" w:eastAsia="en-US"/>
              <w14:ligatures w14:val="none"/>
            </w:rPr>
          </w:pPr>
          <w:hyperlink w:anchor="_Toc484157701" w:history="1">
            <w:r w:rsidRPr="004529BD">
              <w:rPr>
                <w:rStyle w:val="Hyperlink"/>
                <w:noProof/>
              </w:rPr>
              <w:t>Accounting</w:t>
            </w:r>
            <w:r>
              <w:rPr>
                <w:noProof/>
                <w:webHidden/>
              </w:rPr>
              <w:tab/>
            </w:r>
            <w:r>
              <w:rPr>
                <w:noProof/>
                <w:webHidden/>
              </w:rPr>
              <w:fldChar w:fldCharType="begin"/>
            </w:r>
            <w:r>
              <w:rPr>
                <w:noProof/>
                <w:webHidden/>
              </w:rPr>
              <w:instrText xml:space="preserve"> PAGEREF _Toc484157701 \h </w:instrText>
            </w:r>
            <w:r>
              <w:rPr>
                <w:noProof/>
                <w:webHidden/>
              </w:rPr>
            </w:r>
            <w:r>
              <w:rPr>
                <w:noProof/>
                <w:webHidden/>
              </w:rPr>
              <w:fldChar w:fldCharType="separate"/>
            </w:r>
            <w:r>
              <w:rPr>
                <w:noProof/>
                <w:webHidden/>
              </w:rPr>
              <w:t>7</w:t>
            </w:r>
            <w:r>
              <w:rPr>
                <w:noProof/>
                <w:webHidden/>
              </w:rPr>
              <w:fldChar w:fldCharType="end"/>
            </w:r>
          </w:hyperlink>
        </w:p>
        <w:p w14:paraId="5A2616F1" w14:textId="6C788937" w:rsidR="00733721" w:rsidRDefault="00733721">
          <w:pPr>
            <w:pStyle w:val="TOC2"/>
            <w:tabs>
              <w:tab w:val="right" w:leader="dot" w:pos="9350"/>
            </w:tabs>
            <w:rPr>
              <w:noProof/>
              <w:kern w:val="0"/>
              <w:lang w:val="en-US" w:eastAsia="en-US"/>
              <w14:ligatures w14:val="none"/>
            </w:rPr>
          </w:pPr>
          <w:hyperlink w:anchor="_Toc484157702" w:history="1">
            <w:r w:rsidRPr="004529BD">
              <w:rPr>
                <w:rStyle w:val="Hyperlink"/>
                <w:noProof/>
              </w:rPr>
              <w:t>Invoer en uitvoer</w:t>
            </w:r>
            <w:r>
              <w:rPr>
                <w:noProof/>
                <w:webHidden/>
              </w:rPr>
              <w:tab/>
            </w:r>
            <w:r>
              <w:rPr>
                <w:noProof/>
                <w:webHidden/>
              </w:rPr>
              <w:fldChar w:fldCharType="begin"/>
            </w:r>
            <w:r>
              <w:rPr>
                <w:noProof/>
                <w:webHidden/>
              </w:rPr>
              <w:instrText xml:space="preserve"> PAGEREF _Toc484157702 \h </w:instrText>
            </w:r>
            <w:r>
              <w:rPr>
                <w:noProof/>
                <w:webHidden/>
              </w:rPr>
            </w:r>
            <w:r>
              <w:rPr>
                <w:noProof/>
                <w:webHidden/>
              </w:rPr>
              <w:fldChar w:fldCharType="separate"/>
            </w:r>
            <w:r>
              <w:rPr>
                <w:noProof/>
                <w:webHidden/>
              </w:rPr>
              <w:t>8</w:t>
            </w:r>
            <w:r>
              <w:rPr>
                <w:noProof/>
                <w:webHidden/>
              </w:rPr>
              <w:fldChar w:fldCharType="end"/>
            </w:r>
          </w:hyperlink>
        </w:p>
        <w:p w14:paraId="024B08BA" w14:textId="26F45A2B" w:rsidR="00733721" w:rsidRDefault="00733721">
          <w:pPr>
            <w:pStyle w:val="TOC3"/>
            <w:tabs>
              <w:tab w:val="right" w:leader="dot" w:pos="9350"/>
            </w:tabs>
            <w:rPr>
              <w:noProof/>
              <w:kern w:val="0"/>
              <w:lang w:val="en-US" w:eastAsia="en-US"/>
              <w14:ligatures w14:val="none"/>
            </w:rPr>
          </w:pPr>
          <w:hyperlink w:anchor="_Toc484157703" w:history="1">
            <w:r w:rsidRPr="004529BD">
              <w:rPr>
                <w:rStyle w:val="Hyperlink"/>
                <w:noProof/>
              </w:rPr>
              <w:t>Twinfieldgegevens</w:t>
            </w:r>
            <w:r>
              <w:rPr>
                <w:noProof/>
                <w:webHidden/>
              </w:rPr>
              <w:tab/>
            </w:r>
            <w:r>
              <w:rPr>
                <w:noProof/>
                <w:webHidden/>
              </w:rPr>
              <w:fldChar w:fldCharType="begin"/>
            </w:r>
            <w:r>
              <w:rPr>
                <w:noProof/>
                <w:webHidden/>
              </w:rPr>
              <w:instrText xml:space="preserve"> PAGEREF _Toc484157703 \h </w:instrText>
            </w:r>
            <w:r>
              <w:rPr>
                <w:noProof/>
                <w:webHidden/>
              </w:rPr>
            </w:r>
            <w:r>
              <w:rPr>
                <w:noProof/>
                <w:webHidden/>
              </w:rPr>
              <w:fldChar w:fldCharType="separate"/>
            </w:r>
            <w:r>
              <w:rPr>
                <w:noProof/>
                <w:webHidden/>
              </w:rPr>
              <w:t>8</w:t>
            </w:r>
            <w:r>
              <w:rPr>
                <w:noProof/>
                <w:webHidden/>
              </w:rPr>
              <w:fldChar w:fldCharType="end"/>
            </w:r>
          </w:hyperlink>
        </w:p>
        <w:p w14:paraId="139A6DA3" w14:textId="33D9B553" w:rsidR="00733721" w:rsidRDefault="00733721">
          <w:pPr>
            <w:pStyle w:val="TOC1"/>
            <w:tabs>
              <w:tab w:val="right" w:leader="dot" w:pos="9350"/>
            </w:tabs>
            <w:rPr>
              <w:noProof/>
              <w:kern w:val="0"/>
              <w:lang w:val="en-US" w:eastAsia="en-US"/>
              <w14:ligatures w14:val="none"/>
            </w:rPr>
          </w:pPr>
          <w:hyperlink w:anchor="_Toc484157704" w:history="1">
            <w:r w:rsidRPr="004529BD">
              <w:rPr>
                <w:rStyle w:val="Hyperlink"/>
                <w:noProof/>
              </w:rPr>
              <w:t>Relaties</w:t>
            </w:r>
            <w:r>
              <w:rPr>
                <w:noProof/>
                <w:webHidden/>
              </w:rPr>
              <w:tab/>
            </w:r>
            <w:r>
              <w:rPr>
                <w:noProof/>
                <w:webHidden/>
              </w:rPr>
              <w:fldChar w:fldCharType="begin"/>
            </w:r>
            <w:r>
              <w:rPr>
                <w:noProof/>
                <w:webHidden/>
              </w:rPr>
              <w:instrText xml:space="preserve"> PAGEREF _Toc484157704 \h </w:instrText>
            </w:r>
            <w:r>
              <w:rPr>
                <w:noProof/>
                <w:webHidden/>
              </w:rPr>
            </w:r>
            <w:r>
              <w:rPr>
                <w:noProof/>
                <w:webHidden/>
              </w:rPr>
              <w:fldChar w:fldCharType="separate"/>
            </w:r>
            <w:r>
              <w:rPr>
                <w:noProof/>
                <w:webHidden/>
              </w:rPr>
              <w:t>9</w:t>
            </w:r>
            <w:r>
              <w:rPr>
                <w:noProof/>
                <w:webHidden/>
              </w:rPr>
              <w:fldChar w:fldCharType="end"/>
            </w:r>
          </w:hyperlink>
        </w:p>
        <w:p w14:paraId="266CC42F" w14:textId="6B378A05" w:rsidR="00733721" w:rsidRDefault="00733721">
          <w:pPr>
            <w:pStyle w:val="TOC2"/>
            <w:tabs>
              <w:tab w:val="right" w:leader="dot" w:pos="9350"/>
            </w:tabs>
            <w:rPr>
              <w:noProof/>
              <w:kern w:val="0"/>
              <w:lang w:val="en-US" w:eastAsia="en-US"/>
              <w14:ligatures w14:val="none"/>
            </w:rPr>
          </w:pPr>
          <w:hyperlink w:anchor="_Toc484157705" w:history="1">
            <w:r w:rsidRPr="004529BD">
              <w:rPr>
                <w:rStyle w:val="Hyperlink"/>
                <w:noProof/>
              </w:rPr>
              <w:t>Invoer en uitvoer</w:t>
            </w:r>
            <w:r>
              <w:rPr>
                <w:noProof/>
                <w:webHidden/>
              </w:rPr>
              <w:tab/>
            </w:r>
            <w:r>
              <w:rPr>
                <w:noProof/>
                <w:webHidden/>
              </w:rPr>
              <w:fldChar w:fldCharType="begin"/>
            </w:r>
            <w:r>
              <w:rPr>
                <w:noProof/>
                <w:webHidden/>
              </w:rPr>
              <w:instrText xml:space="preserve"> PAGEREF _Toc484157705 \h </w:instrText>
            </w:r>
            <w:r>
              <w:rPr>
                <w:noProof/>
                <w:webHidden/>
              </w:rPr>
            </w:r>
            <w:r>
              <w:rPr>
                <w:noProof/>
                <w:webHidden/>
              </w:rPr>
              <w:fldChar w:fldCharType="separate"/>
            </w:r>
            <w:r>
              <w:rPr>
                <w:noProof/>
                <w:webHidden/>
              </w:rPr>
              <w:t>10</w:t>
            </w:r>
            <w:r>
              <w:rPr>
                <w:noProof/>
                <w:webHidden/>
              </w:rPr>
              <w:fldChar w:fldCharType="end"/>
            </w:r>
          </w:hyperlink>
        </w:p>
        <w:p w14:paraId="35AF11DF" w14:textId="6C426F0C" w:rsidR="00733721" w:rsidRDefault="00733721">
          <w:pPr>
            <w:pStyle w:val="TOC1"/>
            <w:tabs>
              <w:tab w:val="right" w:leader="dot" w:pos="9350"/>
            </w:tabs>
            <w:rPr>
              <w:noProof/>
              <w:kern w:val="0"/>
              <w:lang w:val="en-US" w:eastAsia="en-US"/>
              <w14:ligatures w14:val="none"/>
            </w:rPr>
          </w:pPr>
          <w:hyperlink w:anchor="_Toc484157706" w:history="1">
            <w:r w:rsidRPr="004529BD">
              <w:rPr>
                <w:rStyle w:val="Hyperlink"/>
                <w:noProof/>
              </w:rPr>
              <w:t>Facturatie</w:t>
            </w:r>
            <w:r>
              <w:rPr>
                <w:noProof/>
                <w:webHidden/>
              </w:rPr>
              <w:tab/>
            </w:r>
            <w:r>
              <w:rPr>
                <w:noProof/>
                <w:webHidden/>
              </w:rPr>
              <w:fldChar w:fldCharType="begin"/>
            </w:r>
            <w:r>
              <w:rPr>
                <w:noProof/>
                <w:webHidden/>
              </w:rPr>
              <w:instrText xml:space="preserve"> PAGEREF _Toc484157706 \h </w:instrText>
            </w:r>
            <w:r>
              <w:rPr>
                <w:noProof/>
                <w:webHidden/>
              </w:rPr>
            </w:r>
            <w:r>
              <w:rPr>
                <w:noProof/>
                <w:webHidden/>
              </w:rPr>
              <w:fldChar w:fldCharType="separate"/>
            </w:r>
            <w:r>
              <w:rPr>
                <w:noProof/>
                <w:webHidden/>
              </w:rPr>
              <w:t>11</w:t>
            </w:r>
            <w:r>
              <w:rPr>
                <w:noProof/>
                <w:webHidden/>
              </w:rPr>
              <w:fldChar w:fldCharType="end"/>
            </w:r>
          </w:hyperlink>
        </w:p>
        <w:p w14:paraId="184D66D7" w14:textId="3CE637AC" w:rsidR="00733721" w:rsidRDefault="00733721">
          <w:pPr>
            <w:pStyle w:val="TOC2"/>
            <w:tabs>
              <w:tab w:val="right" w:leader="dot" w:pos="9350"/>
            </w:tabs>
            <w:rPr>
              <w:noProof/>
              <w:kern w:val="0"/>
              <w:lang w:val="en-US" w:eastAsia="en-US"/>
              <w14:ligatures w14:val="none"/>
            </w:rPr>
          </w:pPr>
          <w:hyperlink w:anchor="_Toc484157707" w:history="1">
            <w:r w:rsidRPr="004529BD">
              <w:rPr>
                <w:rStyle w:val="Hyperlink"/>
                <w:noProof/>
              </w:rPr>
              <w:t>Invoer en uitvoer</w:t>
            </w:r>
            <w:r>
              <w:rPr>
                <w:noProof/>
                <w:webHidden/>
              </w:rPr>
              <w:tab/>
            </w:r>
            <w:r>
              <w:rPr>
                <w:noProof/>
                <w:webHidden/>
              </w:rPr>
              <w:fldChar w:fldCharType="begin"/>
            </w:r>
            <w:r>
              <w:rPr>
                <w:noProof/>
                <w:webHidden/>
              </w:rPr>
              <w:instrText xml:space="preserve"> PAGEREF _Toc484157707 \h </w:instrText>
            </w:r>
            <w:r>
              <w:rPr>
                <w:noProof/>
                <w:webHidden/>
              </w:rPr>
            </w:r>
            <w:r>
              <w:rPr>
                <w:noProof/>
                <w:webHidden/>
              </w:rPr>
              <w:fldChar w:fldCharType="separate"/>
            </w:r>
            <w:r>
              <w:rPr>
                <w:noProof/>
                <w:webHidden/>
              </w:rPr>
              <w:t>12</w:t>
            </w:r>
            <w:r>
              <w:rPr>
                <w:noProof/>
                <w:webHidden/>
              </w:rPr>
              <w:fldChar w:fldCharType="end"/>
            </w:r>
          </w:hyperlink>
        </w:p>
        <w:p w14:paraId="6C6EFCE0" w14:textId="670BEC26" w:rsidR="00733721" w:rsidRDefault="00733721">
          <w:pPr>
            <w:pStyle w:val="TOC1"/>
            <w:tabs>
              <w:tab w:val="right" w:leader="dot" w:pos="9350"/>
            </w:tabs>
            <w:rPr>
              <w:noProof/>
              <w:kern w:val="0"/>
              <w:lang w:val="en-US" w:eastAsia="en-US"/>
              <w14:ligatures w14:val="none"/>
            </w:rPr>
          </w:pPr>
          <w:hyperlink w:anchor="_Toc484157708" w:history="1">
            <w:r w:rsidRPr="004529BD">
              <w:rPr>
                <w:rStyle w:val="Hyperlink"/>
                <w:noProof/>
              </w:rPr>
              <w:t>Bijlage</w:t>
            </w:r>
            <w:r>
              <w:rPr>
                <w:noProof/>
                <w:webHidden/>
              </w:rPr>
              <w:tab/>
            </w:r>
            <w:r>
              <w:rPr>
                <w:noProof/>
                <w:webHidden/>
              </w:rPr>
              <w:fldChar w:fldCharType="begin"/>
            </w:r>
            <w:r>
              <w:rPr>
                <w:noProof/>
                <w:webHidden/>
              </w:rPr>
              <w:instrText xml:space="preserve"> PAGEREF _Toc484157708 \h </w:instrText>
            </w:r>
            <w:r>
              <w:rPr>
                <w:noProof/>
                <w:webHidden/>
              </w:rPr>
            </w:r>
            <w:r>
              <w:rPr>
                <w:noProof/>
                <w:webHidden/>
              </w:rPr>
              <w:fldChar w:fldCharType="separate"/>
            </w:r>
            <w:r>
              <w:rPr>
                <w:noProof/>
                <w:webHidden/>
              </w:rPr>
              <w:t>13</w:t>
            </w:r>
            <w:r>
              <w:rPr>
                <w:noProof/>
                <w:webHidden/>
              </w:rPr>
              <w:fldChar w:fldCharType="end"/>
            </w:r>
          </w:hyperlink>
        </w:p>
        <w:p w14:paraId="78E8151B" w14:textId="11D82846" w:rsidR="00733721" w:rsidRDefault="00733721">
          <w:pPr>
            <w:pStyle w:val="TOC2"/>
            <w:tabs>
              <w:tab w:val="right" w:leader="dot" w:pos="9350"/>
            </w:tabs>
            <w:rPr>
              <w:noProof/>
              <w:kern w:val="0"/>
              <w:lang w:val="en-US" w:eastAsia="en-US"/>
              <w14:ligatures w14:val="none"/>
            </w:rPr>
          </w:pPr>
          <w:hyperlink w:anchor="_Toc484157709" w:history="1">
            <w:r w:rsidRPr="004529BD">
              <w:rPr>
                <w:rStyle w:val="Hyperlink"/>
                <w:noProof/>
              </w:rPr>
              <w:t>Boekhoudpakketgegevens configureren</w:t>
            </w:r>
            <w:r>
              <w:rPr>
                <w:noProof/>
                <w:webHidden/>
              </w:rPr>
              <w:tab/>
            </w:r>
            <w:r>
              <w:rPr>
                <w:noProof/>
                <w:webHidden/>
              </w:rPr>
              <w:fldChar w:fldCharType="begin"/>
            </w:r>
            <w:r>
              <w:rPr>
                <w:noProof/>
                <w:webHidden/>
              </w:rPr>
              <w:instrText xml:space="preserve"> PAGEREF _Toc484157709 \h </w:instrText>
            </w:r>
            <w:r>
              <w:rPr>
                <w:noProof/>
                <w:webHidden/>
              </w:rPr>
            </w:r>
            <w:r>
              <w:rPr>
                <w:noProof/>
                <w:webHidden/>
              </w:rPr>
              <w:fldChar w:fldCharType="separate"/>
            </w:r>
            <w:r>
              <w:rPr>
                <w:noProof/>
                <w:webHidden/>
              </w:rPr>
              <w:t>13</w:t>
            </w:r>
            <w:r>
              <w:rPr>
                <w:noProof/>
                <w:webHidden/>
              </w:rPr>
              <w:fldChar w:fldCharType="end"/>
            </w:r>
          </w:hyperlink>
        </w:p>
        <w:p w14:paraId="7A7EB733" w14:textId="2ECC84FC" w:rsidR="00733721" w:rsidRDefault="00733721">
          <w:pPr>
            <w:pStyle w:val="TOC2"/>
            <w:tabs>
              <w:tab w:val="right" w:leader="dot" w:pos="9350"/>
            </w:tabs>
            <w:rPr>
              <w:noProof/>
              <w:kern w:val="0"/>
              <w:lang w:val="en-US" w:eastAsia="en-US"/>
              <w14:ligatures w14:val="none"/>
            </w:rPr>
          </w:pPr>
          <w:hyperlink w:anchor="_Toc484157710" w:history="1">
            <w:r w:rsidRPr="004529BD">
              <w:rPr>
                <w:rStyle w:val="Hyperlink"/>
                <w:noProof/>
              </w:rPr>
              <w:t>Relatie koppelen</w:t>
            </w:r>
            <w:r>
              <w:rPr>
                <w:noProof/>
                <w:webHidden/>
              </w:rPr>
              <w:tab/>
            </w:r>
            <w:r>
              <w:rPr>
                <w:noProof/>
                <w:webHidden/>
              </w:rPr>
              <w:fldChar w:fldCharType="begin"/>
            </w:r>
            <w:r>
              <w:rPr>
                <w:noProof/>
                <w:webHidden/>
              </w:rPr>
              <w:instrText xml:space="preserve"> PAGEREF _Toc484157710 \h </w:instrText>
            </w:r>
            <w:r>
              <w:rPr>
                <w:noProof/>
                <w:webHidden/>
              </w:rPr>
            </w:r>
            <w:r>
              <w:rPr>
                <w:noProof/>
                <w:webHidden/>
              </w:rPr>
              <w:fldChar w:fldCharType="separate"/>
            </w:r>
            <w:r>
              <w:rPr>
                <w:noProof/>
                <w:webHidden/>
              </w:rPr>
              <w:t>14</w:t>
            </w:r>
            <w:r>
              <w:rPr>
                <w:noProof/>
                <w:webHidden/>
              </w:rPr>
              <w:fldChar w:fldCharType="end"/>
            </w:r>
          </w:hyperlink>
        </w:p>
        <w:p w14:paraId="6A470C3F" w14:textId="04E70ECF" w:rsidR="00733721" w:rsidRDefault="00733721">
          <w:pPr>
            <w:pStyle w:val="TOC2"/>
            <w:tabs>
              <w:tab w:val="right" w:leader="dot" w:pos="9350"/>
            </w:tabs>
            <w:rPr>
              <w:noProof/>
              <w:kern w:val="0"/>
              <w:lang w:val="en-US" w:eastAsia="en-US"/>
              <w14:ligatures w14:val="none"/>
            </w:rPr>
          </w:pPr>
          <w:hyperlink w:anchor="_Toc484157711" w:history="1">
            <w:r w:rsidRPr="004529BD">
              <w:rPr>
                <w:rStyle w:val="Hyperlink"/>
                <w:noProof/>
              </w:rPr>
              <w:t>Herinneringen versturen</w:t>
            </w:r>
            <w:r>
              <w:rPr>
                <w:noProof/>
                <w:webHidden/>
              </w:rPr>
              <w:tab/>
            </w:r>
            <w:r>
              <w:rPr>
                <w:noProof/>
                <w:webHidden/>
              </w:rPr>
              <w:fldChar w:fldCharType="begin"/>
            </w:r>
            <w:r>
              <w:rPr>
                <w:noProof/>
                <w:webHidden/>
              </w:rPr>
              <w:instrText xml:space="preserve"> PAGEREF _Toc484157711 \h </w:instrText>
            </w:r>
            <w:r>
              <w:rPr>
                <w:noProof/>
                <w:webHidden/>
              </w:rPr>
            </w:r>
            <w:r>
              <w:rPr>
                <w:noProof/>
                <w:webHidden/>
              </w:rPr>
              <w:fldChar w:fldCharType="separate"/>
            </w:r>
            <w:r>
              <w:rPr>
                <w:noProof/>
                <w:webHidden/>
              </w:rPr>
              <w:t>15</w:t>
            </w:r>
            <w:r>
              <w:rPr>
                <w:noProof/>
                <w:webHidden/>
              </w:rPr>
              <w:fldChar w:fldCharType="end"/>
            </w:r>
          </w:hyperlink>
        </w:p>
        <w:p w14:paraId="42ADBC4E" w14:textId="5082ED7B" w:rsidR="00733721" w:rsidRDefault="00733721">
          <w:pPr>
            <w:pStyle w:val="TOC2"/>
            <w:tabs>
              <w:tab w:val="right" w:leader="dot" w:pos="9350"/>
            </w:tabs>
            <w:rPr>
              <w:noProof/>
              <w:kern w:val="0"/>
              <w:lang w:val="en-US" w:eastAsia="en-US"/>
              <w14:ligatures w14:val="none"/>
            </w:rPr>
          </w:pPr>
          <w:hyperlink w:anchor="_Toc484157712" w:history="1">
            <w:r w:rsidRPr="004529BD">
              <w:rPr>
                <w:rStyle w:val="Hyperlink"/>
                <w:noProof/>
              </w:rPr>
              <w:t>Factuur afdrukken</w:t>
            </w:r>
            <w:r>
              <w:rPr>
                <w:noProof/>
                <w:webHidden/>
              </w:rPr>
              <w:tab/>
            </w:r>
            <w:r>
              <w:rPr>
                <w:noProof/>
                <w:webHidden/>
              </w:rPr>
              <w:fldChar w:fldCharType="begin"/>
            </w:r>
            <w:r>
              <w:rPr>
                <w:noProof/>
                <w:webHidden/>
              </w:rPr>
              <w:instrText xml:space="preserve"> PAGEREF _Toc484157712 \h </w:instrText>
            </w:r>
            <w:r>
              <w:rPr>
                <w:noProof/>
                <w:webHidden/>
              </w:rPr>
            </w:r>
            <w:r>
              <w:rPr>
                <w:noProof/>
                <w:webHidden/>
              </w:rPr>
              <w:fldChar w:fldCharType="separate"/>
            </w:r>
            <w:r>
              <w:rPr>
                <w:noProof/>
                <w:webHidden/>
              </w:rPr>
              <w:t>16</w:t>
            </w:r>
            <w:r>
              <w:rPr>
                <w:noProof/>
                <w:webHidden/>
              </w:rPr>
              <w:fldChar w:fldCharType="end"/>
            </w:r>
          </w:hyperlink>
        </w:p>
        <w:p w14:paraId="1E1DDA00" w14:textId="14FEC26A" w:rsidR="00733721" w:rsidRDefault="00733721">
          <w:pPr>
            <w:pStyle w:val="TOC2"/>
            <w:tabs>
              <w:tab w:val="right" w:leader="dot" w:pos="9350"/>
            </w:tabs>
            <w:rPr>
              <w:noProof/>
              <w:kern w:val="0"/>
              <w:lang w:val="en-US" w:eastAsia="en-US"/>
              <w14:ligatures w14:val="none"/>
            </w:rPr>
          </w:pPr>
          <w:hyperlink w:anchor="_Toc484157713" w:history="1">
            <w:r w:rsidRPr="004529BD">
              <w:rPr>
                <w:rStyle w:val="Hyperlink"/>
                <w:noProof/>
              </w:rPr>
              <w:t>Factuur boeken</w:t>
            </w:r>
            <w:r>
              <w:rPr>
                <w:noProof/>
                <w:webHidden/>
              </w:rPr>
              <w:tab/>
            </w:r>
            <w:r>
              <w:rPr>
                <w:noProof/>
                <w:webHidden/>
              </w:rPr>
              <w:fldChar w:fldCharType="begin"/>
            </w:r>
            <w:r>
              <w:rPr>
                <w:noProof/>
                <w:webHidden/>
              </w:rPr>
              <w:instrText xml:space="preserve"> PAGEREF _Toc484157713 \h </w:instrText>
            </w:r>
            <w:r>
              <w:rPr>
                <w:noProof/>
                <w:webHidden/>
              </w:rPr>
            </w:r>
            <w:r>
              <w:rPr>
                <w:noProof/>
                <w:webHidden/>
              </w:rPr>
              <w:fldChar w:fldCharType="separate"/>
            </w:r>
            <w:r>
              <w:rPr>
                <w:noProof/>
                <w:webHidden/>
              </w:rPr>
              <w:t>17</w:t>
            </w:r>
            <w:r>
              <w:rPr>
                <w:noProof/>
                <w:webHidden/>
              </w:rPr>
              <w:fldChar w:fldCharType="end"/>
            </w:r>
          </w:hyperlink>
        </w:p>
        <w:p w14:paraId="48EB0666" w14:textId="6E01076B" w:rsidR="00914845" w:rsidRPr="00586545" w:rsidRDefault="00914845" w:rsidP="003D75F6">
          <w:pPr>
            <w:ind w:left="0"/>
          </w:pPr>
          <w:r w:rsidRPr="00586545">
            <w:rPr>
              <w:b/>
              <w:bCs/>
              <w:noProof/>
            </w:rPr>
            <w:fldChar w:fldCharType="end"/>
          </w:r>
        </w:p>
      </w:sdtContent>
    </w:sdt>
    <w:p w14:paraId="7B614281" w14:textId="77777777" w:rsidR="00914845" w:rsidRPr="00586545" w:rsidRDefault="00914845">
      <w:pPr>
        <w:spacing w:after="240" w:line="252" w:lineRule="auto"/>
        <w:ind w:left="0" w:right="0"/>
        <w:rPr>
          <w:rFonts w:asciiTheme="majorHAnsi" w:eastAsiaTheme="majorEastAsia" w:hAnsiTheme="majorHAnsi" w:cstheme="majorBidi"/>
          <w:caps/>
          <w:color w:val="94B6D2" w:themeColor="accent1"/>
          <w:sz w:val="28"/>
          <w:szCs w:val="28"/>
        </w:rPr>
      </w:pPr>
      <w:r w:rsidRPr="00586545">
        <w:br w:type="page"/>
      </w:r>
    </w:p>
    <w:p w14:paraId="5D414BB1" w14:textId="77777777" w:rsidR="009F61E7" w:rsidRPr="00586545" w:rsidRDefault="009F61E7" w:rsidP="009F61E7">
      <w:pPr>
        <w:pStyle w:val="Heading1"/>
      </w:pPr>
      <w:bookmarkStart w:id="1" w:name="_Toc484157690"/>
      <w:r w:rsidRPr="00586545">
        <w:lastRenderedPageBreak/>
        <w:t>Document</w:t>
      </w:r>
      <w:bookmarkEnd w:id="1"/>
    </w:p>
    <w:p w14:paraId="2D01B6D2" w14:textId="77777777" w:rsidR="009F61E7" w:rsidRPr="00586545" w:rsidRDefault="001E7132" w:rsidP="009F61E7">
      <w:pPr>
        <w:pStyle w:val="Heading2"/>
      </w:pPr>
      <w:bookmarkStart w:id="2" w:name="_Toc484157691"/>
      <w:r w:rsidRPr="00586545">
        <w:t>Versietabel</w:t>
      </w:r>
      <w:bookmarkEnd w:id="2"/>
    </w:p>
    <w:tbl>
      <w:tblPr>
        <w:tblStyle w:val="GridTable1Light-Accent2"/>
        <w:tblW w:w="5000" w:type="pct"/>
        <w:tblCellMar>
          <w:left w:w="0" w:type="dxa"/>
          <w:right w:w="0" w:type="dxa"/>
        </w:tblCellMar>
        <w:tblLook w:val="04A0" w:firstRow="1" w:lastRow="0" w:firstColumn="1" w:lastColumn="0" w:noHBand="0" w:noVBand="1"/>
        <w:tblDescription w:val="Project communication table"/>
      </w:tblPr>
      <w:tblGrid>
        <w:gridCol w:w="900"/>
        <w:gridCol w:w="1260"/>
        <w:gridCol w:w="2070"/>
        <w:gridCol w:w="5130"/>
      </w:tblGrid>
      <w:tr w:rsidR="009F61E7" w:rsidRPr="00586545" w14:paraId="656D4FC4" w14:textId="77777777" w:rsidTr="003D75F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0" w:type="dxa"/>
            <w:tcBorders>
              <w:top w:val="nil"/>
              <w:left w:val="nil"/>
            </w:tcBorders>
            <w:vAlign w:val="bottom"/>
          </w:tcPr>
          <w:p w14:paraId="35CF50E2" w14:textId="77777777" w:rsidR="009F61E7" w:rsidRPr="00586545" w:rsidRDefault="001E7132" w:rsidP="0014277D">
            <w:pPr>
              <w:pStyle w:val="Tabletext"/>
            </w:pPr>
            <w:r w:rsidRPr="00586545">
              <w:t>Versie</w:t>
            </w:r>
          </w:p>
        </w:tc>
        <w:tc>
          <w:tcPr>
            <w:tcW w:w="1260" w:type="dxa"/>
            <w:tcBorders>
              <w:top w:val="nil"/>
            </w:tcBorders>
            <w:vAlign w:val="bottom"/>
          </w:tcPr>
          <w:p w14:paraId="6D5EC996" w14:textId="77777777" w:rsidR="009F61E7" w:rsidRPr="00586545" w:rsidRDefault="001E7132" w:rsidP="0014277D">
            <w:pPr>
              <w:pStyle w:val="Tabletext"/>
              <w:cnfStyle w:val="100000000000" w:firstRow="1" w:lastRow="0" w:firstColumn="0" w:lastColumn="0" w:oddVBand="0" w:evenVBand="0" w:oddHBand="0" w:evenHBand="0" w:firstRowFirstColumn="0" w:firstRowLastColumn="0" w:lastRowFirstColumn="0" w:lastRowLastColumn="0"/>
            </w:pPr>
            <w:r w:rsidRPr="00586545">
              <w:t>Datum</w:t>
            </w:r>
          </w:p>
        </w:tc>
        <w:tc>
          <w:tcPr>
            <w:tcW w:w="2070" w:type="dxa"/>
            <w:tcBorders>
              <w:top w:val="nil"/>
            </w:tcBorders>
            <w:vAlign w:val="bottom"/>
          </w:tcPr>
          <w:p w14:paraId="68687760" w14:textId="77777777" w:rsidR="009F61E7" w:rsidRPr="00586545" w:rsidRDefault="001E7132" w:rsidP="0014277D">
            <w:pPr>
              <w:pStyle w:val="Tabletext"/>
              <w:cnfStyle w:val="100000000000" w:firstRow="1" w:lastRow="0" w:firstColumn="0" w:lastColumn="0" w:oddVBand="0" w:evenVBand="0" w:oddHBand="0" w:evenHBand="0" w:firstRowFirstColumn="0" w:firstRowLastColumn="0" w:lastRowFirstColumn="0" w:lastRowLastColumn="0"/>
            </w:pPr>
            <w:r w:rsidRPr="00586545">
              <w:t>Auteur</w:t>
            </w:r>
          </w:p>
        </w:tc>
        <w:tc>
          <w:tcPr>
            <w:tcW w:w="5130" w:type="dxa"/>
            <w:tcBorders>
              <w:top w:val="nil"/>
              <w:right w:val="nil"/>
            </w:tcBorders>
            <w:vAlign w:val="bottom"/>
          </w:tcPr>
          <w:p w14:paraId="0AB88FB2" w14:textId="77777777" w:rsidR="009F61E7" w:rsidRPr="00586545" w:rsidRDefault="001E7132" w:rsidP="0014277D">
            <w:pPr>
              <w:pStyle w:val="Tabletext"/>
              <w:cnfStyle w:val="100000000000" w:firstRow="1" w:lastRow="0" w:firstColumn="0" w:lastColumn="0" w:oddVBand="0" w:evenVBand="0" w:oddHBand="0" w:evenHBand="0" w:firstRowFirstColumn="0" w:firstRowLastColumn="0" w:lastRowFirstColumn="0" w:lastRowLastColumn="0"/>
            </w:pPr>
            <w:r w:rsidRPr="00586545">
              <w:t>Opmerking</w:t>
            </w:r>
          </w:p>
        </w:tc>
      </w:tr>
      <w:tr w:rsidR="009F61E7" w:rsidRPr="00586545" w14:paraId="791E9A8A"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2D9A0392" w14:textId="77777777" w:rsidR="009F61E7" w:rsidRPr="00586545" w:rsidRDefault="00121454" w:rsidP="0014277D">
            <w:pPr>
              <w:pStyle w:val="Tabletext"/>
            </w:pPr>
            <w:r w:rsidRPr="00586545">
              <w:t>0.1</w:t>
            </w:r>
          </w:p>
        </w:tc>
        <w:tc>
          <w:tcPr>
            <w:tcW w:w="1260" w:type="dxa"/>
          </w:tcPr>
          <w:p w14:paraId="0887CB10" w14:textId="77777777" w:rsidR="009F61E7" w:rsidRPr="00586545" w:rsidRDefault="00C9287F" w:rsidP="0014277D">
            <w:pPr>
              <w:pStyle w:val="Tabletext"/>
              <w:cnfStyle w:val="000000000000" w:firstRow="0" w:lastRow="0" w:firstColumn="0" w:lastColumn="0" w:oddVBand="0" w:evenVBand="0" w:oddHBand="0" w:evenHBand="0" w:firstRowFirstColumn="0" w:firstRowLastColumn="0" w:lastRowFirstColumn="0" w:lastRowLastColumn="0"/>
            </w:pPr>
            <w:r w:rsidRPr="00586545">
              <w:t>20</w:t>
            </w:r>
            <w:r w:rsidR="001E7132" w:rsidRPr="00586545">
              <w:t>-02-2017</w:t>
            </w:r>
          </w:p>
        </w:tc>
        <w:tc>
          <w:tcPr>
            <w:tcW w:w="2070" w:type="dxa"/>
          </w:tcPr>
          <w:p w14:paraId="5C85E22D" w14:textId="77777777" w:rsidR="009F61E7" w:rsidRPr="00586545" w:rsidRDefault="009F61E7" w:rsidP="0014277D">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c>
          <w:tcPr>
            <w:tcW w:w="5130" w:type="dxa"/>
            <w:tcBorders>
              <w:right w:val="nil"/>
            </w:tcBorders>
          </w:tcPr>
          <w:p w14:paraId="1742CF7D" w14:textId="77777777" w:rsidR="009F61E7" w:rsidRPr="00586545" w:rsidRDefault="001E7132" w:rsidP="0014277D">
            <w:pPr>
              <w:pStyle w:val="Tabletext"/>
              <w:cnfStyle w:val="000000000000" w:firstRow="0" w:lastRow="0" w:firstColumn="0" w:lastColumn="0" w:oddVBand="0" w:evenVBand="0" w:oddHBand="0" w:evenHBand="0" w:firstRowFirstColumn="0" w:firstRowLastColumn="0" w:lastRowFirstColumn="0" w:lastRowLastColumn="0"/>
            </w:pPr>
            <w:r w:rsidRPr="00586545">
              <w:t xml:space="preserve">Initiële </w:t>
            </w:r>
            <w:r w:rsidR="00121454" w:rsidRPr="00586545">
              <w:t>versi</w:t>
            </w:r>
            <w:r w:rsidRPr="00586545">
              <w:t>e</w:t>
            </w:r>
          </w:p>
        </w:tc>
      </w:tr>
      <w:tr w:rsidR="009F61E7" w:rsidRPr="00586545" w14:paraId="71BEEB66"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261B9FD0" w14:textId="77777777" w:rsidR="009F61E7" w:rsidRPr="00586545" w:rsidRDefault="006D4529" w:rsidP="0014277D">
            <w:pPr>
              <w:pStyle w:val="Tabletext"/>
            </w:pPr>
            <w:r w:rsidRPr="00586545">
              <w:t>0.2</w:t>
            </w:r>
          </w:p>
        </w:tc>
        <w:tc>
          <w:tcPr>
            <w:tcW w:w="1260" w:type="dxa"/>
          </w:tcPr>
          <w:p w14:paraId="0CCEB5D3" w14:textId="77777777" w:rsidR="009F61E7" w:rsidRPr="00586545" w:rsidRDefault="006D4529" w:rsidP="0014277D">
            <w:pPr>
              <w:pStyle w:val="Tabletext"/>
              <w:cnfStyle w:val="000000000000" w:firstRow="0" w:lastRow="0" w:firstColumn="0" w:lastColumn="0" w:oddVBand="0" w:evenVBand="0" w:oddHBand="0" w:evenHBand="0" w:firstRowFirstColumn="0" w:firstRowLastColumn="0" w:lastRowFirstColumn="0" w:lastRowLastColumn="0"/>
            </w:pPr>
            <w:r w:rsidRPr="00586545">
              <w:t>09-03-2017</w:t>
            </w:r>
          </w:p>
        </w:tc>
        <w:tc>
          <w:tcPr>
            <w:tcW w:w="2070" w:type="dxa"/>
          </w:tcPr>
          <w:p w14:paraId="71220929" w14:textId="77777777" w:rsidR="009F61E7" w:rsidRPr="00586545" w:rsidRDefault="006D4529" w:rsidP="0014277D">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c>
          <w:tcPr>
            <w:tcW w:w="5130" w:type="dxa"/>
            <w:tcBorders>
              <w:right w:val="nil"/>
            </w:tcBorders>
          </w:tcPr>
          <w:p w14:paraId="41C65BDC" w14:textId="77777777" w:rsidR="009F61E7" w:rsidRPr="00586545" w:rsidRDefault="004452DE" w:rsidP="00DB6282">
            <w:pPr>
              <w:pStyle w:val="Tabletext"/>
              <w:cnfStyle w:val="000000000000" w:firstRow="0" w:lastRow="0" w:firstColumn="0" w:lastColumn="0" w:oddVBand="0" w:evenVBand="0" w:oddHBand="0" w:evenHBand="0" w:firstRowFirstColumn="0" w:firstRowLastColumn="0" w:lastRowFirstColumn="0" w:lastRowLastColumn="0"/>
            </w:pPr>
            <w:r w:rsidRPr="00586545">
              <w:t>Inleiding, Accounting, Relaties</w:t>
            </w:r>
          </w:p>
        </w:tc>
      </w:tr>
      <w:tr w:rsidR="009F61E7" w:rsidRPr="00586545" w14:paraId="48645A3F"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44599826" w14:textId="77777777" w:rsidR="009F61E7" w:rsidRPr="00586545" w:rsidRDefault="0027616B" w:rsidP="0014277D">
            <w:pPr>
              <w:pStyle w:val="Tabletext"/>
            </w:pPr>
            <w:r w:rsidRPr="00586545">
              <w:t>0.3</w:t>
            </w:r>
          </w:p>
        </w:tc>
        <w:tc>
          <w:tcPr>
            <w:tcW w:w="1260" w:type="dxa"/>
          </w:tcPr>
          <w:p w14:paraId="3C2EB974" w14:textId="77777777" w:rsidR="009F61E7" w:rsidRPr="00586545" w:rsidRDefault="000A203F" w:rsidP="0014277D">
            <w:pPr>
              <w:pStyle w:val="Tabletext"/>
              <w:cnfStyle w:val="000000000000" w:firstRow="0" w:lastRow="0" w:firstColumn="0" w:lastColumn="0" w:oddVBand="0" w:evenVBand="0" w:oddHBand="0" w:evenHBand="0" w:firstRowFirstColumn="0" w:firstRowLastColumn="0" w:lastRowFirstColumn="0" w:lastRowLastColumn="0"/>
            </w:pPr>
            <w:r w:rsidRPr="00586545">
              <w:t>10-03-2017</w:t>
            </w:r>
          </w:p>
        </w:tc>
        <w:tc>
          <w:tcPr>
            <w:tcW w:w="2070" w:type="dxa"/>
          </w:tcPr>
          <w:p w14:paraId="678D7433" w14:textId="77777777" w:rsidR="009F61E7" w:rsidRPr="00586545" w:rsidRDefault="000A203F" w:rsidP="0014277D">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c>
          <w:tcPr>
            <w:tcW w:w="5130" w:type="dxa"/>
            <w:tcBorders>
              <w:right w:val="nil"/>
            </w:tcBorders>
          </w:tcPr>
          <w:p w14:paraId="38AFB94C" w14:textId="77777777" w:rsidR="009F61E7" w:rsidRPr="00586545" w:rsidRDefault="000A203F" w:rsidP="0014277D">
            <w:pPr>
              <w:pStyle w:val="Tabletext"/>
              <w:cnfStyle w:val="000000000000" w:firstRow="0" w:lastRow="0" w:firstColumn="0" w:lastColumn="0" w:oddVBand="0" w:evenVBand="0" w:oddHBand="0" w:evenHBand="0" w:firstRowFirstColumn="0" w:firstRowLastColumn="0" w:lastRowFirstColumn="0" w:lastRowLastColumn="0"/>
            </w:pPr>
            <w:r w:rsidRPr="00586545">
              <w:t>Kleine aanpassinge</w:t>
            </w:r>
            <w:r w:rsidR="00826744" w:rsidRPr="00586545">
              <w:t>n</w:t>
            </w:r>
            <w:r w:rsidRPr="00586545">
              <w:t xml:space="preserve"> en Facturatie bijna af.</w:t>
            </w:r>
          </w:p>
        </w:tc>
      </w:tr>
      <w:tr w:rsidR="009F61E7" w:rsidRPr="00586545" w14:paraId="4A89F2B0"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4CE70139" w14:textId="77777777" w:rsidR="009F61E7" w:rsidRPr="00586545" w:rsidRDefault="00F7280D" w:rsidP="0014277D">
            <w:pPr>
              <w:pStyle w:val="Tabletext"/>
            </w:pPr>
            <w:r w:rsidRPr="00586545">
              <w:t>0.4</w:t>
            </w:r>
          </w:p>
        </w:tc>
        <w:tc>
          <w:tcPr>
            <w:tcW w:w="1260" w:type="dxa"/>
          </w:tcPr>
          <w:p w14:paraId="5526B57B" w14:textId="77777777" w:rsidR="009F61E7" w:rsidRPr="00586545" w:rsidRDefault="00F7280D" w:rsidP="0014277D">
            <w:pPr>
              <w:pStyle w:val="Tabletext"/>
              <w:cnfStyle w:val="000000000000" w:firstRow="0" w:lastRow="0" w:firstColumn="0" w:lastColumn="0" w:oddVBand="0" w:evenVBand="0" w:oddHBand="0" w:evenHBand="0" w:firstRowFirstColumn="0" w:firstRowLastColumn="0" w:lastRowFirstColumn="0" w:lastRowLastColumn="0"/>
            </w:pPr>
            <w:r w:rsidRPr="00586545">
              <w:t>13-03-2017</w:t>
            </w:r>
          </w:p>
        </w:tc>
        <w:tc>
          <w:tcPr>
            <w:tcW w:w="2070" w:type="dxa"/>
          </w:tcPr>
          <w:p w14:paraId="490D1E5A" w14:textId="77777777" w:rsidR="009F61E7" w:rsidRPr="00586545" w:rsidRDefault="00F7280D" w:rsidP="0014277D">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c>
          <w:tcPr>
            <w:tcW w:w="5130" w:type="dxa"/>
            <w:tcBorders>
              <w:right w:val="nil"/>
            </w:tcBorders>
          </w:tcPr>
          <w:p w14:paraId="17524767" w14:textId="77777777" w:rsidR="009F61E7" w:rsidRPr="00586545" w:rsidRDefault="00F7280D" w:rsidP="0014277D">
            <w:pPr>
              <w:pStyle w:val="Tabletext"/>
              <w:cnfStyle w:val="000000000000" w:firstRow="0" w:lastRow="0" w:firstColumn="0" w:lastColumn="0" w:oddVBand="0" w:evenVBand="0" w:oddHBand="0" w:evenHBand="0" w:firstRowFirstColumn="0" w:firstRowLastColumn="0" w:lastRowFirstColumn="0" w:lastRowLastColumn="0"/>
            </w:pPr>
            <w:r w:rsidRPr="00586545">
              <w:t>Alle hoofdstukken verbeterd.</w:t>
            </w:r>
          </w:p>
        </w:tc>
      </w:tr>
      <w:tr w:rsidR="009F61E7" w:rsidRPr="00586545" w14:paraId="19F81806"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29303397" w14:textId="77777777" w:rsidR="009F61E7" w:rsidRPr="00586545" w:rsidRDefault="0068702A" w:rsidP="0014277D">
            <w:pPr>
              <w:pStyle w:val="Tabletext"/>
            </w:pPr>
            <w:r w:rsidRPr="00586545">
              <w:t>0.5</w:t>
            </w:r>
          </w:p>
        </w:tc>
        <w:tc>
          <w:tcPr>
            <w:tcW w:w="1260" w:type="dxa"/>
          </w:tcPr>
          <w:p w14:paraId="3937DFAE" w14:textId="77777777" w:rsidR="009F61E7" w:rsidRPr="00586545" w:rsidRDefault="0068702A" w:rsidP="0014277D">
            <w:pPr>
              <w:pStyle w:val="Tabletext"/>
              <w:cnfStyle w:val="000000000000" w:firstRow="0" w:lastRow="0" w:firstColumn="0" w:lastColumn="0" w:oddVBand="0" w:evenVBand="0" w:oddHBand="0" w:evenHBand="0" w:firstRowFirstColumn="0" w:firstRowLastColumn="0" w:lastRowFirstColumn="0" w:lastRowLastColumn="0"/>
            </w:pPr>
            <w:r w:rsidRPr="00586545">
              <w:t>14-03-2017</w:t>
            </w:r>
          </w:p>
        </w:tc>
        <w:tc>
          <w:tcPr>
            <w:tcW w:w="2070" w:type="dxa"/>
          </w:tcPr>
          <w:p w14:paraId="2F8CD60D" w14:textId="77777777" w:rsidR="009F61E7" w:rsidRPr="00586545" w:rsidRDefault="0068702A" w:rsidP="0014277D">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c>
          <w:tcPr>
            <w:tcW w:w="5130" w:type="dxa"/>
            <w:tcBorders>
              <w:right w:val="nil"/>
            </w:tcBorders>
          </w:tcPr>
          <w:p w14:paraId="48FC8145" w14:textId="77777777" w:rsidR="009F61E7" w:rsidRPr="00586545" w:rsidRDefault="001B3CDF" w:rsidP="0014277D">
            <w:pPr>
              <w:pStyle w:val="Tabletext"/>
              <w:cnfStyle w:val="000000000000" w:firstRow="0" w:lastRow="0" w:firstColumn="0" w:lastColumn="0" w:oddVBand="0" w:evenVBand="0" w:oddHBand="0" w:evenHBand="0" w:firstRowFirstColumn="0" w:firstRowLastColumn="0" w:lastRowFirstColumn="0" w:lastRowLastColumn="0"/>
            </w:pPr>
            <w:r w:rsidRPr="00586545">
              <w:t>Hoofdstukken Rollen en Prioriteitentabel (</w:t>
            </w:r>
            <w:proofErr w:type="spellStart"/>
            <w:r w:rsidRPr="00586545">
              <w:t>MoSCoW</w:t>
            </w:r>
            <w:proofErr w:type="spellEnd"/>
            <w:r w:rsidRPr="00586545">
              <w:t xml:space="preserve">) toegevoegd. </w:t>
            </w:r>
            <w:r w:rsidR="0068702A" w:rsidRPr="00586545">
              <w:t xml:space="preserve">Hoofdstukken af. </w:t>
            </w:r>
            <w:r w:rsidR="00DC54D6" w:rsidRPr="00586545">
              <w:t>Diagrammen ontbreken nog.</w:t>
            </w:r>
          </w:p>
        </w:tc>
      </w:tr>
      <w:tr w:rsidR="009F61E7" w:rsidRPr="00586545" w14:paraId="1BD75D07"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5DBE5D7E" w14:textId="77777777" w:rsidR="009F61E7" w:rsidRPr="00586545" w:rsidRDefault="00DF6FC5" w:rsidP="0014277D">
            <w:pPr>
              <w:pStyle w:val="Tabletext"/>
            </w:pPr>
            <w:r w:rsidRPr="00586545">
              <w:t>0.6</w:t>
            </w:r>
          </w:p>
        </w:tc>
        <w:tc>
          <w:tcPr>
            <w:tcW w:w="1260" w:type="dxa"/>
          </w:tcPr>
          <w:p w14:paraId="6B159744" w14:textId="77777777" w:rsidR="009F61E7" w:rsidRPr="00586545" w:rsidRDefault="00DF6FC5" w:rsidP="0014277D">
            <w:pPr>
              <w:pStyle w:val="Tabletext"/>
              <w:cnfStyle w:val="000000000000" w:firstRow="0" w:lastRow="0" w:firstColumn="0" w:lastColumn="0" w:oddVBand="0" w:evenVBand="0" w:oddHBand="0" w:evenHBand="0" w:firstRowFirstColumn="0" w:firstRowLastColumn="0" w:lastRowFirstColumn="0" w:lastRowLastColumn="0"/>
            </w:pPr>
            <w:r w:rsidRPr="00586545">
              <w:t>15-03-2017</w:t>
            </w:r>
          </w:p>
        </w:tc>
        <w:tc>
          <w:tcPr>
            <w:tcW w:w="2070" w:type="dxa"/>
          </w:tcPr>
          <w:p w14:paraId="36590C81" w14:textId="77777777" w:rsidR="009F61E7" w:rsidRPr="00586545" w:rsidRDefault="00DF6FC5" w:rsidP="00DF6FC5">
            <w:pPr>
              <w:pStyle w:val="Tabletext"/>
              <w:ind w:left="0"/>
              <w:cnfStyle w:val="000000000000" w:firstRow="0" w:lastRow="0" w:firstColumn="0" w:lastColumn="0" w:oddVBand="0" w:evenVBand="0" w:oddHBand="0" w:evenHBand="0" w:firstRowFirstColumn="0" w:firstRowLastColumn="0" w:lastRowFirstColumn="0" w:lastRowLastColumn="0"/>
            </w:pPr>
            <w:r w:rsidRPr="00586545">
              <w:t xml:space="preserve"> Phat Tran</w:t>
            </w:r>
          </w:p>
        </w:tc>
        <w:tc>
          <w:tcPr>
            <w:tcW w:w="5130" w:type="dxa"/>
            <w:tcBorders>
              <w:right w:val="nil"/>
            </w:tcBorders>
          </w:tcPr>
          <w:p w14:paraId="114193FF" w14:textId="77777777" w:rsidR="009F61E7" w:rsidRPr="00586545" w:rsidRDefault="008F0639" w:rsidP="0014277D">
            <w:pPr>
              <w:pStyle w:val="Tabletext"/>
              <w:cnfStyle w:val="000000000000" w:firstRow="0" w:lastRow="0" w:firstColumn="0" w:lastColumn="0" w:oddVBand="0" w:evenVBand="0" w:oddHBand="0" w:evenHBand="0" w:firstRowFirstColumn="0" w:firstRowLastColumn="0" w:lastRowFirstColumn="0" w:lastRowLastColumn="0"/>
            </w:pPr>
            <w:r w:rsidRPr="00586545">
              <w:t>Kleine aanpassingen in tekst en r</w:t>
            </w:r>
            <w:r w:rsidR="00DF6FC5" w:rsidRPr="00586545">
              <w:t>eferentie naar bestand met flowcharts toegevoegd.</w:t>
            </w:r>
          </w:p>
        </w:tc>
      </w:tr>
      <w:tr w:rsidR="009F61E7" w:rsidRPr="00586545" w14:paraId="397CE6FA"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3018A2A5" w14:textId="77777777" w:rsidR="009F61E7" w:rsidRPr="00586545" w:rsidRDefault="00D6167B" w:rsidP="0014277D">
            <w:pPr>
              <w:pStyle w:val="Tabletext"/>
            </w:pPr>
            <w:r w:rsidRPr="00586545">
              <w:t>0.7</w:t>
            </w:r>
          </w:p>
        </w:tc>
        <w:tc>
          <w:tcPr>
            <w:tcW w:w="1260" w:type="dxa"/>
          </w:tcPr>
          <w:p w14:paraId="3C246A42" w14:textId="77777777" w:rsidR="009F61E7" w:rsidRPr="00586545" w:rsidRDefault="00D6167B" w:rsidP="0014277D">
            <w:pPr>
              <w:pStyle w:val="Tabletext"/>
              <w:cnfStyle w:val="000000000000" w:firstRow="0" w:lastRow="0" w:firstColumn="0" w:lastColumn="0" w:oddVBand="0" w:evenVBand="0" w:oddHBand="0" w:evenHBand="0" w:firstRowFirstColumn="0" w:firstRowLastColumn="0" w:lastRowFirstColumn="0" w:lastRowLastColumn="0"/>
            </w:pPr>
            <w:r w:rsidRPr="00586545">
              <w:t>16-03-2017</w:t>
            </w:r>
          </w:p>
        </w:tc>
        <w:tc>
          <w:tcPr>
            <w:tcW w:w="2070" w:type="dxa"/>
          </w:tcPr>
          <w:p w14:paraId="5C0D4968" w14:textId="77777777" w:rsidR="009F61E7" w:rsidRPr="00586545" w:rsidRDefault="00D6167B" w:rsidP="0014277D">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c>
          <w:tcPr>
            <w:tcW w:w="5130" w:type="dxa"/>
            <w:tcBorders>
              <w:right w:val="nil"/>
            </w:tcBorders>
          </w:tcPr>
          <w:p w14:paraId="04C5F60C" w14:textId="77777777" w:rsidR="009F61E7" w:rsidRPr="00586545" w:rsidRDefault="00AD1436" w:rsidP="0014277D">
            <w:pPr>
              <w:pStyle w:val="Tabletext"/>
              <w:cnfStyle w:val="000000000000" w:firstRow="0" w:lastRow="0" w:firstColumn="0" w:lastColumn="0" w:oddVBand="0" w:evenVBand="0" w:oddHBand="0" w:evenHBand="0" w:firstRowFirstColumn="0" w:firstRowLastColumn="0" w:lastRowFirstColumn="0" w:lastRowLastColumn="0"/>
            </w:pPr>
            <w:r w:rsidRPr="00586545">
              <w:t>Document gecontroleerd door praktijkbegeleider, aanpassingen toegepast en flowcharts toegevoegd in bijlages.</w:t>
            </w:r>
          </w:p>
        </w:tc>
      </w:tr>
      <w:tr w:rsidR="009169FF" w:rsidRPr="00586545" w14:paraId="670E5EC8"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07B5DCA4" w14:textId="77777777" w:rsidR="009169FF" w:rsidRPr="00586545" w:rsidRDefault="009169FF" w:rsidP="0014277D">
            <w:pPr>
              <w:pStyle w:val="Tabletext"/>
            </w:pPr>
            <w:r w:rsidRPr="00586545">
              <w:t>0.8</w:t>
            </w:r>
          </w:p>
        </w:tc>
        <w:tc>
          <w:tcPr>
            <w:tcW w:w="1260" w:type="dxa"/>
          </w:tcPr>
          <w:p w14:paraId="66DE2E8E" w14:textId="77777777" w:rsidR="009169FF" w:rsidRPr="00586545" w:rsidRDefault="009169FF" w:rsidP="0014277D">
            <w:pPr>
              <w:pStyle w:val="Tabletext"/>
              <w:cnfStyle w:val="000000000000" w:firstRow="0" w:lastRow="0" w:firstColumn="0" w:lastColumn="0" w:oddVBand="0" w:evenVBand="0" w:oddHBand="0" w:evenHBand="0" w:firstRowFirstColumn="0" w:firstRowLastColumn="0" w:lastRowFirstColumn="0" w:lastRowLastColumn="0"/>
            </w:pPr>
            <w:r w:rsidRPr="00586545">
              <w:t>21-03-2017</w:t>
            </w:r>
          </w:p>
        </w:tc>
        <w:tc>
          <w:tcPr>
            <w:tcW w:w="2070" w:type="dxa"/>
          </w:tcPr>
          <w:p w14:paraId="74ACF984" w14:textId="77777777" w:rsidR="009169FF" w:rsidRPr="00586545" w:rsidRDefault="009169FF" w:rsidP="0014277D">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c>
          <w:tcPr>
            <w:tcW w:w="5130" w:type="dxa"/>
            <w:tcBorders>
              <w:right w:val="nil"/>
            </w:tcBorders>
          </w:tcPr>
          <w:p w14:paraId="2AED276E" w14:textId="77777777" w:rsidR="009169FF" w:rsidRPr="00586545" w:rsidRDefault="00021D54" w:rsidP="0014277D">
            <w:pPr>
              <w:pStyle w:val="Tabletext"/>
              <w:cnfStyle w:val="000000000000" w:firstRow="0" w:lastRow="0" w:firstColumn="0" w:lastColumn="0" w:oddVBand="0" w:evenVBand="0" w:oddHBand="0" w:evenHBand="0" w:firstRowFirstColumn="0" w:firstRowLastColumn="0" w:lastRowFirstColumn="0" w:lastRowLastColumn="0"/>
            </w:pPr>
            <w:r w:rsidRPr="00586545">
              <w:t xml:space="preserve">Flowcharts aangepast en </w:t>
            </w:r>
            <w:proofErr w:type="spellStart"/>
            <w:r w:rsidR="00653E15" w:rsidRPr="00586545">
              <w:t>footer</w:t>
            </w:r>
            <w:proofErr w:type="spellEnd"/>
            <w:r w:rsidR="00653E15" w:rsidRPr="00586545">
              <w:t xml:space="preserve"> op laatste pagina werkend gekregen.</w:t>
            </w:r>
          </w:p>
        </w:tc>
      </w:tr>
      <w:tr w:rsidR="00CB5E56" w:rsidRPr="00586545" w14:paraId="1F60D702"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2D5704DC" w14:textId="77777777" w:rsidR="00CB5E56" w:rsidRPr="00586545" w:rsidRDefault="00CB5E56" w:rsidP="0014277D">
            <w:pPr>
              <w:pStyle w:val="Tabletext"/>
            </w:pPr>
            <w:r w:rsidRPr="00586545">
              <w:t>0.9</w:t>
            </w:r>
          </w:p>
        </w:tc>
        <w:tc>
          <w:tcPr>
            <w:tcW w:w="1260" w:type="dxa"/>
          </w:tcPr>
          <w:p w14:paraId="7E623C77" w14:textId="77777777" w:rsidR="00CB5E56" w:rsidRPr="00586545" w:rsidRDefault="00CB5E56" w:rsidP="0014277D">
            <w:pPr>
              <w:pStyle w:val="Tabletext"/>
              <w:cnfStyle w:val="000000000000" w:firstRow="0" w:lastRow="0" w:firstColumn="0" w:lastColumn="0" w:oddVBand="0" w:evenVBand="0" w:oddHBand="0" w:evenHBand="0" w:firstRowFirstColumn="0" w:firstRowLastColumn="0" w:lastRowFirstColumn="0" w:lastRowLastColumn="0"/>
            </w:pPr>
            <w:r w:rsidRPr="00586545">
              <w:t>23-03-2017</w:t>
            </w:r>
          </w:p>
        </w:tc>
        <w:tc>
          <w:tcPr>
            <w:tcW w:w="2070" w:type="dxa"/>
          </w:tcPr>
          <w:p w14:paraId="19B6AB8D" w14:textId="77777777" w:rsidR="00CB5E56" w:rsidRPr="00586545" w:rsidRDefault="00CB5E56" w:rsidP="0014277D">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c>
          <w:tcPr>
            <w:tcW w:w="5130" w:type="dxa"/>
            <w:tcBorders>
              <w:right w:val="nil"/>
            </w:tcBorders>
          </w:tcPr>
          <w:p w14:paraId="0FDFFFB1" w14:textId="77777777" w:rsidR="00CB5E56" w:rsidRPr="00586545" w:rsidRDefault="00CB5E56" w:rsidP="0014277D">
            <w:pPr>
              <w:pStyle w:val="Tabletext"/>
              <w:cnfStyle w:val="000000000000" w:firstRow="0" w:lastRow="0" w:firstColumn="0" w:lastColumn="0" w:oddVBand="0" w:evenVBand="0" w:oddHBand="0" w:evenHBand="0" w:firstRowFirstColumn="0" w:firstRowLastColumn="0" w:lastRowFirstColumn="0" w:lastRowLastColumn="0"/>
            </w:pPr>
            <w:r w:rsidRPr="00586545">
              <w:t>Flowchart bestandsnaam aangepast.</w:t>
            </w:r>
          </w:p>
        </w:tc>
      </w:tr>
      <w:tr w:rsidR="00263DF8" w:rsidRPr="00586545" w14:paraId="5BAD3D62"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612539EC" w14:textId="77777777" w:rsidR="00263DF8" w:rsidRPr="00586545" w:rsidRDefault="00263DF8" w:rsidP="0014277D">
            <w:pPr>
              <w:pStyle w:val="Tabletext"/>
            </w:pPr>
            <w:r w:rsidRPr="00586545">
              <w:t>0.10</w:t>
            </w:r>
          </w:p>
        </w:tc>
        <w:tc>
          <w:tcPr>
            <w:tcW w:w="1260" w:type="dxa"/>
          </w:tcPr>
          <w:p w14:paraId="6C2BF689" w14:textId="77777777" w:rsidR="00263DF8" w:rsidRPr="00586545" w:rsidRDefault="00263DF8" w:rsidP="0014277D">
            <w:pPr>
              <w:pStyle w:val="Tabletext"/>
              <w:cnfStyle w:val="000000000000" w:firstRow="0" w:lastRow="0" w:firstColumn="0" w:lastColumn="0" w:oddVBand="0" w:evenVBand="0" w:oddHBand="0" w:evenHBand="0" w:firstRowFirstColumn="0" w:firstRowLastColumn="0" w:lastRowFirstColumn="0" w:lastRowLastColumn="0"/>
            </w:pPr>
            <w:r w:rsidRPr="00586545">
              <w:t>24-03-2017</w:t>
            </w:r>
          </w:p>
        </w:tc>
        <w:tc>
          <w:tcPr>
            <w:tcW w:w="2070" w:type="dxa"/>
          </w:tcPr>
          <w:p w14:paraId="6D9DE3DF" w14:textId="77777777" w:rsidR="00263DF8" w:rsidRPr="00586545" w:rsidRDefault="00263DF8" w:rsidP="0014277D">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c>
          <w:tcPr>
            <w:tcW w:w="5130" w:type="dxa"/>
            <w:tcBorders>
              <w:right w:val="nil"/>
            </w:tcBorders>
          </w:tcPr>
          <w:p w14:paraId="5D3BD6D3" w14:textId="77777777" w:rsidR="00263DF8" w:rsidRPr="00586545" w:rsidRDefault="005C302A" w:rsidP="0014277D">
            <w:pPr>
              <w:pStyle w:val="Tabletext"/>
              <w:cnfStyle w:val="000000000000" w:firstRow="0" w:lastRow="0" w:firstColumn="0" w:lastColumn="0" w:oddVBand="0" w:evenVBand="0" w:oddHBand="0" w:evenHBand="0" w:firstRowFirstColumn="0" w:firstRowLastColumn="0" w:lastRowFirstColumn="0" w:lastRowLastColumn="0"/>
            </w:pPr>
            <w:r>
              <w:t>Inleiding uitgebreid en alle andere hoofdstukken aangepast.</w:t>
            </w:r>
          </w:p>
        </w:tc>
      </w:tr>
      <w:tr w:rsidR="000B7289" w:rsidRPr="00586545" w14:paraId="070A58F4"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25AFDBD2" w14:textId="4B981661" w:rsidR="000B7289" w:rsidRPr="00586545" w:rsidRDefault="000B7289" w:rsidP="0014277D">
            <w:pPr>
              <w:pStyle w:val="Tabletext"/>
            </w:pPr>
            <w:r>
              <w:t>1.0</w:t>
            </w:r>
          </w:p>
        </w:tc>
        <w:tc>
          <w:tcPr>
            <w:tcW w:w="1260" w:type="dxa"/>
          </w:tcPr>
          <w:p w14:paraId="6690C374" w14:textId="17B644E9" w:rsidR="000B7289" w:rsidRPr="00586545" w:rsidRDefault="000B7289" w:rsidP="0014277D">
            <w:pPr>
              <w:pStyle w:val="Tabletext"/>
              <w:cnfStyle w:val="000000000000" w:firstRow="0" w:lastRow="0" w:firstColumn="0" w:lastColumn="0" w:oddVBand="0" w:evenVBand="0" w:oddHBand="0" w:evenHBand="0" w:firstRowFirstColumn="0" w:firstRowLastColumn="0" w:lastRowFirstColumn="0" w:lastRowLastColumn="0"/>
            </w:pPr>
            <w:r>
              <w:t>31-03-2017</w:t>
            </w:r>
          </w:p>
        </w:tc>
        <w:tc>
          <w:tcPr>
            <w:tcW w:w="2070" w:type="dxa"/>
          </w:tcPr>
          <w:p w14:paraId="5AA733DF" w14:textId="7A330231" w:rsidR="000B7289" w:rsidRPr="00586545" w:rsidRDefault="000B7289" w:rsidP="0014277D">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14:paraId="5B7DE014" w14:textId="587B64A4" w:rsidR="000B7289" w:rsidRDefault="000B7289" w:rsidP="0014277D">
            <w:pPr>
              <w:pStyle w:val="Tabletext"/>
              <w:cnfStyle w:val="000000000000" w:firstRow="0" w:lastRow="0" w:firstColumn="0" w:lastColumn="0" w:oddVBand="0" w:evenVBand="0" w:oddHBand="0" w:evenHBand="0" w:firstRowFirstColumn="0" w:firstRowLastColumn="0" w:lastRowFirstColumn="0" w:lastRowLastColumn="0"/>
            </w:pPr>
            <w:r>
              <w:t xml:space="preserve">Gecontroleerd door Lars van der </w:t>
            </w:r>
            <w:proofErr w:type="spellStart"/>
            <w:r>
              <w:t>Sangen</w:t>
            </w:r>
            <w:proofErr w:type="spellEnd"/>
            <w:r>
              <w:t>.</w:t>
            </w:r>
          </w:p>
        </w:tc>
      </w:tr>
      <w:tr w:rsidR="007F0444" w:rsidRPr="00586545" w14:paraId="0362BE30"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40512466" w14:textId="32EB6654" w:rsidR="007F0444" w:rsidRDefault="007F0444" w:rsidP="0014277D">
            <w:pPr>
              <w:pStyle w:val="Tabletext"/>
            </w:pPr>
            <w:r>
              <w:t>1.1</w:t>
            </w:r>
          </w:p>
        </w:tc>
        <w:tc>
          <w:tcPr>
            <w:tcW w:w="1260" w:type="dxa"/>
          </w:tcPr>
          <w:p w14:paraId="03EE39E5" w14:textId="15AFB6CF" w:rsidR="007F0444" w:rsidRDefault="007F0444" w:rsidP="0014277D">
            <w:pPr>
              <w:pStyle w:val="Tabletext"/>
              <w:cnfStyle w:val="000000000000" w:firstRow="0" w:lastRow="0" w:firstColumn="0" w:lastColumn="0" w:oddVBand="0" w:evenVBand="0" w:oddHBand="0" w:evenHBand="0" w:firstRowFirstColumn="0" w:firstRowLastColumn="0" w:lastRowFirstColumn="0" w:lastRowLastColumn="0"/>
            </w:pPr>
            <w:r>
              <w:t>22-05-2017</w:t>
            </w:r>
          </w:p>
        </w:tc>
        <w:tc>
          <w:tcPr>
            <w:tcW w:w="2070" w:type="dxa"/>
          </w:tcPr>
          <w:p w14:paraId="652FBBB0" w14:textId="5BE86B61" w:rsidR="007F0444" w:rsidRDefault="007F0444" w:rsidP="0014277D">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14:paraId="7340434C" w14:textId="3E99450E" w:rsidR="007F0444" w:rsidRDefault="007F0444" w:rsidP="0014277D">
            <w:pPr>
              <w:pStyle w:val="Tabletext"/>
              <w:cnfStyle w:val="000000000000" w:firstRow="0" w:lastRow="0" w:firstColumn="0" w:lastColumn="0" w:oddVBand="0" w:evenVBand="0" w:oddHBand="0" w:evenHBand="0" w:firstRowFirstColumn="0" w:firstRowLastColumn="0" w:lastRowFirstColumn="0" w:lastRowLastColumn="0"/>
            </w:pPr>
            <w:r>
              <w:t>“</w:t>
            </w:r>
            <w:r w:rsidRPr="00586545">
              <w:t>De naam van het boekhoudpakket, het debiteurnummer en de debiteurnaam waarnemen</w:t>
            </w:r>
            <w:r>
              <w:t xml:space="preserve">” naar “De debiteurgegevens van de relatie waarnemen” </w:t>
            </w:r>
            <w:r w:rsidR="000C5BA8">
              <w:t>en “</w:t>
            </w:r>
            <w:r w:rsidR="000C5BA8" w:rsidRPr="00586545">
              <w:t xml:space="preserve">Diensten uit </w:t>
            </w:r>
            <w:r w:rsidR="000C5BA8">
              <w:t>een</w:t>
            </w:r>
            <w:r w:rsidR="000C5BA8" w:rsidRPr="00586545">
              <w:t xml:space="preserve"> </w:t>
            </w:r>
            <w:proofErr w:type="spellStart"/>
            <w:r w:rsidR="000C5BA8" w:rsidRPr="00586545">
              <w:t>TwentyFour</w:t>
            </w:r>
            <w:proofErr w:type="spellEnd"/>
            <w:r w:rsidR="000C5BA8" w:rsidRPr="00586545">
              <w:t xml:space="preserve"> gegenereerde factuur in </w:t>
            </w:r>
            <w:proofErr w:type="spellStart"/>
            <w:r w:rsidR="000C5BA8" w:rsidRPr="00586545">
              <w:t>Twinfield</w:t>
            </w:r>
            <w:proofErr w:type="spellEnd"/>
            <w:r w:rsidR="000C5BA8" w:rsidRPr="00586545">
              <w:t xml:space="preserve"> boeken</w:t>
            </w:r>
            <w:r w:rsidR="000C5BA8">
              <w:t>/</w:t>
            </w:r>
            <w:proofErr w:type="spellStart"/>
            <w:r w:rsidR="000C5BA8">
              <w:t>herboeken</w:t>
            </w:r>
            <w:proofErr w:type="spellEnd"/>
            <w:r w:rsidR="000C5BA8">
              <w:t xml:space="preserve">” naar “Een factuur in </w:t>
            </w:r>
            <w:proofErr w:type="spellStart"/>
            <w:r w:rsidR="000C5BA8">
              <w:t>Twinfield</w:t>
            </w:r>
            <w:proofErr w:type="spellEnd"/>
            <w:r w:rsidR="000C5BA8">
              <w:t xml:space="preserve"> boeken/</w:t>
            </w:r>
            <w:proofErr w:type="spellStart"/>
            <w:r w:rsidR="000C5BA8">
              <w:t>herboeken</w:t>
            </w:r>
            <w:proofErr w:type="spellEnd"/>
            <w:r w:rsidR="000C5BA8">
              <w:t xml:space="preserve">” </w:t>
            </w:r>
            <w:r>
              <w:t>veranderd.</w:t>
            </w:r>
          </w:p>
        </w:tc>
      </w:tr>
      <w:tr w:rsidR="004955DF" w:rsidRPr="00586545" w14:paraId="6D9BA1B6"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5725C05A" w14:textId="4FCD6271" w:rsidR="004955DF" w:rsidRDefault="004955DF" w:rsidP="0014277D">
            <w:pPr>
              <w:pStyle w:val="Tabletext"/>
            </w:pPr>
            <w:r>
              <w:t>1.2</w:t>
            </w:r>
          </w:p>
        </w:tc>
        <w:tc>
          <w:tcPr>
            <w:tcW w:w="1260" w:type="dxa"/>
          </w:tcPr>
          <w:p w14:paraId="5E512D3C" w14:textId="3ED7F1B6" w:rsidR="004955DF" w:rsidRDefault="004955DF" w:rsidP="0014277D">
            <w:pPr>
              <w:pStyle w:val="Tabletext"/>
              <w:cnfStyle w:val="000000000000" w:firstRow="0" w:lastRow="0" w:firstColumn="0" w:lastColumn="0" w:oddVBand="0" w:evenVBand="0" w:oddHBand="0" w:evenHBand="0" w:firstRowFirstColumn="0" w:firstRowLastColumn="0" w:lastRowFirstColumn="0" w:lastRowLastColumn="0"/>
            </w:pPr>
            <w:r>
              <w:t>23-05-2017</w:t>
            </w:r>
          </w:p>
        </w:tc>
        <w:tc>
          <w:tcPr>
            <w:tcW w:w="2070" w:type="dxa"/>
          </w:tcPr>
          <w:p w14:paraId="6B415041" w14:textId="7FF993E1" w:rsidR="004955DF" w:rsidRDefault="004955DF" w:rsidP="0014277D">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14:paraId="43B0B850" w14:textId="236BB5F0" w:rsidR="004955DF" w:rsidRDefault="00885A79" w:rsidP="0014277D">
            <w:pPr>
              <w:pStyle w:val="Tabletext"/>
              <w:cnfStyle w:val="000000000000" w:firstRow="0" w:lastRow="0" w:firstColumn="0" w:lastColumn="0" w:oddVBand="0" w:evenVBand="0" w:oddHBand="0" w:evenHBand="0" w:firstRowFirstColumn="0" w:firstRowLastColumn="0" w:lastRowFirstColumn="0" w:lastRowLastColumn="0"/>
            </w:pPr>
            <w:r>
              <w:t>Nog een aantal punten van de eisenlijst hernoemt.</w:t>
            </w:r>
          </w:p>
        </w:tc>
      </w:tr>
      <w:tr w:rsidR="00C3204E" w:rsidRPr="00586545" w14:paraId="61FE4585"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5426C082" w14:textId="1134DC16" w:rsidR="00C3204E" w:rsidRDefault="00C3204E" w:rsidP="0014277D">
            <w:pPr>
              <w:pStyle w:val="Tabletext"/>
            </w:pPr>
            <w:r>
              <w:t>1.3</w:t>
            </w:r>
          </w:p>
        </w:tc>
        <w:tc>
          <w:tcPr>
            <w:tcW w:w="1260" w:type="dxa"/>
          </w:tcPr>
          <w:p w14:paraId="6DB41849" w14:textId="7A5A4026" w:rsidR="00C3204E" w:rsidRDefault="00C3204E" w:rsidP="0014277D">
            <w:pPr>
              <w:pStyle w:val="Tabletext"/>
              <w:cnfStyle w:val="000000000000" w:firstRow="0" w:lastRow="0" w:firstColumn="0" w:lastColumn="0" w:oddVBand="0" w:evenVBand="0" w:oddHBand="0" w:evenHBand="0" w:firstRowFirstColumn="0" w:firstRowLastColumn="0" w:lastRowFirstColumn="0" w:lastRowLastColumn="0"/>
            </w:pPr>
            <w:r>
              <w:t>02-06-2017</w:t>
            </w:r>
          </w:p>
        </w:tc>
        <w:tc>
          <w:tcPr>
            <w:tcW w:w="2070" w:type="dxa"/>
          </w:tcPr>
          <w:p w14:paraId="3114994A" w14:textId="30CFFEF5" w:rsidR="00C3204E" w:rsidRDefault="00C3204E" w:rsidP="0014277D">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14:paraId="7E496D97" w14:textId="1C0CD88C" w:rsidR="00C3204E" w:rsidRDefault="00C3204E" w:rsidP="0014277D">
            <w:pPr>
              <w:pStyle w:val="Tabletext"/>
              <w:cnfStyle w:val="000000000000" w:firstRow="0" w:lastRow="0" w:firstColumn="0" w:lastColumn="0" w:oddVBand="0" w:evenVBand="0" w:oddHBand="0" w:evenHBand="0" w:firstRowFirstColumn="0" w:firstRowLastColumn="0" w:lastRowFirstColumn="0" w:lastRowLastColumn="0"/>
            </w:pPr>
            <w:r>
              <w:t>Eisenlijst bijgewerkt.</w:t>
            </w:r>
          </w:p>
        </w:tc>
      </w:tr>
    </w:tbl>
    <w:p w14:paraId="2018C58D" w14:textId="77777777" w:rsidR="00A20F6A" w:rsidRPr="00586545" w:rsidRDefault="00A20F6A">
      <w:pPr>
        <w:spacing w:after="240" w:line="252" w:lineRule="auto"/>
        <w:ind w:left="0" w:right="0"/>
        <w:rPr>
          <w:rFonts w:asciiTheme="majorHAnsi" w:eastAsiaTheme="majorEastAsia" w:hAnsiTheme="majorHAnsi" w:cstheme="majorBidi"/>
          <w:caps/>
          <w:color w:val="DD8047" w:themeColor="accent2"/>
          <w:sz w:val="24"/>
          <w:szCs w:val="24"/>
        </w:rPr>
      </w:pPr>
      <w:r w:rsidRPr="00586545">
        <w:br w:type="page"/>
      </w:r>
    </w:p>
    <w:p w14:paraId="715F69BE" w14:textId="77777777" w:rsidR="00121454" w:rsidRPr="00586545" w:rsidRDefault="00DD7BF4" w:rsidP="00A20F6A">
      <w:pPr>
        <w:pStyle w:val="Heading1"/>
      </w:pPr>
      <w:bookmarkStart w:id="3" w:name="_Toc484157692"/>
      <w:r w:rsidRPr="00586545">
        <w:lastRenderedPageBreak/>
        <w:t>Project</w:t>
      </w:r>
      <w:bookmarkEnd w:id="3"/>
    </w:p>
    <w:p w14:paraId="74688EB6" w14:textId="77777777" w:rsidR="00121454" w:rsidRPr="00586545" w:rsidRDefault="00BA0FFF" w:rsidP="00812E63">
      <w:pPr>
        <w:pStyle w:val="Heading2"/>
      </w:pPr>
      <w:bookmarkStart w:id="4" w:name="_Toc484157693"/>
      <w:r w:rsidRPr="00586545">
        <w:t>Klantg</w:t>
      </w:r>
      <w:r w:rsidR="001E7132" w:rsidRPr="00586545">
        <w:t>egevens</w:t>
      </w:r>
      <w:bookmarkEnd w:id="4"/>
    </w:p>
    <w:p w14:paraId="6A37E383" w14:textId="77777777" w:rsidR="00121454" w:rsidRPr="00586545" w:rsidRDefault="001E7132" w:rsidP="00121454">
      <w:r w:rsidRPr="00586545">
        <w:t>Bedrijfsnaam</w:t>
      </w:r>
      <w:r w:rsidRPr="00586545">
        <w:tab/>
      </w:r>
      <w:r w:rsidR="006F520D" w:rsidRPr="00586545">
        <w:tab/>
        <w:t xml:space="preserve">: </w:t>
      </w:r>
      <w:proofErr w:type="spellStart"/>
      <w:r w:rsidR="006F520D" w:rsidRPr="00586545">
        <w:t>Senet</w:t>
      </w:r>
      <w:proofErr w:type="spellEnd"/>
      <w:r w:rsidR="00121454" w:rsidRPr="00586545">
        <w:t xml:space="preserve"> Eindhoven</w:t>
      </w:r>
      <w:r w:rsidR="006F520D" w:rsidRPr="00586545">
        <w:t xml:space="preserve"> B.V.</w:t>
      </w:r>
    </w:p>
    <w:p w14:paraId="7D1FFB1E" w14:textId="77777777" w:rsidR="00121454" w:rsidRPr="00586545" w:rsidRDefault="001E7132" w:rsidP="00121454">
      <w:r w:rsidRPr="00586545">
        <w:t>Klantnaam</w:t>
      </w:r>
      <w:r w:rsidR="00121454" w:rsidRPr="00586545">
        <w:tab/>
      </w:r>
      <w:r w:rsidR="00121454" w:rsidRPr="00586545">
        <w:tab/>
        <w:t>: Geurt Jan van Ek</w:t>
      </w:r>
    </w:p>
    <w:p w14:paraId="4EF1A8A1" w14:textId="77777777" w:rsidR="00121454" w:rsidRPr="00586545" w:rsidRDefault="001E7132" w:rsidP="00121454">
      <w:r w:rsidRPr="00586545">
        <w:t>Functie</w:t>
      </w:r>
      <w:r w:rsidR="00121454" w:rsidRPr="00586545">
        <w:tab/>
      </w:r>
      <w:r w:rsidR="00121454" w:rsidRPr="00586545">
        <w:tab/>
        <w:t xml:space="preserve">: </w:t>
      </w:r>
      <w:r w:rsidRPr="00586545">
        <w:t>Directeur</w:t>
      </w:r>
    </w:p>
    <w:p w14:paraId="27DF16B6" w14:textId="77777777" w:rsidR="00121454" w:rsidRPr="000A0EF5" w:rsidRDefault="00121454" w:rsidP="00121454">
      <w:pPr>
        <w:rPr>
          <w:lang w:val="en-US"/>
        </w:rPr>
      </w:pPr>
      <w:r w:rsidRPr="000C5BA8">
        <w:rPr>
          <w:lang w:val="en-US"/>
        </w:rPr>
        <w:t>E-mail</w:t>
      </w:r>
      <w:r w:rsidRPr="000C5BA8">
        <w:rPr>
          <w:lang w:val="en-US"/>
        </w:rPr>
        <w:tab/>
      </w:r>
      <w:r w:rsidRPr="000C5BA8">
        <w:rPr>
          <w:lang w:val="en-US"/>
        </w:rPr>
        <w:tab/>
      </w:r>
      <w:r w:rsidRPr="000C5BA8">
        <w:rPr>
          <w:lang w:val="en-US"/>
        </w:rPr>
        <w:tab/>
        <w:t xml:space="preserve">: </w:t>
      </w:r>
      <w:r w:rsidR="007D1A1C" w:rsidRPr="000C5BA8">
        <w:rPr>
          <w:lang w:val="en-US"/>
        </w:rPr>
        <w:t>gvan</w:t>
      </w:r>
      <w:r w:rsidR="007D1A1C" w:rsidRPr="000A0EF5">
        <w:rPr>
          <w:lang w:val="en-US"/>
        </w:rPr>
        <w:t>ek@senet.nl</w:t>
      </w:r>
    </w:p>
    <w:p w14:paraId="3476FF03" w14:textId="77777777" w:rsidR="00812E63" w:rsidRPr="000A0EF5" w:rsidRDefault="00812E63" w:rsidP="00812E63">
      <w:pPr>
        <w:pStyle w:val="Heading2"/>
        <w:rPr>
          <w:lang w:val="en-US"/>
        </w:rPr>
      </w:pPr>
      <w:bookmarkStart w:id="5" w:name="_Toc484157694"/>
      <w:r w:rsidRPr="000A0EF5">
        <w:rPr>
          <w:lang w:val="en-US"/>
        </w:rPr>
        <w:t>Project</w:t>
      </w:r>
      <w:r w:rsidR="001E7132" w:rsidRPr="000A0EF5">
        <w:rPr>
          <w:lang w:val="en-US"/>
        </w:rPr>
        <w:t>gegevens</w:t>
      </w:r>
      <w:bookmarkEnd w:id="5"/>
    </w:p>
    <w:p w14:paraId="5421E716" w14:textId="77777777" w:rsidR="00812E63" w:rsidRPr="000A0EF5" w:rsidRDefault="001E7132" w:rsidP="00812E63">
      <w:pPr>
        <w:rPr>
          <w:lang w:val="en-US"/>
        </w:rPr>
      </w:pPr>
      <w:proofErr w:type="spellStart"/>
      <w:r w:rsidRPr="000A0EF5">
        <w:rPr>
          <w:lang w:val="en-US"/>
        </w:rPr>
        <w:t>Projec</w:t>
      </w:r>
      <w:r w:rsidR="00BA0FFF" w:rsidRPr="000A0EF5">
        <w:rPr>
          <w:lang w:val="en-US"/>
        </w:rPr>
        <w:t>t</w:t>
      </w:r>
      <w:r w:rsidRPr="000A0EF5">
        <w:rPr>
          <w:lang w:val="en-US"/>
        </w:rPr>
        <w:t>naam</w:t>
      </w:r>
      <w:proofErr w:type="spellEnd"/>
      <w:r w:rsidR="00812E63" w:rsidRPr="000A0EF5">
        <w:rPr>
          <w:lang w:val="en-US"/>
        </w:rPr>
        <w:tab/>
      </w:r>
      <w:r w:rsidR="00812E63" w:rsidRPr="000A0EF5">
        <w:rPr>
          <w:lang w:val="en-US"/>
        </w:rPr>
        <w:tab/>
        <w:t xml:space="preserve">: </w:t>
      </w:r>
      <w:sdt>
        <w:sdtPr>
          <w:rPr>
            <w:lang w:val="en-US"/>
          </w:rPr>
          <w:alias w:val="Subject"/>
          <w:tag w:val=""/>
          <w:id w:val="-1452931230"/>
          <w:placeholder>
            <w:docPart w:val="4D92652844854B449D88CB199AD9FD50"/>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rsidR="00DB6282" w:rsidRPr="000A0EF5">
            <w:rPr>
              <w:lang w:val="en-US"/>
            </w:rPr>
            <w:t>TwentyFour</w:t>
          </w:r>
          <w:proofErr w:type="spellEnd"/>
          <w:r w:rsidR="00DB6282" w:rsidRPr="000A0EF5">
            <w:rPr>
              <w:lang w:val="en-US"/>
            </w:rPr>
            <w:t>: Accounting module</w:t>
          </w:r>
        </w:sdtContent>
      </w:sdt>
    </w:p>
    <w:p w14:paraId="33AB1E65" w14:textId="77777777" w:rsidR="00812E63" w:rsidRPr="000A0EF5" w:rsidRDefault="001E7132" w:rsidP="00812E63">
      <w:pPr>
        <w:rPr>
          <w:lang w:val="en-US"/>
        </w:rPr>
      </w:pPr>
      <w:proofErr w:type="spellStart"/>
      <w:r w:rsidRPr="000A0EF5">
        <w:rPr>
          <w:lang w:val="en-US"/>
        </w:rPr>
        <w:t>Startdatum</w:t>
      </w:r>
      <w:proofErr w:type="spellEnd"/>
      <w:r w:rsidR="00812E63" w:rsidRPr="000A0EF5">
        <w:rPr>
          <w:lang w:val="en-US"/>
        </w:rPr>
        <w:tab/>
      </w:r>
      <w:r w:rsidR="00812E63" w:rsidRPr="000A0EF5">
        <w:rPr>
          <w:lang w:val="en-US"/>
        </w:rPr>
        <w:tab/>
        <w:t xml:space="preserve">: </w:t>
      </w:r>
      <w:r w:rsidRPr="000A0EF5">
        <w:rPr>
          <w:lang w:val="en-US"/>
        </w:rPr>
        <w:t>09-02-</w:t>
      </w:r>
      <w:r w:rsidR="00812E63" w:rsidRPr="000A0EF5">
        <w:rPr>
          <w:lang w:val="en-US"/>
        </w:rPr>
        <w:t>2017</w:t>
      </w:r>
    </w:p>
    <w:p w14:paraId="46B9D5A5" w14:textId="77777777" w:rsidR="00812E63" w:rsidRPr="00586545" w:rsidRDefault="001E7132" w:rsidP="00812E63">
      <w:r w:rsidRPr="00586545">
        <w:t>Einddatum</w:t>
      </w:r>
      <w:r w:rsidR="00A60FF3" w:rsidRPr="00586545">
        <w:tab/>
      </w:r>
      <w:r w:rsidR="00A60FF3" w:rsidRPr="00586545">
        <w:tab/>
        <w:t xml:space="preserve">: </w:t>
      </w:r>
      <w:r w:rsidRPr="00586545">
        <w:t>23-06-</w:t>
      </w:r>
      <w:r w:rsidR="00812E63" w:rsidRPr="00586545">
        <w:t>2017</w:t>
      </w:r>
    </w:p>
    <w:p w14:paraId="6245E352" w14:textId="77777777" w:rsidR="00A20F6A" w:rsidRPr="00586545" w:rsidRDefault="00A20F6A" w:rsidP="00A20F6A">
      <w:pPr>
        <w:pStyle w:val="Heading3"/>
      </w:pPr>
      <w:bookmarkStart w:id="6" w:name="_Toc484157695"/>
      <w:r w:rsidRPr="00586545">
        <w:t>Project</w:t>
      </w:r>
      <w:r w:rsidR="001E7132" w:rsidRPr="00586545">
        <w:t>documenten</w:t>
      </w:r>
      <w:bookmarkEnd w:id="6"/>
    </w:p>
    <w:tbl>
      <w:tblPr>
        <w:tblStyle w:val="GridTable1Light-Accent2"/>
        <w:tblW w:w="5000" w:type="pct"/>
        <w:tblCellMar>
          <w:left w:w="0" w:type="dxa"/>
          <w:right w:w="0" w:type="dxa"/>
        </w:tblCellMar>
        <w:tblLook w:val="04A0" w:firstRow="1" w:lastRow="0" w:firstColumn="1" w:lastColumn="0" w:noHBand="0" w:noVBand="1"/>
        <w:tblDescription w:val="Project communication table"/>
      </w:tblPr>
      <w:tblGrid>
        <w:gridCol w:w="3248"/>
        <w:gridCol w:w="2462"/>
        <w:gridCol w:w="1836"/>
        <w:gridCol w:w="1814"/>
      </w:tblGrid>
      <w:tr w:rsidR="00A20F6A" w:rsidRPr="00586545" w14:paraId="7ABF8CF5" w14:textId="77777777" w:rsidTr="008C69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248" w:type="dxa"/>
            <w:tcBorders>
              <w:top w:val="nil"/>
              <w:left w:val="nil"/>
            </w:tcBorders>
            <w:vAlign w:val="bottom"/>
          </w:tcPr>
          <w:p w14:paraId="2E2EAC76" w14:textId="77777777" w:rsidR="00A20F6A" w:rsidRPr="00586545" w:rsidRDefault="00A20F6A" w:rsidP="0014277D">
            <w:pPr>
              <w:pStyle w:val="Tabletext"/>
            </w:pPr>
            <w:r w:rsidRPr="00586545">
              <w:t>Document</w:t>
            </w:r>
          </w:p>
        </w:tc>
        <w:tc>
          <w:tcPr>
            <w:tcW w:w="2462" w:type="dxa"/>
            <w:tcBorders>
              <w:top w:val="nil"/>
            </w:tcBorders>
            <w:vAlign w:val="bottom"/>
          </w:tcPr>
          <w:p w14:paraId="4F9B0561" w14:textId="77777777" w:rsidR="00A20F6A" w:rsidRPr="00586545" w:rsidRDefault="001E7132" w:rsidP="0014277D">
            <w:pPr>
              <w:pStyle w:val="Tabletext"/>
              <w:cnfStyle w:val="100000000000" w:firstRow="1" w:lastRow="0" w:firstColumn="0" w:lastColumn="0" w:oddVBand="0" w:evenVBand="0" w:oddHBand="0" w:evenHBand="0" w:firstRowFirstColumn="0" w:firstRowLastColumn="0" w:lastRowFirstColumn="0" w:lastRowLastColumn="0"/>
            </w:pPr>
            <w:r w:rsidRPr="00586545">
              <w:t>Ontvanger</w:t>
            </w:r>
            <w:r w:rsidR="0027616B" w:rsidRPr="00586545">
              <w:t>(s)</w:t>
            </w:r>
          </w:p>
        </w:tc>
        <w:tc>
          <w:tcPr>
            <w:tcW w:w="1836" w:type="dxa"/>
            <w:tcBorders>
              <w:top w:val="nil"/>
            </w:tcBorders>
            <w:vAlign w:val="bottom"/>
          </w:tcPr>
          <w:p w14:paraId="092A4444" w14:textId="77777777" w:rsidR="00A20F6A" w:rsidRPr="00586545" w:rsidRDefault="001E7132" w:rsidP="0014277D">
            <w:pPr>
              <w:pStyle w:val="Tabletext"/>
              <w:cnfStyle w:val="100000000000" w:firstRow="1" w:lastRow="0" w:firstColumn="0" w:lastColumn="0" w:oddVBand="0" w:evenVBand="0" w:oddHBand="0" w:evenHBand="0" w:firstRowFirstColumn="0" w:firstRowLastColumn="0" w:lastRowFirstColumn="0" w:lastRowLastColumn="0"/>
            </w:pPr>
            <w:r w:rsidRPr="00586545">
              <w:t>Verantwoordelijke</w:t>
            </w:r>
          </w:p>
        </w:tc>
        <w:tc>
          <w:tcPr>
            <w:tcW w:w="1814" w:type="dxa"/>
            <w:tcBorders>
              <w:top w:val="nil"/>
              <w:right w:val="nil"/>
            </w:tcBorders>
            <w:vAlign w:val="bottom"/>
          </w:tcPr>
          <w:p w14:paraId="35899901" w14:textId="77777777" w:rsidR="00A20F6A" w:rsidRPr="00586545" w:rsidRDefault="001E7132" w:rsidP="0014277D">
            <w:pPr>
              <w:pStyle w:val="Tabletext"/>
              <w:cnfStyle w:val="100000000000" w:firstRow="1" w:lastRow="0" w:firstColumn="0" w:lastColumn="0" w:oddVBand="0" w:evenVBand="0" w:oddHBand="0" w:evenHBand="0" w:firstRowFirstColumn="0" w:firstRowLastColumn="0" w:lastRowFirstColumn="0" w:lastRowLastColumn="0"/>
            </w:pPr>
            <w:r w:rsidRPr="00586545">
              <w:t>Bijwerk</w:t>
            </w:r>
            <w:r w:rsidR="00A20F6A" w:rsidRPr="00586545">
              <w:t xml:space="preserve"> </w:t>
            </w:r>
            <w:r w:rsidRPr="00586545">
              <w:t>verantwoordelijke</w:t>
            </w:r>
          </w:p>
        </w:tc>
      </w:tr>
      <w:tr w:rsidR="00A20F6A" w:rsidRPr="00586545" w14:paraId="33B28670"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218F8BCA" w14:textId="77777777" w:rsidR="00A20F6A" w:rsidRPr="00586545" w:rsidRDefault="00A20F6A" w:rsidP="0014277D">
            <w:pPr>
              <w:pStyle w:val="Tabletext"/>
            </w:pPr>
            <w:proofErr w:type="spellStart"/>
            <w:r w:rsidRPr="00586545">
              <w:t>Requirements</w:t>
            </w:r>
            <w:proofErr w:type="spellEnd"/>
            <w:r w:rsidRPr="00586545">
              <w:t xml:space="preserve"> </w:t>
            </w:r>
            <w:proofErr w:type="spellStart"/>
            <w:r w:rsidRPr="00586545">
              <w:t>and</w:t>
            </w:r>
            <w:proofErr w:type="spellEnd"/>
            <w:r w:rsidRPr="00586545">
              <w:t xml:space="preserve"> </w:t>
            </w:r>
            <w:proofErr w:type="spellStart"/>
            <w:r w:rsidRPr="00586545">
              <w:t>wishes</w:t>
            </w:r>
            <w:proofErr w:type="spellEnd"/>
          </w:p>
        </w:tc>
        <w:tc>
          <w:tcPr>
            <w:tcW w:w="2462" w:type="dxa"/>
          </w:tcPr>
          <w:p w14:paraId="1AF296BB" w14:textId="77777777" w:rsidR="00A20F6A" w:rsidRPr="00586545" w:rsidRDefault="00A20F6A" w:rsidP="0014277D">
            <w:pPr>
              <w:pStyle w:val="Tabletext"/>
              <w:cnfStyle w:val="000000000000" w:firstRow="0" w:lastRow="0" w:firstColumn="0" w:lastColumn="0" w:oddVBand="0" w:evenVBand="0" w:oddHBand="0" w:evenHBand="0" w:firstRowFirstColumn="0" w:firstRowLastColumn="0" w:lastRowFirstColumn="0" w:lastRowLastColumn="0"/>
            </w:pPr>
            <w:r w:rsidRPr="00586545">
              <w:t>Lambert Rombouts</w:t>
            </w:r>
            <w:r w:rsidR="008C6915" w:rsidRPr="00586545">
              <w:t xml:space="preserve"> en Lars van der </w:t>
            </w:r>
            <w:proofErr w:type="spellStart"/>
            <w:r w:rsidR="008C6915" w:rsidRPr="00586545">
              <w:t>Sangen</w:t>
            </w:r>
            <w:proofErr w:type="spellEnd"/>
          </w:p>
        </w:tc>
        <w:tc>
          <w:tcPr>
            <w:tcW w:w="1836" w:type="dxa"/>
          </w:tcPr>
          <w:p w14:paraId="678D4F4F" w14:textId="77777777" w:rsidR="00A20F6A" w:rsidRPr="00586545" w:rsidRDefault="00A20F6A" w:rsidP="0014277D">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c>
          <w:tcPr>
            <w:tcW w:w="1814" w:type="dxa"/>
            <w:tcBorders>
              <w:right w:val="nil"/>
            </w:tcBorders>
          </w:tcPr>
          <w:p w14:paraId="33287F90" w14:textId="77777777" w:rsidR="00A20F6A" w:rsidRPr="00586545" w:rsidRDefault="00A20F6A" w:rsidP="0014277D">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r>
      <w:tr w:rsidR="008C6915" w:rsidRPr="00586545" w14:paraId="7AA79A7C"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62DC4955" w14:textId="77777777" w:rsidR="008C6915" w:rsidRPr="00586545" w:rsidRDefault="008C6915" w:rsidP="008C6915">
            <w:pPr>
              <w:pStyle w:val="Tabletext"/>
            </w:pPr>
            <w:r w:rsidRPr="00586545">
              <w:t>Plan van Aanpak</w:t>
            </w:r>
          </w:p>
        </w:tc>
        <w:tc>
          <w:tcPr>
            <w:tcW w:w="2462" w:type="dxa"/>
          </w:tcPr>
          <w:p w14:paraId="37F62922" w14:textId="77777777" w:rsidR="008C6915" w:rsidRPr="00586545" w:rsidRDefault="008C6915" w:rsidP="008C6915">
            <w:pPr>
              <w:cnfStyle w:val="000000000000" w:firstRow="0" w:lastRow="0" w:firstColumn="0" w:lastColumn="0" w:oddVBand="0" w:evenVBand="0" w:oddHBand="0" w:evenHBand="0" w:firstRowFirstColumn="0" w:firstRowLastColumn="0" w:lastRowFirstColumn="0" w:lastRowLastColumn="0"/>
            </w:pPr>
            <w:r w:rsidRPr="00586545">
              <w:t xml:space="preserve">Lambert Rombouts en Lars van der </w:t>
            </w:r>
            <w:proofErr w:type="spellStart"/>
            <w:r w:rsidRPr="00586545">
              <w:t>Sangen</w:t>
            </w:r>
            <w:proofErr w:type="spellEnd"/>
          </w:p>
        </w:tc>
        <w:tc>
          <w:tcPr>
            <w:tcW w:w="1836" w:type="dxa"/>
          </w:tcPr>
          <w:p w14:paraId="7994BC5D" w14:textId="77777777" w:rsidR="008C6915" w:rsidRPr="00586545"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c>
          <w:tcPr>
            <w:tcW w:w="1814" w:type="dxa"/>
            <w:tcBorders>
              <w:right w:val="nil"/>
            </w:tcBorders>
          </w:tcPr>
          <w:p w14:paraId="5A0B32C5" w14:textId="77777777" w:rsidR="008C6915" w:rsidRPr="00586545"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r>
      <w:tr w:rsidR="008C6915" w:rsidRPr="00586545" w14:paraId="41BAC15C"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0ADE8EF8" w14:textId="77777777" w:rsidR="008C6915" w:rsidRPr="00586545" w:rsidRDefault="008C6915" w:rsidP="008C6915">
            <w:pPr>
              <w:pStyle w:val="Tabletext"/>
            </w:pPr>
            <w:r w:rsidRPr="00586545">
              <w:t>Functioneel Ontwerp</w:t>
            </w:r>
          </w:p>
        </w:tc>
        <w:tc>
          <w:tcPr>
            <w:tcW w:w="2462" w:type="dxa"/>
          </w:tcPr>
          <w:p w14:paraId="171F86C1" w14:textId="77777777" w:rsidR="008C6915" w:rsidRPr="00586545" w:rsidRDefault="008C6915" w:rsidP="008C6915">
            <w:pPr>
              <w:cnfStyle w:val="000000000000" w:firstRow="0" w:lastRow="0" w:firstColumn="0" w:lastColumn="0" w:oddVBand="0" w:evenVBand="0" w:oddHBand="0" w:evenHBand="0" w:firstRowFirstColumn="0" w:firstRowLastColumn="0" w:lastRowFirstColumn="0" w:lastRowLastColumn="0"/>
            </w:pPr>
            <w:r w:rsidRPr="00586545">
              <w:t xml:space="preserve">Lambert Rombouts en Lars van der </w:t>
            </w:r>
            <w:proofErr w:type="spellStart"/>
            <w:r w:rsidRPr="00586545">
              <w:t>Sangen</w:t>
            </w:r>
            <w:proofErr w:type="spellEnd"/>
          </w:p>
        </w:tc>
        <w:tc>
          <w:tcPr>
            <w:tcW w:w="1836" w:type="dxa"/>
          </w:tcPr>
          <w:p w14:paraId="2F81589B" w14:textId="77777777" w:rsidR="008C6915" w:rsidRPr="00586545"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c>
          <w:tcPr>
            <w:tcW w:w="1814" w:type="dxa"/>
            <w:tcBorders>
              <w:right w:val="nil"/>
            </w:tcBorders>
          </w:tcPr>
          <w:p w14:paraId="1030F885" w14:textId="77777777" w:rsidR="008C6915" w:rsidRPr="00586545"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r>
      <w:tr w:rsidR="008C6915" w:rsidRPr="00586545" w14:paraId="3AFD6F7D"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3498C55B" w14:textId="77777777" w:rsidR="008C6915" w:rsidRPr="00586545" w:rsidRDefault="008C6915" w:rsidP="008C6915">
            <w:pPr>
              <w:pStyle w:val="Tabletext"/>
            </w:pPr>
            <w:r w:rsidRPr="00586545">
              <w:t>Technisch Ontwerp</w:t>
            </w:r>
          </w:p>
        </w:tc>
        <w:tc>
          <w:tcPr>
            <w:tcW w:w="2462" w:type="dxa"/>
          </w:tcPr>
          <w:p w14:paraId="63D81337" w14:textId="77777777" w:rsidR="008C6915" w:rsidRPr="00586545" w:rsidRDefault="008C6915" w:rsidP="008C6915">
            <w:pPr>
              <w:cnfStyle w:val="000000000000" w:firstRow="0" w:lastRow="0" w:firstColumn="0" w:lastColumn="0" w:oddVBand="0" w:evenVBand="0" w:oddHBand="0" w:evenHBand="0" w:firstRowFirstColumn="0" w:firstRowLastColumn="0" w:lastRowFirstColumn="0" w:lastRowLastColumn="0"/>
            </w:pPr>
            <w:r w:rsidRPr="00586545">
              <w:t xml:space="preserve">Lambert Rombouts en Lars van der </w:t>
            </w:r>
            <w:proofErr w:type="spellStart"/>
            <w:r w:rsidRPr="00586545">
              <w:t>Sangen</w:t>
            </w:r>
            <w:proofErr w:type="spellEnd"/>
          </w:p>
        </w:tc>
        <w:tc>
          <w:tcPr>
            <w:tcW w:w="1836" w:type="dxa"/>
          </w:tcPr>
          <w:p w14:paraId="7366190B" w14:textId="77777777" w:rsidR="008C6915" w:rsidRPr="00586545"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c>
          <w:tcPr>
            <w:tcW w:w="1814" w:type="dxa"/>
            <w:tcBorders>
              <w:right w:val="nil"/>
            </w:tcBorders>
          </w:tcPr>
          <w:p w14:paraId="2EDBA2B3" w14:textId="77777777" w:rsidR="008C6915" w:rsidRPr="00586545"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r>
      <w:tr w:rsidR="008C6915" w:rsidRPr="00586545" w14:paraId="755F4DB7"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27AAECAC" w14:textId="77777777" w:rsidR="008C6915" w:rsidRPr="00586545" w:rsidRDefault="008C6915" w:rsidP="008C6915">
            <w:pPr>
              <w:pStyle w:val="Tabletext"/>
            </w:pPr>
            <w:r w:rsidRPr="00586545">
              <w:t>Risicoanalyse</w:t>
            </w:r>
          </w:p>
        </w:tc>
        <w:tc>
          <w:tcPr>
            <w:tcW w:w="2462" w:type="dxa"/>
          </w:tcPr>
          <w:p w14:paraId="6346494A" w14:textId="77777777" w:rsidR="008C6915" w:rsidRPr="00586545" w:rsidRDefault="008C6915" w:rsidP="008C6915">
            <w:pPr>
              <w:cnfStyle w:val="000000000000" w:firstRow="0" w:lastRow="0" w:firstColumn="0" w:lastColumn="0" w:oddVBand="0" w:evenVBand="0" w:oddHBand="0" w:evenHBand="0" w:firstRowFirstColumn="0" w:firstRowLastColumn="0" w:lastRowFirstColumn="0" w:lastRowLastColumn="0"/>
            </w:pPr>
            <w:r w:rsidRPr="00586545">
              <w:t xml:space="preserve">Lambert Rombouts en Lars van der </w:t>
            </w:r>
            <w:proofErr w:type="spellStart"/>
            <w:r w:rsidRPr="00586545">
              <w:t>Sangen</w:t>
            </w:r>
            <w:proofErr w:type="spellEnd"/>
          </w:p>
        </w:tc>
        <w:tc>
          <w:tcPr>
            <w:tcW w:w="1836" w:type="dxa"/>
          </w:tcPr>
          <w:p w14:paraId="1A768EAD" w14:textId="77777777" w:rsidR="008C6915" w:rsidRPr="00586545"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c>
          <w:tcPr>
            <w:tcW w:w="1814" w:type="dxa"/>
            <w:tcBorders>
              <w:right w:val="nil"/>
            </w:tcBorders>
          </w:tcPr>
          <w:p w14:paraId="514C40D0" w14:textId="77777777" w:rsidR="008C6915" w:rsidRPr="00586545"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r>
      <w:tr w:rsidR="008C6915" w:rsidRPr="00586545" w14:paraId="382C2C2E"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643563BC" w14:textId="77777777" w:rsidR="008C6915" w:rsidRPr="00586545" w:rsidRDefault="008C6915" w:rsidP="008C6915">
            <w:pPr>
              <w:pStyle w:val="Tabletext"/>
            </w:pPr>
            <w:r w:rsidRPr="00586545">
              <w:t>Planning</w:t>
            </w:r>
          </w:p>
        </w:tc>
        <w:tc>
          <w:tcPr>
            <w:tcW w:w="2462" w:type="dxa"/>
          </w:tcPr>
          <w:p w14:paraId="6F3FFFAE" w14:textId="77777777" w:rsidR="008C6915" w:rsidRPr="00586545" w:rsidRDefault="008C6915" w:rsidP="008C6915">
            <w:pPr>
              <w:cnfStyle w:val="000000000000" w:firstRow="0" w:lastRow="0" w:firstColumn="0" w:lastColumn="0" w:oddVBand="0" w:evenVBand="0" w:oddHBand="0" w:evenHBand="0" w:firstRowFirstColumn="0" w:firstRowLastColumn="0" w:lastRowFirstColumn="0" w:lastRowLastColumn="0"/>
            </w:pPr>
            <w:r w:rsidRPr="00586545">
              <w:t xml:space="preserve">Lambert Rombouts en Lars van der </w:t>
            </w:r>
            <w:proofErr w:type="spellStart"/>
            <w:r w:rsidRPr="00586545">
              <w:t>Sangen</w:t>
            </w:r>
            <w:proofErr w:type="spellEnd"/>
          </w:p>
        </w:tc>
        <w:tc>
          <w:tcPr>
            <w:tcW w:w="1836" w:type="dxa"/>
          </w:tcPr>
          <w:p w14:paraId="0540B4FE" w14:textId="77777777" w:rsidR="008C6915" w:rsidRPr="00586545"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c>
          <w:tcPr>
            <w:tcW w:w="1814" w:type="dxa"/>
            <w:tcBorders>
              <w:right w:val="nil"/>
            </w:tcBorders>
          </w:tcPr>
          <w:p w14:paraId="1E6C34A4" w14:textId="77777777" w:rsidR="008C6915" w:rsidRPr="00586545"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r>
      <w:tr w:rsidR="008C6915" w:rsidRPr="00586545" w14:paraId="5D600490"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11A7A7D2" w14:textId="77777777" w:rsidR="008C6915" w:rsidRPr="00586545" w:rsidRDefault="008C6915" w:rsidP="008C6915">
            <w:pPr>
              <w:pStyle w:val="Tabletext"/>
            </w:pPr>
            <w:r w:rsidRPr="00586545">
              <w:t>Testplan</w:t>
            </w:r>
          </w:p>
        </w:tc>
        <w:tc>
          <w:tcPr>
            <w:tcW w:w="2462" w:type="dxa"/>
          </w:tcPr>
          <w:p w14:paraId="67DDE539" w14:textId="77777777" w:rsidR="008C6915" w:rsidRPr="00586545" w:rsidRDefault="008C6915" w:rsidP="008C6915">
            <w:pPr>
              <w:cnfStyle w:val="000000000000" w:firstRow="0" w:lastRow="0" w:firstColumn="0" w:lastColumn="0" w:oddVBand="0" w:evenVBand="0" w:oddHBand="0" w:evenHBand="0" w:firstRowFirstColumn="0" w:firstRowLastColumn="0" w:lastRowFirstColumn="0" w:lastRowLastColumn="0"/>
            </w:pPr>
            <w:r w:rsidRPr="00586545">
              <w:t xml:space="preserve">Lambert Rombouts en Lars van der </w:t>
            </w:r>
            <w:proofErr w:type="spellStart"/>
            <w:r w:rsidRPr="00586545">
              <w:t>Sangen</w:t>
            </w:r>
            <w:proofErr w:type="spellEnd"/>
          </w:p>
        </w:tc>
        <w:tc>
          <w:tcPr>
            <w:tcW w:w="1836" w:type="dxa"/>
          </w:tcPr>
          <w:p w14:paraId="46AFB5EA" w14:textId="77777777" w:rsidR="008C6915" w:rsidRPr="00586545"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c>
          <w:tcPr>
            <w:tcW w:w="1814" w:type="dxa"/>
            <w:tcBorders>
              <w:right w:val="nil"/>
            </w:tcBorders>
          </w:tcPr>
          <w:p w14:paraId="5DE2B5A9" w14:textId="77777777" w:rsidR="008C6915" w:rsidRPr="00586545"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r>
      <w:tr w:rsidR="008C6915" w:rsidRPr="00586545" w14:paraId="31F174AC"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479BDEEE" w14:textId="77777777" w:rsidR="008C6915" w:rsidRPr="00586545" w:rsidRDefault="008C6915" w:rsidP="008C6915">
            <w:pPr>
              <w:pStyle w:val="Tabletext"/>
            </w:pPr>
            <w:r w:rsidRPr="00586545">
              <w:t>Testrapport</w:t>
            </w:r>
          </w:p>
        </w:tc>
        <w:tc>
          <w:tcPr>
            <w:tcW w:w="2462" w:type="dxa"/>
          </w:tcPr>
          <w:p w14:paraId="41C42967" w14:textId="77777777" w:rsidR="008C6915" w:rsidRPr="00586545" w:rsidRDefault="008C6915" w:rsidP="008C6915">
            <w:pPr>
              <w:cnfStyle w:val="000000000000" w:firstRow="0" w:lastRow="0" w:firstColumn="0" w:lastColumn="0" w:oddVBand="0" w:evenVBand="0" w:oddHBand="0" w:evenHBand="0" w:firstRowFirstColumn="0" w:firstRowLastColumn="0" w:lastRowFirstColumn="0" w:lastRowLastColumn="0"/>
            </w:pPr>
            <w:r w:rsidRPr="00586545">
              <w:t xml:space="preserve">Lambert Rombouts en Lars van der </w:t>
            </w:r>
            <w:proofErr w:type="spellStart"/>
            <w:r w:rsidRPr="00586545">
              <w:t>Sangen</w:t>
            </w:r>
            <w:proofErr w:type="spellEnd"/>
          </w:p>
        </w:tc>
        <w:tc>
          <w:tcPr>
            <w:tcW w:w="1836" w:type="dxa"/>
          </w:tcPr>
          <w:p w14:paraId="1D751F33" w14:textId="77777777" w:rsidR="008C6915" w:rsidRPr="00586545"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c>
          <w:tcPr>
            <w:tcW w:w="1814" w:type="dxa"/>
            <w:tcBorders>
              <w:right w:val="nil"/>
            </w:tcBorders>
          </w:tcPr>
          <w:p w14:paraId="313AA5A5" w14:textId="77777777" w:rsidR="008C6915" w:rsidRPr="00586545"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r>
      <w:tr w:rsidR="008C6915" w:rsidRPr="00586545" w14:paraId="31849147"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1715BA23" w14:textId="77777777" w:rsidR="008C6915" w:rsidRPr="00586545" w:rsidRDefault="008C6915" w:rsidP="008C6915">
            <w:pPr>
              <w:pStyle w:val="Tabletext"/>
            </w:pPr>
            <w:r w:rsidRPr="00586545">
              <w:t>Technische documentatie</w:t>
            </w:r>
          </w:p>
        </w:tc>
        <w:tc>
          <w:tcPr>
            <w:tcW w:w="2462" w:type="dxa"/>
          </w:tcPr>
          <w:p w14:paraId="3792876A" w14:textId="77777777" w:rsidR="008C6915" w:rsidRPr="00586545" w:rsidRDefault="008C6915" w:rsidP="008C6915">
            <w:pPr>
              <w:cnfStyle w:val="000000000000" w:firstRow="0" w:lastRow="0" w:firstColumn="0" w:lastColumn="0" w:oddVBand="0" w:evenVBand="0" w:oddHBand="0" w:evenHBand="0" w:firstRowFirstColumn="0" w:firstRowLastColumn="0" w:lastRowFirstColumn="0" w:lastRowLastColumn="0"/>
            </w:pPr>
            <w:r w:rsidRPr="00586545">
              <w:t xml:space="preserve">Lambert Rombouts en Lars van der </w:t>
            </w:r>
            <w:proofErr w:type="spellStart"/>
            <w:r w:rsidRPr="00586545">
              <w:t>Sangen</w:t>
            </w:r>
            <w:proofErr w:type="spellEnd"/>
          </w:p>
        </w:tc>
        <w:tc>
          <w:tcPr>
            <w:tcW w:w="1836" w:type="dxa"/>
          </w:tcPr>
          <w:p w14:paraId="0B61B7EA" w14:textId="77777777" w:rsidR="008C6915" w:rsidRPr="00586545"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c>
          <w:tcPr>
            <w:tcW w:w="1814" w:type="dxa"/>
            <w:tcBorders>
              <w:right w:val="nil"/>
            </w:tcBorders>
          </w:tcPr>
          <w:p w14:paraId="3ED94DA5" w14:textId="77777777" w:rsidR="008C6915" w:rsidRPr="00586545"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586545">
              <w:t>Phat Tran</w:t>
            </w:r>
          </w:p>
        </w:tc>
      </w:tr>
    </w:tbl>
    <w:p w14:paraId="45C61E92" w14:textId="77777777" w:rsidR="008C6915" w:rsidRPr="00586545" w:rsidRDefault="008C6915">
      <w:pPr>
        <w:spacing w:after="240" w:line="252" w:lineRule="auto"/>
        <w:ind w:left="0" w:right="0"/>
        <w:rPr>
          <w:rFonts w:asciiTheme="majorHAnsi" w:eastAsiaTheme="majorEastAsia" w:hAnsiTheme="majorHAnsi" w:cstheme="majorBidi"/>
          <w:caps/>
          <w:color w:val="DD8047" w:themeColor="accent2"/>
          <w:sz w:val="24"/>
          <w:szCs w:val="24"/>
        </w:rPr>
      </w:pPr>
      <w:r w:rsidRPr="00586545">
        <w:br w:type="page"/>
      </w:r>
    </w:p>
    <w:p w14:paraId="5C8F8F58" w14:textId="77777777" w:rsidR="00A20F6A" w:rsidRPr="00586545" w:rsidRDefault="00A20F6A" w:rsidP="00A20F6A">
      <w:pPr>
        <w:pStyle w:val="Heading2"/>
      </w:pPr>
      <w:bookmarkStart w:id="7" w:name="_Toc484157696"/>
      <w:r w:rsidRPr="00586545">
        <w:lastRenderedPageBreak/>
        <w:t>Team</w:t>
      </w:r>
      <w:bookmarkEnd w:id="7"/>
    </w:p>
    <w:p w14:paraId="0A7B07AD" w14:textId="77777777" w:rsidR="001E7132" w:rsidRPr="00586545" w:rsidRDefault="001E7132" w:rsidP="00A20F6A">
      <w:r w:rsidRPr="00586545">
        <w:t xml:space="preserve">Het doel van </w:t>
      </w:r>
      <w:r w:rsidR="004C46F6" w:rsidRPr="00586545">
        <w:t>dit</w:t>
      </w:r>
      <w:r w:rsidRPr="00586545">
        <w:t xml:space="preserve"> team is om aan de eisen van de klant te voldoen voor de afgesproken einddatum van dit project. Verantwoordelijkheden van de leden </w:t>
      </w:r>
      <w:r w:rsidR="00032F75" w:rsidRPr="00586545">
        <w:t xml:space="preserve">omvatten </w:t>
      </w:r>
      <w:r w:rsidR="00BA0FFF" w:rsidRPr="00586545">
        <w:t>het</w:t>
      </w:r>
      <w:r w:rsidR="00032F75" w:rsidRPr="00586545">
        <w:t xml:space="preserve"> design, realisatie, implementatie en onderhoud. Het is verder van hun verwacht om regelmatig de klant te informeren over de voortgang en problemen te melden die </w:t>
      </w:r>
      <w:r w:rsidR="00BA0FFF" w:rsidRPr="00586545">
        <w:t>het</w:t>
      </w:r>
      <w:r w:rsidR="00032F75" w:rsidRPr="00586545">
        <w:t xml:space="preserve"> resultaat van het project negatief kunnen beïnvloeden.</w:t>
      </w:r>
    </w:p>
    <w:p w14:paraId="2CE2301F" w14:textId="77777777" w:rsidR="00A20F6A" w:rsidRPr="00586545" w:rsidRDefault="00A20F6A" w:rsidP="00A20F6A">
      <w:pPr>
        <w:pStyle w:val="Heading3"/>
      </w:pPr>
      <w:bookmarkStart w:id="8" w:name="_Toc484157697"/>
      <w:r w:rsidRPr="00586545">
        <w:t>Team</w:t>
      </w:r>
      <w:r w:rsidR="00BA0FFF" w:rsidRPr="00586545">
        <w:t>leden</w:t>
      </w:r>
      <w:bookmarkEnd w:id="8"/>
    </w:p>
    <w:p w14:paraId="7C5CD88B" w14:textId="77777777" w:rsidR="00032F75" w:rsidRPr="00586545" w:rsidRDefault="00032F75" w:rsidP="00A20F6A">
      <w:r w:rsidRPr="00586545">
        <w:t>Tijdens opstelling van di</w:t>
      </w:r>
      <w:r w:rsidR="00E4661D" w:rsidRPr="00586545">
        <w:t>t document</w:t>
      </w:r>
      <w:r w:rsidRPr="00586545">
        <w:t xml:space="preserve"> bestaat </w:t>
      </w:r>
      <w:r w:rsidR="00BA0FFF" w:rsidRPr="00586545">
        <w:t>het</w:t>
      </w:r>
      <w:r w:rsidRPr="00586545">
        <w:t xml:space="preserve"> team uit één lid. Het is onwaarschijnlijk dat meerdere leden zich zullen deelnemen aan he</w:t>
      </w:r>
      <w:r w:rsidR="00BA0FFF" w:rsidRPr="00586545">
        <w:t>t project, maar het is niet on</w:t>
      </w:r>
      <w:r w:rsidRPr="00586545">
        <w:t>mogelijk</w:t>
      </w:r>
      <w:r w:rsidR="00372588" w:rsidRPr="00586545">
        <w:t>.</w:t>
      </w:r>
    </w:p>
    <w:p w14:paraId="10EC510C" w14:textId="77777777" w:rsidR="00A20F6A" w:rsidRPr="00586545" w:rsidRDefault="00733721" w:rsidP="00A20F6A">
      <w:pPr>
        <w:rPr>
          <w:rStyle w:val="Strong"/>
        </w:rPr>
      </w:pPr>
      <w:sdt>
        <w:sdtPr>
          <w:rPr>
            <w:rStyle w:val="Strong"/>
          </w:rPr>
          <w:alias w:val="Subject"/>
          <w:tag w:val=""/>
          <w:id w:val="186488148"/>
          <w:placeholder>
            <w:docPart w:val="2CF8516AD88346BFA5DFEE578774D793"/>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rsidR="00DB6282" w:rsidRPr="00586545">
            <w:rPr>
              <w:rStyle w:val="Strong"/>
            </w:rPr>
            <w:t>TwentyFour</w:t>
          </w:r>
          <w:proofErr w:type="spellEnd"/>
          <w:r w:rsidR="00DB6282" w:rsidRPr="00586545">
            <w:rPr>
              <w:rStyle w:val="Strong"/>
            </w:rPr>
            <w:t>: Accounting module</w:t>
          </w:r>
        </w:sdtContent>
      </w:sdt>
      <w:r w:rsidR="00DB6282" w:rsidRPr="00586545">
        <w:rPr>
          <w:rStyle w:val="Strong"/>
        </w:rPr>
        <w:t xml:space="preserve"> </w:t>
      </w:r>
      <w:r w:rsidR="00032F75" w:rsidRPr="00586545">
        <w:rPr>
          <w:rStyle w:val="Strong"/>
        </w:rPr>
        <w:t>project</w:t>
      </w:r>
      <w:r w:rsidR="00A20F6A" w:rsidRPr="00586545">
        <w:rPr>
          <w:rStyle w:val="Strong"/>
        </w:rPr>
        <w:t>team</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3330"/>
        <w:gridCol w:w="6030"/>
      </w:tblGrid>
      <w:tr w:rsidR="00A20F6A" w:rsidRPr="00586545" w14:paraId="0FD028C0" w14:textId="77777777" w:rsidTr="0014277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30" w:type="dxa"/>
            <w:tcBorders>
              <w:top w:val="nil"/>
              <w:left w:val="nil"/>
            </w:tcBorders>
            <w:vAlign w:val="bottom"/>
          </w:tcPr>
          <w:p w14:paraId="54EDF946" w14:textId="77777777" w:rsidR="00A20F6A" w:rsidRPr="00586545" w:rsidRDefault="00032F75" w:rsidP="0014277D">
            <w:pPr>
              <w:pStyle w:val="Tabletext"/>
            </w:pPr>
            <w:r w:rsidRPr="00586545">
              <w:t>Teamlid</w:t>
            </w:r>
          </w:p>
        </w:tc>
        <w:tc>
          <w:tcPr>
            <w:tcW w:w="6030" w:type="dxa"/>
            <w:tcBorders>
              <w:top w:val="nil"/>
              <w:right w:val="nil"/>
            </w:tcBorders>
            <w:vAlign w:val="bottom"/>
          </w:tcPr>
          <w:p w14:paraId="4880C9F2" w14:textId="77777777" w:rsidR="00A20F6A" w:rsidRPr="00586545" w:rsidRDefault="00A20F6A" w:rsidP="0014277D">
            <w:pPr>
              <w:pStyle w:val="Tabletext"/>
              <w:cnfStyle w:val="100000000000" w:firstRow="1" w:lastRow="0" w:firstColumn="0" w:lastColumn="0" w:oddVBand="0" w:evenVBand="0" w:oddHBand="0" w:evenHBand="0" w:firstRowFirstColumn="0" w:firstRowLastColumn="0" w:lastRowFirstColumn="0" w:lastRowLastColumn="0"/>
            </w:pPr>
            <w:r w:rsidRPr="00586545">
              <w:t>E-mail</w:t>
            </w:r>
          </w:p>
        </w:tc>
      </w:tr>
      <w:tr w:rsidR="00A20F6A" w:rsidRPr="00586545" w14:paraId="7950C196" w14:textId="77777777" w:rsidTr="0014277D">
        <w:tc>
          <w:tcPr>
            <w:cnfStyle w:val="001000000000" w:firstRow="0" w:lastRow="0" w:firstColumn="1" w:lastColumn="0" w:oddVBand="0" w:evenVBand="0" w:oddHBand="0" w:evenHBand="0" w:firstRowFirstColumn="0" w:firstRowLastColumn="0" w:lastRowFirstColumn="0" w:lastRowLastColumn="0"/>
            <w:tcW w:w="3330" w:type="dxa"/>
            <w:tcBorders>
              <w:left w:val="nil"/>
            </w:tcBorders>
          </w:tcPr>
          <w:p w14:paraId="3FB80D70" w14:textId="77777777" w:rsidR="00A20F6A" w:rsidRPr="00586545" w:rsidRDefault="00A20F6A" w:rsidP="0014277D">
            <w:pPr>
              <w:pStyle w:val="Tabletext"/>
            </w:pPr>
            <w:r w:rsidRPr="00586545">
              <w:t>Phat Tran</w:t>
            </w:r>
          </w:p>
        </w:tc>
        <w:tc>
          <w:tcPr>
            <w:tcW w:w="6030" w:type="dxa"/>
            <w:tcBorders>
              <w:right w:val="nil"/>
            </w:tcBorders>
          </w:tcPr>
          <w:p w14:paraId="12E86AAA" w14:textId="77777777" w:rsidR="00A20F6A" w:rsidRPr="00586545" w:rsidRDefault="00A20F6A" w:rsidP="0014277D">
            <w:pPr>
              <w:pStyle w:val="Tabletext"/>
              <w:cnfStyle w:val="000000000000" w:firstRow="0" w:lastRow="0" w:firstColumn="0" w:lastColumn="0" w:oddVBand="0" w:evenVBand="0" w:oddHBand="0" w:evenHBand="0" w:firstRowFirstColumn="0" w:firstRowLastColumn="0" w:lastRowFirstColumn="0" w:lastRowLastColumn="0"/>
            </w:pPr>
            <w:r w:rsidRPr="00586545">
              <w:t>phat7tran@gmail.com</w:t>
            </w:r>
          </w:p>
        </w:tc>
      </w:tr>
    </w:tbl>
    <w:p w14:paraId="2A1FA2C9" w14:textId="77777777" w:rsidR="008C6915" w:rsidRPr="00586545" w:rsidRDefault="008C6915">
      <w:pPr>
        <w:spacing w:after="240" w:line="252" w:lineRule="auto"/>
        <w:ind w:left="0" w:right="0"/>
        <w:rPr>
          <w:rFonts w:asciiTheme="majorHAnsi" w:eastAsiaTheme="majorEastAsia" w:hAnsiTheme="majorHAnsi" w:cstheme="majorBidi"/>
          <w:caps/>
          <w:color w:val="94B6D2" w:themeColor="accent1"/>
          <w:sz w:val="28"/>
          <w:szCs w:val="28"/>
        </w:rPr>
      </w:pPr>
      <w:r w:rsidRPr="00586545">
        <w:br w:type="page"/>
      </w:r>
    </w:p>
    <w:p w14:paraId="1AB4C646" w14:textId="77777777" w:rsidR="004B71C5" w:rsidRPr="00586545" w:rsidRDefault="004B71C5" w:rsidP="00C9287F">
      <w:pPr>
        <w:pStyle w:val="Heading1"/>
      </w:pPr>
      <w:bookmarkStart w:id="9" w:name="_Toc484157698"/>
      <w:r w:rsidRPr="00586545">
        <w:lastRenderedPageBreak/>
        <w:t>Inleiding</w:t>
      </w:r>
      <w:bookmarkEnd w:id="9"/>
    </w:p>
    <w:p w14:paraId="24272953" w14:textId="77777777" w:rsidR="00831C49" w:rsidRPr="00586545" w:rsidRDefault="00DC7BE0" w:rsidP="00831C49">
      <w:r w:rsidRPr="00586545">
        <w:t>Dit document beschrijft het ontwerp voor de</w:t>
      </w:r>
      <w:r w:rsidR="00831C49" w:rsidRPr="00586545">
        <w:t xml:space="preserve"> functionele werking van de te herbouwen</w:t>
      </w:r>
      <w:r w:rsidR="007546DF" w:rsidRPr="00586545">
        <w:t xml:space="preserve"> ‘</w:t>
      </w:r>
      <w:proofErr w:type="spellStart"/>
      <w:r w:rsidR="007546DF" w:rsidRPr="00586545">
        <w:t>SenetAccounting</w:t>
      </w:r>
      <w:proofErr w:type="spellEnd"/>
      <w:r w:rsidR="007546DF" w:rsidRPr="00586545">
        <w:t>’</w:t>
      </w:r>
      <w:r w:rsidR="007637EF" w:rsidRPr="00586545">
        <w:t xml:space="preserve"> </w:t>
      </w:r>
      <w:r w:rsidR="00831C49" w:rsidRPr="00586545">
        <w:t>module</w:t>
      </w:r>
      <w:r w:rsidR="00DF16EB" w:rsidRPr="00586545">
        <w:t xml:space="preserve"> van ‘</w:t>
      </w:r>
      <w:proofErr w:type="spellStart"/>
      <w:r w:rsidR="00DF16EB" w:rsidRPr="00586545">
        <w:t>TwentyFour</w:t>
      </w:r>
      <w:proofErr w:type="spellEnd"/>
      <w:r w:rsidR="00914E09" w:rsidRPr="00586545">
        <w:t>’</w:t>
      </w:r>
      <w:r w:rsidR="00DF16EB" w:rsidRPr="00586545">
        <w:t xml:space="preserve"> en is voor de klant begrijpelijk</w:t>
      </w:r>
      <w:r w:rsidR="004363F3" w:rsidRPr="00586545">
        <w:t xml:space="preserve"> geschreven</w:t>
      </w:r>
      <w:r w:rsidR="00DF16EB" w:rsidRPr="00586545">
        <w:t>.</w:t>
      </w:r>
      <w:r w:rsidR="004363F3" w:rsidRPr="00586545">
        <w:t xml:space="preserve"> </w:t>
      </w:r>
      <w:proofErr w:type="spellStart"/>
      <w:r w:rsidR="00914E09" w:rsidRPr="00586545">
        <w:t>TwentyFour</w:t>
      </w:r>
      <w:proofErr w:type="spellEnd"/>
      <w:r w:rsidR="00914E09" w:rsidRPr="00586545">
        <w:t xml:space="preserve"> is een zelfgemaakte ‘SaaS’-applicatie (Software as a Service) door ‘</w:t>
      </w:r>
      <w:proofErr w:type="spellStart"/>
      <w:r w:rsidR="00914E09" w:rsidRPr="00586545">
        <w:t>Senet</w:t>
      </w:r>
      <w:proofErr w:type="spellEnd"/>
      <w:r w:rsidR="00914E09" w:rsidRPr="00586545">
        <w:t xml:space="preserve">’, het bedrijf van de klant en ook waarbij die projectuitvoerder in dienst is. </w:t>
      </w:r>
      <w:r w:rsidR="004363F3" w:rsidRPr="00586545">
        <w:t xml:space="preserve">Technische termen worden zo min mogelijk gebruikt, maar basiskennis over </w:t>
      </w:r>
      <w:proofErr w:type="spellStart"/>
      <w:r w:rsidR="004363F3" w:rsidRPr="00586545">
        <w:t>TwentyFour</w:t>
      </w:r>
      <w:proofErr w:type="spellEnd"/>
      <w:r w:rsidR="004363F3" w:rsidRPr="00586545">
        <w:t xml:space="preserve"> en boekhouden</w:t>
      </w:r>
      <w:r w:rsidR="00980CA9" w:rsidRPr="00586545">
        <w:t xml:space="preserve"> is behulpzaam.</w:t>
      </w:r>
      <w:r w:rsidR="004363F3" w:rsidRPr="00586545">
        <w:t xml:space="preserve"> </w:t>
      </w:r>
      <w:r w:rsidRPr="00586545">
        <w:t>Het ontwerp voor de</w:t>
      </w:r>
      <w:r w:rsidR="004363F3" w:rsidRPr="00586545">
        <w:t xml:space="preserve"> technische werking</w:t>
      </w:r>
      <w:r w:rsidR="00980CA9" w:rsidRPr="00586545">
        <w:t xml:space="preserve"> </w:t>
      </w:r>
      <w:r w:rsidR="00914E09" w:rsidRPr="00586545">
        <w:t>is</w:t>
      </w:r>
      <w:r w:rsidR="004363F3" w:rsidRPr="00586545">
        <w:t xml:space="preserve"> in het technisch ontwerp beschreven.</w:t>
      </w:r>
    </w:p>
    <w:p w14:paraId="0D6909FB" w14:textId="77777777" w:rsidR="004F7BAD" w:rsidRPr="00586545" w:rsidRDefault="00E31DCD" w:rsidP="004F7BAD">
      <w:r w:rsidRPr="00586545">
        <w:t xml:space="preserve">Met </w:t>
      </w:r>
      <w:r w:rsidR="007546DF" w:rsidRPr="00586545">
        <w:t>de module</w:t>
      </w:r>
      <w:r w:rsidRPr="00586545">
        <w:t xml:space="preserve"> moet het mogelijk zijn om debiteuren van de organisatie te </w:t>
      </w:r>
      <w:r w:rsidR="007546DF" w:rsidRPr="00586545">
        <w:t xml:space="preserve">bewaken </w:t>
      </w:r>
      <w:r w:rsidR="000B3267" w:rsidRPr="00586545">
        <w:t xml:space="preserve">vanuit </w:t>
      </w:r>
      <w:proofErr w:type="spellStart"/>
      <w:r w:rsidR="007546DF" w:rsidRPr="00586545">
        <w:t>TwentyFour</w:t>
      </w:r>
      <w:proofErr w:type="spellEnd"/>
      <w:r w:rsidRPr="00586545">
        <w:t xml:space="preserve">. </w:t>
      </w:r>
      <w:r w:rsidR="002C01AA" w:rsidRPr="00586545">
        <w:t>Hierbij wordt gebruik gemaakt van ‘</w:t>
      </w:r>
      <w:proofErr w:type="spellStart"/>
      <w:r w:rsidR="002C01AA" w:rsidRPr="00586545">
        <w:t>Twinfield</w:t>
      </w:r>
      <w:proofErr w:type="spellEnd"/>
      <w:r w:rsidR="002C01AA" w:rsidRPr="00586545">
        <w:t xml:space="preserve">’, een </w:t>
      </w:r>
      <w:proofErr w:type="spellStart"/>
      <w:r w:rsidR="002C01AA" w:rsidRPr="00586545">
        <w:t>onlineboekhoudpakket</w:t>
      </w:r>
      <w:proofErr w:type="spellEnd"/>
      <w:r w:rsidR="002C01AA" w:rsidRPr="00586545">
        <w:t xml:space="preserve">. </w:t>
      </w:r>
      <w:r w:rsidR="007546DF" w:rsidRPr="00586545">
        <w:t xml:space="preserve">In </w:t>
      </w:r>
      <w:proofErr w:type="spellStart"/>
      <w:r w:rsidR="007546DF" w:rsidRPr="00586545">
        <w:t>Twinfield</w:t>
      </w:r>
      <w:proofErr w:type="spellEnd"/>
      <w:r w:rsidR="007546DF" w:rsidRPr="00586545">
        <w:t xml:space="preserve"> worden btw-codes opgeslagen</w:t>
      </w:r>
      <w:r w:rsidR="00E47722" w:rsidRPr="00586545">
        <w:t>,</w:t>
      </w:r>
      <w:r w:rsidR="007546DF" w:rsidRPr="00586545">
        <w:t xml:space="preserve"> en debiteuren en transacties </w:t>
      </w:r>
      <w:r w:rsidR="00E47722" w:rsidRPr="00586545">
        <w:t>in</w:t>
      </w:r>
      <w:r w:rsidR="007546DF" w:rsidRPr="00586545">
        <w:t xml:space="preserve">geboekt. </w:t>
      </w:r>
      <w:r w:rsidR="00E47722" w:rsidRPr="00586545">
        <w:t>Er moet dus</w:t>
      </w:r>
      <w:r w:rsidR="000B3267" w:rsidRPr="00586545">
        <w:t xml:space="preserve"> tussen </w:t>
      </w:r>
      <w:proofErr w:type="spellStart"/>
      <w:r w:rsidR="000B3267" w:rsidRPr="00586545">
        <w:t>TwentyFour</w:t>
      </w:r>
      <w:proofErr w:type="spellEnd"/>
      <w:r w:rsidR="000B3267" w:rsidRPr="00586545">
        <w:t xml:space="preserve"> en </w:t>
      </w:r>
      <w:proofErr w:type="spellStart"/>
      <w:r w:rsidR="000B3267" w:rsidRPr="00586545">
        <w:t>Twinfield</w:t>
      </w:r>
      <w:proofErr w:type="spellEnd"/>
      <w:r w:rsidR="00E47722" w:rsidRPr="00586545">
        <w:t xml:space="preserve"> kunnen worden </w:t>
      </w:r>
      <w:r w:rsidR="000B3267" w:rsidRPr="00586545">
        <w:t>gecommuniceerd, h</w:t>
      </w:r>
      <w:r w:rsidR="00E47722" w:rsidRPr="00586545">
        <w:t>iervoor zijn conf</w:t>
      </w:r>
      <w:r w:rsidR="00DC7BE0" w:rsidRPr="00586545">
        <w:t>iguratiegegevens vereist</w:t>
      </w:r>
      <w:r w:rsidR="000B3267" w:rsidRPr="00586545">
        <w:t>. Met de juiste configuratiegegevens</w:t>
      </w:r>
      <w:r w:rsidR="00DC7BE0" w:rsidRPr="00586545">
        <w:t xml:space="preserve"> kunnen debiteuren en transacties worden ingeboekt</w:t>
      </w:r>
      <w:r w:rsidR="000B3267" w:rsidRPr="00586545">
        <w:t xml:space="preserve">. Transacties in </w:t>
      </w:r>
      <w:proofErr w:type="spellStart"/>
      <w:r w:rsidR="000B3267" w:rsidRPr="00586545">
        <w:t>Twinfield</w:t>
      </w:r>
      <w:proofErr w:type="spellEnd"/>
      <w:r w:rsidR="000B3267" w:rsidRPr="00586545">
        <w:t xml:space="preserve"> komen van verzonden facturen uit </w:t>
      </w:r>
      <w:proofErr w:type="spellStart"/>
      <w:r w:rsidR="000B3267" w:rsidRPr="00586545">
        <w:t>TwentyFour</w:t>
      </w:r>
      <w:proofErr w:type="spellEnd"/>
      <w:r w:rsidR="000B3267" w:rsidRPr="00586545">
        <w:t xml:space="preserve">. Bij verzonden facturen moeten boekingsgegevens worden weergegeven op basis van de factuurstatus en moet het mogelijk zijn om herinneringen </w:t>
      </w:r>
      <w:r w:rsidR="00263DF8" w:rsidRPr="00586545">
        <w:t>te versturen.</w:t>
      </w:r>
    </w:p>
    <w:p w14:paraId="11B097D6" w14:textId="728F0C94" w:rsidR="002C01AA" w:rsidRPr="00586545" w:rsidRDefault="00C67F7E" w:rsidP="00403645">
      <w:r w:rsidRPr="00586545">
        <w:t xml:space="preserve">In de volgende hoofdstukken </w:t>
      </w:r>
      <w:r w:rsidR="0080362E" w:rsidRPr="00586545">
        <w:t>zijn</w:t>
      </w:r>
      <w:r w:rsidRPr="00586545">
        <w:t xml:space="preserve"> </w:t>
      </w:r>
      <w:r w:rsidR="000A606D" w:rsidRPr="00586545">
        <w:t>functionele eisen</w:t>
      </w:r>
      <w:r w:rsidR="00263DF8" w:rsidRPr="00586545">
        <w:t xml:space="preserve"> en wensen</w:t>
      </w:r>
      <w:r w:rsidR="004F7BAD" w:rsidRPr="00586545">
        <w:t xml:space="preserve"> beschreven</w:t>
      </w:r>
      <w:r w:rsidR="008E6E0A" w:rsidRPr="00586545">
        <w:t>.</w:t>
      </w:r>
      <w:r w:rsidR="00403645" w:rsidRPr="00586545">
        <w:t xml:space="preserve"> In </w:t>
      </w:r>
      <w:r w:rsidR="00DC54D6" w:rsidRPr="00586545">
        <w:t>het</w:t>
      </w:r>
      <w:r w:rsidR="00403645" w:rsidRPr="00586545">
        <w:t xml:space="preserve"> hoofdstuk </w:t>
      </w:r>
      <w:r w:rsidR="00DC54D6" w:rsidRPr="00586545">
        <w:t>“</w:t>
      </w:r>
      <w:r w:rsidR="00403645" w:rsidRPr="00586545">
        <w:t>Rollen</w:t>
      </w:r>
      <w:r w:rsidR="00DC54D6" w:rsidRPr="00586545">
        <w:t>”</w:t>
      </w:r>
      <w:r w:rsidR="00403645" w:rsidRPr="00586545">
        <w:t xml:space="preserve"> zijn de benodigde rollen </w:t>
      </w:r>
      <w:r w:rsidR="001B3CDF" w:rsidRPr="00586545">
        <w:t>in een tabel opgenomen</w:t>
      </w:r>
      <w:r w:rsidR="00403645" w:rsidRPr="00586545">
        <w:t>.</w:t>
      </w:r>
      <w:r w:rsidR="008E6E0A" w:rsidRPr="00586545">
        <w:t xml:space="preserve"> </w:t>
      </w:r>
      <w:r w:rsidR="0080362E" w:rsidRPr="00586545">
        <w:t xml:space="preserve">In </w:t>
      </w:r>
      <w:r w:rsidR="00DC54D6" w:rsidRPr="00586545">
        <w:t>het</w:t>
      </w:r>
      <w:r w:rsidR="00EA0704" w:rsidRPr="00586545">
        <w:t xml:space="preserve"> hoofdstuk “Prioriteitentabel (</w:t>
      </w:r>
      <w:proofErr w:type="spellStart"/>
      <w:r w:rsidR="00EA0704" w:rsidRPr="00586545">
        <w:t>MoSCoW</w:t>
      </w:r>
      <w:proofErr w:type="spellEnd"/>
      <w:r w:rsidR="00EA0704" w:rsidRPr="00586545">
        <w:t>)”</w:t>
      </w:r>
      <w:r w:rsidR="0080362E" w:rsidRPr="00586545">
        <w:t xml:space="preserve"> zijn de eisen en wensen </w:t>
      </w:r>
      <w:r w:rsidR="001B3CDF" w:rsidRPr="00586545">
        <w:t>in een tabel opgenomen</w:t>
      </w:r>
      <w:r w:rsidR="00DF6FC5" w:rsidRPr="00586545">
        <w:t xml:space="preserve"> op een geprioriteerde wijze</w:t>
      </w:r>
      <w:r w:rsidR="0080362E" w:rsidRPr="00586545">
        <w:t xml:space="preserve">. In de hoofdstukken </w:t>
      </w:r>
      <w:r w:rsidR="00EA0704" w:rsidRPr="00586545">
        <w:t>“</w:t>
      </w:r>
      <w:r w:rsidR="0080362E" w:rsidRPr="00586545">
        <w:t>Accounti</w:t>
      </w:r>
      <w:r w:rsidR="001E1124" w:rsidRPr="00586545">
        <w:t>ng</w:t>
      </w:r>
      <w:r w:rsidR="00EA0704" w:rsidRPr="00586545">
        <w:t>”</w:t>
      </w:r>
      <w:r w:rsidR="001E1124" w:rsidRPr="00586545">
        <w:t xml:space="preserve">, </w:t>
      </w:r>
      <w:r w:rsidR="00EA0704" w:rsidRPr="00586545">
        <w:t>“</w:t>
      </w:r>
      <w:r w:rsidR="001E1124" w:rsidRPr="00586545">
        <w:t>Relaties</w:t>
      </w:r>
      <w:r w:rsidR="00EA0704" w:rsidRPr="00586545">
        <w:t>”</w:t>
      </w:r>
      <w:r w:rsidR="001E1124" w:rsidRPr="00586545">
        <w:t xml:space="preserve"> en </w:t>
      </w:r>
      <w:r w:rsidR="00EA0704" w:rsidRPr="00586545">
        <w:t>“</w:t>
      </w:r>
      <w:r w:rsidR="001E1124" w:rsidRPr="00586545">
        <w:t>Facturatie</w:t>
      </w:r>
      <w:r w:rsidR="00EA0704" w:rsidRPr="00586545">
        <w:t>”</w:t>
      </w:r>
      <w:r w:rsidR="001E1124" w:rsidRPr="00586545">
        <w:t xml:space="preserve"> zijn functionaliteiten en het gebruik ervan beschreven voor elke pagina.</w:t>
      </w:r>
      <w:r w:rsidR="0047312E" w:rsidRPr="00586545">
        <w:t xml:space="preserve"> </w:t>
      </w:r>
      <w:r w:rsidR="00A31EB6">
        <w:t>Voorbeeldplaatjes in deze hoofdstukken zijn ontwerpschetsen, dus niet definitief.</w:t>
      </w:r>
    </w:p>
    <w:p w14:paraId="3EBDA251" w14:textId="77777777" w:rsidR="0047312E" w:rsidRPr="00586545" w:rsidRDefault="00DF6FC5" w:rsidP="00403645">
      <w:r w:rsidRPr="00586545">
        <w:t>Flowcharts over het gebruik van de functionaliteiten</w:t>
      </w:r>
      <w:r w:rsidR="00146715" w:rsidRPr="00586545">
        <w:t xml:space="preserve"> zijn te</w:t>
      </w:r>
      <w:r w:rsidR="00AD1436" w:rsidRPr="00586545">
        <w:t xml:space="preserve"> bevinden in de bijlage en</w:t>
      </w:r>
      <w:r w:rsidRPr="00586545">
        <w:t xml:space="preserve"> zijn</w:t>
      </w:r>
      <w:r w:rsidR="00AD1436" w:rsidRPr="00586545">
        <w:t xml:space="preserve"> ook</w:t>
      </w:r>
      <w:r w:rsidRPr="00586545">
        <w:t xml:space="preserve"> in te zien in het document “</w:t>
      </w:r>
      <w:r w:rsidR="00CB5E56" w:rsidRPr="00586545">
        <w:t xml:space="preserve">Functioneel ontwerp </w:t>
      </w:r>
      <w:proofErr w:type="spellStart"/>
      <w:r w:rsidR="00CB5E56" w:rsidRPr="00586545">
        <w:t>flowcharts</w:t>
      </w:r>
      <w:r w:rsidRPr="00586545">
        <w:t>.vsdx</w:t>
      </w:r>
      <w:proofErr w:type="spellEnd"/>
      <w:r w:rsidRPr="00586545">
        <w:t>”.</w:t>
      </w:r>
      <w:r w:rsidR="007637EF" w:rsidRPr="00586545">
        <w:t xml:space="preserve"> </w:t>
      </w:r>
    </w:p>
    <w:p w14:paraId="0C08D266" w14:textId="77777777" w:rsidR="0055661B" w:rsidRPr="00586545" w:rsidRDefault="0055661B">
      <w:pPr>
        <w:spacing w:after="240" w:line="252" w:lineRule="auto"/>
        <w:ind w:left="0" w:right="0"/>
        <w:rPr>
          <w:rFonts w:asciiTheme="majorHAnsi" w:eastAsiaTheme="majorEastAsia" w:hAnsiTheme="majorHAnsi" w:cstheme="majorBidi"/>
          <w:caps/>
          <w:color w:val="94B6D2" w:themeColor="accent1"/>
          <w:sz w:val="28"/>
          <w:szCs w:val="28"/>
        </w:rPr>
      </w:pPr>
      <w:r w:rsidRPr="00586545">
        <w:br w:type="page"/>
      </w:r>
    </w:p>
    <w:p w14:paraId="497C45C8" w14:textId="77777777" w:rsidR="00403645" w:rsidRPr="00586545" w:rsidRDefault="00403645" w:rsidP="00403645">
      <w:pPr>
        <w:pStyle w:val="Heading1"/>
      </w:pPr>
      <w:bookmarkStart w:id="10" w:name="_Toc484157699"/>
      <w:r w:rsidRPr="00586545">
        <w:lastRenderedPageBreak/>
        <w:t>Benodigde rollen in TwentyFour</w:t>
      </w:r>
      <w:bookmarkEnd w:id="10"/>
    </w:p>
    <w:p w14:paraId="3F8DE25F" w14:textId="77777777" w:rsidR="00586545" w:rsidRPr="00586545" w:rsidRDefault="00586545" w:rsidP="00586545">
      <w:r w:rsidRPr="00586545">
        <w:t xml:space="preserve">Onderdelen van </w:t>
      </w:r>
      <w:proofErr w:type="spellStart"/>
      <w:r w:rsidRPr="00586545">
        <w:t>TwentyFour</w:t>
      </w:r>
      <w:proofErr w:type="spellEnd"/>
      <w:r>
        <w:t xml:space="preserve"> zijn voor gebruikers beschikbaar door rollen toe te kennen. Voor</w:t>
      </w:r>
      <w:r w:rsidR="004007D7">
        <w:t xml:space="preserve"> elke onderdeel voor</w:t>
      </w:r>
      <w:r>
        <w:t xml:space="preserve"> deze module </w:t>
      </w:r>
      <w:r w:rsidR="004007D7">
        <w:t>zijn de rollen in de volgende tabel vereist.</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2340"/>
        <w:gridCol w:w="2340"/>
        <w:gridCol w:w="2340"/>
        <w:gridCol w:w="2340"/>
      </w:tblGrid>
      <w:tr w:rsidR="00403645" w:rsidRPr="00586545" w14:paraId="081CE9FC" w14:textId="77777777" w:rsidTr="004036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40" w:type="dxa"/>
            <w:tcBorders>
              <w:top w:val="nil"/>
              <w:left w:val="nil"/>
            </w:tcBorders>
            <w:vAlign w:val="bottom"/>
          </w:tcPr>
          <w:p w14:paraId="413232C0" w14:textId="77777777" w:rsidR="00403645" w:rsidRPr="00586545" w:rsidRDefault="00403645" w:rsidP="000046B3">
            <w:pPr>
              <w:pStyle w:val="Tabletext"/>
            </w:pPr>
            <w:r w:rsidRPr="00586545">
              <w:t>Rollen</w:t>
            </w:r>
          </w:p>
        </w:tc>
        <w:tc>
          <w:tcPr>
            <w:tcW w:w="2340" w:type="dxa"/>
            <w:tcBorders>
              <w:top w:val="nil"/>
              <w:right w:val="nil"/>
            </w:tcBorders>
            <w:vAlign w:val="bottom"/>
          </w:tcPr>
          <w:p w14:paraId="3DD1BA3B" w14:textId="77777777" w:rsidR="00403645" w:rsidRPr="00586545" w:rsidRDefault="00403645" w:rsidP="000046B3">
            <w:pPr>
              <w:pStyle w:val="Tabletext"/>
              <w:cnfStyle w:val="100000000000" w:firstRow="1" w:lastRow="0" w:firstColumn="0" w:lastColumn="0" w:oddVBand="0" w:evenVBand="0" w:oddHBand="0" w:evenHBand="0" w:firstRowFirstColumn="0" w:firstRowLastColumn="0" w:lastRowFirstColumn="0" w:lastRowLastColumn="0"/>
            </w:pPr>
            <w:r w:rsidRPr="00586545">
              <w:t>Accounting</w:t>
            </w:r>
          </w:p>
        </w:tc>
        <w:tc>
          <w:tcPr>
            <w:tcW w:w="2340" w:type="dxa"/>
            <w:tcBorders>
              <w:top w:val="nil"/>
              <w:right w:val="nil"/>
            </w:tcBorders>
          </w:tcPr>
          <w:p w14:paraId="31E2320A" w14:textId="77777777" w:rsidR="00403645" w:rsidRPr="00586545" w:rsidRDefault="00403645" w:rsidP="000046B3">
            <w:pPr>
              <w:pStyle w:val="Tabletext"/>
              <w:cnfStyle w:val="100000000000" w:firstRow="1" w:lastRow="0" w:firstColumn="0" w:lastColumn="0" w:oddVBand="0" w:evenVBand="0" w:oddHBand="0" w:evenHBand="0" w:firstRowFirstColumn="0" w:firstRowLastColumn="0" w:lastRowFirstColumn="0" w:lastRowLastColumn="0"/>
            </w:pPr>
            <w:r w:rsidRPr="00586545">
              <w:t>Relaties</w:t>
            </w:r>
          </w:p>
        </w:tc>
        <w:tc>
          <w:tcPr>
            <w:tcW w:w="2340" w:type="dxa"/>
            <w:tcBorders>
              <w:top w:val="nil"/>
              <w:right w:val="nil"/>
            </w:tcBorders>
          </w:tcPr>
          <w:p w14:paraId="4DA683D9" w14:textId="77777777" w:rsidR="00403645" w:rsidRPr="00586545" w:rsidRDefault="00403645" w:rsidP="000046B3">
            <w:pPr>
              <w:pStyle w:val="Tabletext"/>
              <w:cnfStyle w:val="100000000000" w:firstRow="1" w:lastRow="0" w:firstColumn="0" w:lastColumn="0" w:oddVBand="0" w:evenVBand="0" w:oddHBand="0" w:evenHBand="0" w:firstRowFirstColumn="0" w:firstRowLastColumn="0" w:lastRowFirstColumn="0" w:lastRowLastColumn="0"/>
            </w:pPr>
            <w:r w:rsidRPr="00586545">
              <w:t>Facturatie</w:t>
            </w:r>
          </w:p>
        </w:tc>
      </w:tr>
      <w:tr w:rsidR="00403645" w:rsidRPr="00586545" w14:paraId="2D2CEFD6" w14:textId="77777777" w:rsidTr="00403645">
        <w:tc>
          <w:tcPr>
            <w:cnfStyle w:val="001000000000" w:firstRow="0" w:lastRow="0" w:firstColumn="1" w:lastColumn="0" w:oddVBand="0" w:evenVBand="0" w:oddHBand="0" w:evenHBand="0" w:firstRowFirstColumn="0" w:firstRowLastColumn="0" w:lastRowFirstColumn="0" w:lastRowLastColumn="0"/>
            <w:tcW w:w="2340" w:type="dxa"/>
            <w:tcBorders>
              <w:left w:val="nil"/>
            </w:tcBorders>
          </w:tcPr>
          <w:p w14:paraId="58492D54" w14:textId="77777777" w:rsidR="00403645" w:rsidRPr="00586545" w:rsidRDefault="00403645" w:rsidP="000046B3">
            <w:pPr>
              <w:pStyle w:val="Tabletext"/>
            </w:pPr>
            <w:r w:rsidRPr="00586545">
              <w:t>Geregistreerd</w:t>
            </w:r>
          </w:p>
        </w:tc>
        <w:tc>
          <w:tcPr>
            <w:tcW w:w="2340" w:type="dxa"/>
            <w:tcBorders>
              <w:right w:val="nil"/>
            </w:tcBorders>
          </w:tcPr>
          <w:p w14:paraId="0A5CE5FB" w14:textId="77777777" w:rsidR="00403645" w:rsidRPr="00586545" w:rsidRDefault="00403645" w:rsidP="00403645">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2340" w:type="dxa"/>
            <w:tcBorders>
              <w:right w:val="nil"/>
            </w:tcBorders>
          </w:tcPr>
          <w:p w14:paraId="28EF8854" w14:textId="77777777" w:rsidR="00403645" w:rsidRPr="00586545" w:rsidRDefault="00403645" w:rsidP="00403645">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2340" w:type="dxa"/>
            <w:tcBorders>
              <w:right w:val="nil"/>
            </w:tcBorders>
          </w:tcPr>
          <w:p w14:paraId="084DD68F" w14:textId="77777777" w:rsidR="00403645" w:rsidRPr="00586545" w:rsidRDefault="00403645" w:rsidP="00403645">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r>
      <w:tr w:rsidR="00403645" w:rsidRPr="00586545" w14:paraId="1C8C156E" w14:textId="77777777" w:rsidTr="00403645">
        <w:tc>
          <w:tcPr>
            <w:cnfStyle w:val="001000000000" w:firstRow="0" w:lastRow="0" w:firstColumn="1" w:lastColumn="0" w:oddVBand="0" w:evenVBand="0" w:oddHBand="0" w:evenHBand="0" w:firstRowFirstColumn="0" w:firstRowLastColumn="0" w:lastRowFirstColumn="0" w:lastRowLastColumn="0"/>
            <w:tcW w:w="2340" w:type="dxa"/>
            <w:tcBorders>
              <w:left w:val="nil"/>
            </w:tcBorders>
          </w:tcPr>
          <w:p w14:paraId="2FF9ADF3" w14:textId="77777777" w:rsidR="00403645" w:rsidRPr="00586545" w:rsidRDefault="00403645" w:rsidP="000046B3">
            <w:pPr>
              <w:pStyle w:val="Tabletext"/>
            </w:pPr>
            <w:r w:rsidRPr="00586545">
              <w:t>Beheerder</w:t>
            </w:r>
          </w:p>
        </w:tc>
        <w:tc>
          <w:tcPr>
            <w:tcW w:w="2340" w:type="dxa"/>
            <w:tcBorders>
              <w:right w:val="nil"/>
            </w:tcBorders>
          </w:tcPr>
          <w:p w14:paraId="18930884" w14:textId="77777777" w:rsidR="00403645" w:rsidRPr="00586545" w:rsidRDefault="00403645" w:rsidP="00403645">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2340" w:type="dxa"/>
            <w:tcBorders>
              <w:right w:val="nil"/>
            </w:tcBorders>
          </w:tcPr>
          <w:p w14:paraId="5BBA5D22" w14:textId="77777777" w:rsidR="00403645" w:rsidRPr="00586545" w:rsidRDefault="00403645" w:rsidP="00403645">
            <w:pPr>
              <w:pStyle w:val="Tabletext"/>
              <w:jc w:val="center"/>
              <w:cnfStyle w:val="000000000000" w:firstRow="0" w:lastRow="0" w:firstColumn="0" w:lastColumn="0" w:oddVBand="0" w:evenVBand="0" w:oddHBand="0" w:evenHBand="0" w:firstRowFirstColumn="0" w:firstRowLastColumn="0" w:lastRowFirstColumn="0" w:lastRowLastColumn="0"/>
            </w:pPr>
          </w:p>
        </w:tc>
        <w:tc>
          <w:tcPr>
            <w:tcW w:w="2340" w:type="dxa"/>
            <w:tcBorders>
              <w:right w:val="nil"/>
            </w:tcBorders>
          </w:tcPr>
          <w:p w14:paraId="1793CF80" w14:textId="77777777" w:rsidR="00403645" w:rsidRPr="00586545" w:rsidRDefault="00403645" w:rsidP="00403645">
            <w:pPr>
              <w:pStyle w:val="Tabletext"/>
              <w:jc w:val="center"/>
              <w:cnfStyle w:val="000000000000" w:firstRow="0" w:lastRow="0" w:firstColumn="0" w:lastColumn="0" w:oddVBand="0" w:evenVBand="0" w:oddHBand="0" w:evenHBand="0" w:firstRowFirstColumn="0" w:firstRowLastColumn="0" w:lastRowFirstColumn="0" w:lastRowLastColumn="0"/>
            </w:pPr>
          </w:p>
        </w:tc>
      </w:tr>
      <w:tr w:rsidR="00403645" w:rsidRPr="00586545" w14:paraId="18C489F7" w14:textId="77777777" w:rsidTr="00403645">
        <w:tc>
          <w:tcPr>
            <w:cnfStyle w:val="001000000000" w:firstRow="0" w:lastRow="0" w:firstColumn="1" w:lastColumn="0" w:oddVBand="0" w:evenVBand="0" w:oddHBand="0" w:evenHBand="0" w:firstRowFirstColumn="0" w:firstRowLastColumn="0" w:lastRowFirstColumn="0" w:lastRowLastColumn="0"/>
            <w:tcW w:w="2340" w:type="dxa"/>
            <w:tcBorders>
              <w:left w:val="nil"/>
            </w:tcBorders>
          </w:tcPr>
          <w:p w14:paraId="451ECBB7" w14:textId="77777777" w:rsidR="00403645" w:rsidRPr="00586545" w:rsidRDefault="00403645" w:rsidP="000046B3">
            <w:pPr>
              <w:pStyle w:val="Tabletext"/>
            </w:pPr>
            <w:r w:rsidRPr="00586545">
              <w:t>Relaties</w:t>
            </w:r>
          </w:p>
        </w:tc>
        <w:tc>
          <w:tcPr>
            <w:tcW w:w="2340" w:type="dxa"/>
            <w:tcBorders>
              <w:right w:val="nil"/>
            </w:tcBorders>
          </w:tcPr>
          <w:p w14:paraId="497A1282" w14:textId="77777777" w:rsidR="00403645" w:rsidRPr="00586545" w:rsidRDefault="00403645" w:rsidP="00403645">
            <w:pPr>
              <w:pStyle w:val="Tabletext"/>
              <w:jc w:val="center"/>
              <w:cnfStyle w:val="000000000000" w:firstRow="0" w:lastRow="0" w:firstColumn="0" w:lastColumn="0" w:oddVBand="0" w:evenVBand="0" w:oddHBand="0" w:evenHBand="0" w:firstRowFirstColumn="0" w:firstRowLastColumn="0" w:lastRowFirstColumn="0" w:lastRowLastColumn="0"/>
            </w:pPr>
          </w:p>
        </w:tc>
        <w:tc>
          <w:tcPr>
            <w:tcW w:w="2340" w:type="dxa"/>
            <w:tcBorders>
              <w:right w:val="nil"/>
            </w:tcBorders>
          </w:tcPr>
          <w:p w14:paraId="6B24D5B2" w14:textId="77777777" w:rsidR="00403645" w:rsidRPr="00586545" w:rsidRDefault="00403645" w:rsidP="00403645">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2340" w:type="dxa"/>
            <w:tcBorders>
              <w:right w:val="nil"/>
            </w:tcBorders>
          </w:tcPr>
          <w:p w14:paraId="7F271103" w14:textId="77777777" w:rsidR="00403645" w:rsidRPr="00586545" w:rsidRDefault="00403645" w:rsidP="00403645">
            <w:pPr>
              <w:pStyle w:val="Tabletext"/>
              <w:jc w:val="center"/>
              <w:cnfStyle w:val="000000000000" w:firstRow="0" w:lastRow="0" w:firstColumn="0" w:lastColumn="0" w:oddVBand="0" w:evenVBand="0" w:oddHBand="0" w:evenHBand="0" w:firstRowFirstColumn="0" w:firstRowLastColumn="0" w:lastRowFirstColumn="0" w:lastRowLastColumn="0"/>
            </w:pPr>
          </w:p>
        </w:tc>
      </w:tr>
      <w:tr w:rsidR="00403645" w:rsidRPr="00586545" w14:paraId="6EAC63AF" w14:textId="77777777" w:rsidTr="00403645">
        <w:tc>
          <w:tcPr>
            <w:cnfStyle w:val="001000000000" w:firstRow="0" w:lastRow="0" w:firstColumn="1" w:lastColumn="0" w:oddVBand="0" w:evenVBand="0" w:oddHBand="0" w:evenHBand="0" w:firstRowFirstColumn="0" w:firstRowLastColumn="0" w:lastRowFirstColumn="0" w:lastRowLastColumn="0"/>
            <w:tcW w:w="2340" w:type="dxa"/>
            <w:tcBorders>
              <w:left w:val="nil"/>
            </w:tcBorders>
          </w:tcPr>
          <w:p w14:paraId="46ED9588" w14:textId="77777777" w:rsidR="00403645" w:rsidRPr="00586545" w:rsidRDefault="00403645" w:rsidP="000046B3">
            <w:pPr>
              <w:pStyle w:val="Tabletext"/>
            </w:pPr>
            <w:r w:rsidRPr="00586545">
              <w:t>Facturatie</w:t>
            </w:r>
          </w:p>
        </w:tc>
        <w:tc>
          <w:tcPr>
            <w:tcW w:w="2340" w:type="dxa"/>
            <w:tcBorders>
              <w:right w:val="nil"/>
            </w:tcBorders>
          </w:tcPr>
          <w:p w14:paraId="238E6337" w14:textId="77777777" w:rsidR="00403645" w:rsidRPr="00586545" w:rsidRDefault="00403645" w:rsidP="00403645">
            <w:pPr>
              <w:pStyle w:val="Tabletext"/>
              <w:jc w:val="center"/>
              <w:cnfStyle w:val="000000000000" w:firstRow="0" w:lastRow="0" w:firstColumn="0" w:lastColumn="0" w:oddVBand="0" w:evenVBand="0" w:oddHBand="0" w:evenHBand="0" w:firstRowFirstColumn="0" w:firstRowLastColumn="0" w:lastRowFirstColumn="0" w:lastRowLastColumn="0"/>
            </w:pPr>
          </w:p>
        </w:tc>
        <w:tc>
          <w:tcPr>
            <w:tcW w:w="2340" w:type="dxa"/>
            <w:tcBorders>
              <w:right w:val="nil"/>
            </w:tcBorders>
          </w:tcPr>
          <w:p w14:paraId="28810288" w14:textId="77777777" w:rsidR="00403645" w:rsidRPr="00586545" w:rsidRDefault="00403645" w:rsidP="00403645">
            <w:pPr>
              <w:pStyle w:val="Tabletext"/>
              <w:jc w:val="center"/>
              <w:cnfStyle w:val="000000000000" w:firstRow="0" w:lastRow="0" w:firstColumn="0" w:lastColumn="0" w:oddVBand="0" w:evenVBand="0" w:oddHBand="0" w:evenHBand="0" w:firstRowFirstColumn="0" w:firstRowLastColumn="0" w:lastRowFirstColumn="0" w:lastRowLastColumn="0"/>
            </w:pPr>
          </w:p>
        </w:tc>
        <w:tc>
          <w:tcPr>
            <w:tcW w:w="2340" w:type="dxa"/>
            <w:tcBorders>
              <w:right w:val="nil"/>
            </w:tcBorders>
          </w:tcPr>
          <w:p w14:paraId="784AF52B" w14:textId="77777777" w:rsidR="00403645" w:rsidRPr="00586545" w:rsidRDefault="00403645" w:rsidP="00403645">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r>
    </w:tbl>
    <w:p w14:paraId="66793485" w14:textId="77777777" w:rsidR="005C302A" w:rsidRDefault="005C302A" w:rsidP="00403645">
      <w:pPr>
        <w:pStyle w:val="Heading1"/>
      </w:pPr>
    </w:p>
    <w:p w14:paraId="71D031D6" w14:textId="77777777" w:rsidR="00C3204E" w:rsidRDefault="00C3204E">
      <w:pPr>
        <w:spacing w:after="240" w:line="252" w:lineRule="auto"/>
        <w:ind w:left="0" w:right="0"/>
        <w:rPr>
          <w:rFonts w:asciiTheme="majorHAnsi" w:eastAsiaTheme="majorEastAsia" w:hAnsiTheme="majorHAnsi" w:cstheme="majorBidi"/>
          <w:caps/>
          <w:color w:val="94B6D2" w:themeColor="accent1"/>
          <w:sz w:val="28"/>
          <w:szCs w:val="28"/>
        </w:rPr>
      </w:pPr>
      <w:r>
        <w:br w:type="page"/>
      </w:r>
    </w:p>
    <w:p w14:paraId="52E0CD93" w14:textId="7D5CF281" w:rsidR="00403645" w:rsidRDefault="0068702A" w:rsidP="00403645">
      <w:pPr>
        <w:pStyle w:val="Heading1"/>
      </w:pPr>
      <w:bookmarkStart w:id="11" w:name="_Toc484157700"/>
      <w:r w:rsidRPr="00586545">
        <w:lastRenderedPageBreak/>
        <w:t>Prioriteitentabel (MoSCoW)</w:t>
      </w:r>
      <w:bookmarkEnd w:id="11"/>
    </w:p>
    <w:p w14:paraId="153B5287" w14:textId="647C5410" w:rsidR="004007D7" w:rsidRPr="004007D7" w:rsidRDefault="004007D7" w:rsidP="004007D7">
      <w:r>
        <w:t>De eisen en wensen van de klant voor dit project zijn in de volgende tabel opgenomen met prioriteiten. De prioriteiten bestaan uit: “Must have” (vereist), “</w:t>
      </w:r>
      <w:proofErr w:type="spellStart"/>
      <w:r>
        <w:t>Should</w:t>
      </w:r>
      <w:proofErr w:type="spellEnd"/>
      <w:r>
        <w:t xml:space="preserve"> have” (niet vereist, maar wel belangrijk), “</w:t>
      </w:r>
      <w:proofErr w:type="spellStart"/>
      <w:r>
        <w:t>Could</w:t>
      </w:r>
      <w:proofErr w:type="spellEnd"/>
      <w:r>
        <w:t xml:space="preserve"> have” (zou kunnen hebben als het mogelijk is) en “</w:t>
      </w:r>
      <w:proofErr w:type="spellStart"/>
      <w:r>
        <w:t>Would</w:t>
      </w:r>
      <w:proofErr w:type="spellEnd"/>
      <w:r>
        <w:t xml:space="preserve"> have” (komt in dit project niet aan bod, maar</w:t>
      </w:r>
      <w:r w:rsidR="00A31EB6">
        <w:t xml:space="preserve"> het is</w:t>
      </w:r>
      <w:r w:rsidR="00C3204E">
        <w:t xml:space="preserve"> een</w:t>
      </w:r>
      <w:r>
        <w:t xml:space="preserve"> mogelijk</w:t>
      </w:r>
      <w:r w:rsidR="00C3204E">
        <w:t>heid</w:t>
      </w:r>
      <w:r>
        <w:t xml:space="preserve"> voor in de toekomst).</w:t>
      </w:r>
    </w:p>
    <w:tbl>
      <w:tblPr>
        <w:tblStyle w:val="GridTable1Light-Accent2"/>
        <w:tblW w:w="5001" w:type="pct"/>
        <w:tblLayout w:type="fixed"/>
        <w:tblCellMar>
          <w:left w:w="0" w:type="dxa"/>
          <w:right w:w="0" w:type="dxa"/>
        </w:tblCellMar>
        <w:tblLook w:val="04A0" w:firstRow="1" w:lastRow="0" w:firstColumn="1" w:lastColumn="0" w:noHBand="0" w:noVBand="1"/>
      </w:tblPr>
      <w:tblGrid>
        <w:gridCol w:w="6211"/>
        <w:gridCol w:w="787"/>
        <w:gridCol w:w="788"/>
        <w:gridCol w:w="788"/>
        <w:gridCol w:w="788"/>
      </w:tblGrid>
      <w:tr w:rsidR="000046B3" w:rsidRPr="00586545" w14:paraId="2B145249" w14:textId="77777777" w:rsidTr="000623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211" w:type="dxa"/>
            <w:tcBorders>
              <w:top w:val="nil"/>
              <w:left w:val="nil"/>
            </w:tcBorders>
            <w:vAlign w:val="bottom"/>
          </w:tcPr>
          <w:p w14:paraId="1FD9BB85" w14:textId="77777777" w:rsidR="000046B3" w:rsidRPr="00586545" w:rsidRDefault="0068702A" w:rsidP="0068702A">
            <w:pPr>
              <w:pStyle w:val="Tabletext"/>
            </w:pPr>
            <w:r w:rsidRPr="00586545">
              <w:t>Eisen en wensen</w:t>
            </w:r>
          </w:p>
        </w:tc>
        <w:tc>
          <w:tcPr>
            <w:tcW w:w="787" w:type="dxa"/>
            <w:tcBorders>
              <w:top w:val="nil"/>
              <w:right w:val="nil"/>
            </w:tcBorders>
            <w:vAlign w:val="bottom"/>
          </w:tcPr>
          <w:p w14:paraId="7EFB92D0" w14:textId="77777777" w:rsidR="000046B3" w:rsidRPr="00586545" w:rsidRDefault="000046B3" w:rsidP="0068702A">
            <w:pPr>
              <w:pStyle w:val="Tabletext"/>
              <w:cnfStyle w:val="100000000000" w:firstRow="1" w:lastRow="0" w:firstColumn="0" w:lastColumn="0" w:oddVBand="0" w:evenVBand="0" w:oddHBand="0" w:evenHBand="0" w:firstRowFirstColumn="0" w:firstRowLastColumn="0" w:lastRowFirstColumn="0" w:lastRowLastColumn="0"/>
            </w:pPr>
            <w:r w:rsidRPr="00586545">
              <w:t>Must have</w:t>
            </w:r>
          </w:p>
        </w:tc>
        <w:tc>
          <w:tcPr>
            <w:tcW w:w="788" w:type="dxa"/>
            <w:tcBorders>
              <w:top w:val="nil"/>
            </w:tcBorders>
          </w:tcPr>
          <w:p w14:paraId="143C29EE" w14:textId="77777777" w:rsidR="000046B3" w:rsidRPr="00586545" w:rsidRDefault="000046B3" w:rsidP="0068702A">
            <w:pPr>
              <w:pStyle w:val="Tabletext"/>
              <w:cnfStyle w:val="100000000000" w:firstRow="1" w:lastRow="0" w:firstColumn="0" w:lastColumn="0" w:oddVBand="0" w:evenVBand="0" w:oddHBand="0" w:evenHBand="0" w:firstRowFirstColumn="0" w:firstRowLastColumn="0" w:lastRowFirstColumn="0" w:lastRowLastColumn="0"/>
            </w:pPr>
            <w:proofErr w:type="spellStart"/>
            <w:r w:rsidRPr="00586545">
              <w:t>Should</w:t>
            </w:r>
            <w:proofErr w:type="spellEnd"/>
            <w:r w:rsidRPr="00586545">
              <w:t xml:space="preserve"> have</w:t>
            </w:r>
          </w:p>
        </w:tc>
        <w:tc>
          <w:tcPr>
            <w:tcW w:w="788" w:type="dxa"/>
            <w:tcBorders>
              <w:top w:val="nil"/>
            </w:tcBorders>
          </w:tcPr>
          <w:p w14:paraId="63214662" w14:textId="77777777" w:rsidR="000046B3" w:rsidRPr="00586545" w:rsidRDefault="000046B3" w:rsidP="0068702A">
            <w:pPr>
              <w:pStyle w:val="Tabletext"/>
              <w:cnfStyle w:val="100000000000" w:firstRow="1" w:lastRow="0" w:firstColumn="0" w:lastColumn="0" w:oddVBand="0" w:evenVBand="0" w:oddHBand="0" w:evenHBand="0" w:firstRowFirstColumn="0" w:firstRowLastColumn="0" w:lastRowFirstColumn="0" w:lastRowLastColumn="0"/>
            </w:pPr>
            <w:proofErr w:type="spellStart"/>
            <w:r w:rsidRPr="00586545">
              <w:t>Could</w:t>
            </w:r>
            <w:proofErr w:type="spellEnd"/>
            <w:r w:rsidRPr="00586545">
              <w:t xml:space="preserve"> have</w:t>
            </w:r>
          </w:p>
        </w:tc>
        <w:tc>
          <w:tcPr>
            <w:tcW w:w="788" w:type="dxa"/>
            <w:tcBorders>
              <w:top w:val="nil"/>
              <w:right w:val="nil"/>
            </w:tcBorders>
          </w:tcPr>
          <w:p w14:paraId="0E95FCEA" w14:textId="77777777" w:rsidR="000046B3" w:rsidRPr="00586545" w:rsidRDefault="000046B3" w:rsidP="0068702A">
            <w:pPr>
              <w:pStyle w:val="Tabletext"/>
              <w:cnfStyle w:val="100000000000" w:firstRow="1" w:lastRow="0" w:firstColumn="0" w:lastColumn="0" w:oddVBand="0" w:evenVBand="0" w:oddHBand="0" w:evenHBand="0" w:firstRowFirstColumn="0" w:firstRowLastColumn="0" w:lastRowFirstColumn="0" w:lastRowLastColumn="0"/>
            </w:pPr>
            <w:proofErr w:type="spellStart"/>
            <w:r w:rsidRPr="00586545">
              <w:t>Would</w:t>
            </w:r>
            <w:proofErr w:type="spellEnd"/>
            <w:r w:rsidRPr="00586545">
              <w:t xml:space="preserve"> have</w:t>
            </w:r>
          </w:p>
        </w:tc>
      </w:tr>
      <w:tr w:rsidR="000046B3" w:rsidRPr="00586545" w14:paraId="0C91BF0F" w14:textId="77777777" w:rsidTr="000623A5">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14:paraId="45A5739D" w14:textId="77777777" w:rsidR="000046B3" w:rsidRPr="00586545" w:rsidRDefault="000046B3" w:rsidP="0068702A">
            <w:pPr>
              <w:pStyle w:val="Tabletext"/>
            </w:pPr>
            <w:r w:rsidRPr="00586545">
              <w:t>Bt</w:t>
            </w:r>
            <w:r w:rsidR="0068702A" w:rsidRPr="00586545">
              <w:t>w-codes ophalen</w:t>
            </w:r>
            <w:r w:rsidR="000623A5" w:rsidRPr="00586545">
              <w:t xml:space="preserve"> uit </w:t>
            </w:r>
            <w:proofErr w:type="spellStart"/>
            <w:r w:rsidR="000623A5" w:rsidRPr="00586545">
              <w:t>Twinfield</w:t>
            </w:r>
            <w:proofErr w:type="spellEnd"/>
          </w:p>
        </w:tc>
        <w:tc>
          <w:tcPr>
            <w:tcW w:w="787" w:type="dxa"/>
            <w:tcBorders>
              <w:right w:val="nil"/>
            </w:tcBorders>
          </w:tcPr>
          <w:p w14:paraId="7751379B" w14:textId="77777777" w:rsidR="000046B3" w:rsidRPr="00586545" w:rsidRDefault="000046B3" w:rsidP="0068702A">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788" w:type="dxa"/>
          </w:tcPr>
          <w:p w14:paraId="01CF32E4" w14:textId="77777777" w:rsidR="000046B3" w:rsidRPr="00586545" w:rsidRDefault="000046B3" w:rsidP="0068702A">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14:paraId="04E018CB" w14:textId="77777777" w:rsidR="000046B3" w:rsidRPr="00586545" w:rsidRDefault="000046B3" w:rsidP="0068702A">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14:paraId="2423CD8F" w14:textId="77777777" w:rsidR="000046B3" w:rsidRPr="00586545" w:rsidRDefault="000046B3" w:rsidP="0068702A">
            <w:pPr>
              <w:pStyle w:val="Tabletext"/>
              <w:jc w:val="center"/>
              <w:cnfStyle w:val="000000000000" w:firstRow="0" w:lastRow="0" w:firstColumn="0" w:lastColumn="0" w:oddVBand="0" w:evenVBand="0" w:oddHBand="0" w:evenHBand="0" w:firstRowFirstColumn="0" w:firstRowLastColumn="0" w:lastRowFirstColumn="0" w:lastRowLastColumn="0"/>
            </w:pPr>
          </w:p>
        </w:tc>
      </w:tr>
      <w:tr w:rsidR="000046B3" w:rsidRPr="00586545" w14:paraId="001810DF" w14:textId="77777777" w:rsidTr="000623A5">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14:paraId="4E5B5E0E" w14:textId="77777777" w:rsidR="000046B3" w:rsidRPr="00586545" w:rsidRDefault="000623A5" w:rsidP="000623A5">
            <w:pPr>
              <w:pStyle w:val="Tabletext"/>
            </w:pPr>
            <w:proofErr w:type="spellStart"/>
            <w:r w:rsidRPr="00586545">
              <w:t>Twinfield</w:t>
            </w:r>
            <w:proofErr w:type="spellEnd"/>
            <w:r w:rsidRPr="00586545">
              <w:t xml:space="preserve"> configuratiegegevens opslaan</w:t>
            </w:r>
          </w:p>
        </w:tc>
        <w:tc>
          <w:tcPr>
            <w:tcW w:w="787" w:type="dxa"/>
            <w:tcBorders>
              <w:right w:val="nil"/>
            </w:tcBorders>
          </w:tcPr>
          <w:p w14:paraId="223418BD" w14:textId="77777777" w:rsidR="000046B3" w:rsidRPr="00586545" w:rsidRDefault="000046B3" w:rsidP="0068702A">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788" w:type="dxa"/>
          </w:tcPr>
          <w:p w14:paraId="43A5DE21" w14:textId="77777777" w:rsidR="000046B3" w:rsidRPr="00586545" w:rsidRDefault="000046B3" w:rsidP="0068702A">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14:paraId="4D477F2A" w14:textId="77777777" w:rsidR="000046B3" w:rsidRPr="00586545" w:rsidRDefault="000046B3" w:rsidP="0068702A">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14:paraId="4AE64CAB" w14:textId="77777777" w:rsidR="000046B3" w:rsidRPr="00586545" w:rsidRDefault="000046B3" w:rsidP="0068702A">
            <w:pPr>
              <w:pStyle w:val="Tabletext"/>
              <w:jc w:val="center"/>
              <w:cnfStyle w:val="000000000000" w:firstRow="0" w:lastRow="0" w:firstColumn="0" w:lastColumn="0" w:oddVBand="0" w:evenVBand="0" w:oddHBand="0" w:evenHBand="0" w:firstRowFirstColumn="0" w:firstRowLastColumn="0" w:lastRowFirstColumn="0" w:lastRowLastColumn="0"/>
            </w:pPr>
          </w:p>
        </w:tc>
      </w:tr>
      <w:tr w:rsidR="000623A5" w:rsidRPr="00586545" w14:paraId="579107AB" w14:textId="77777777" w:rsidTr="000623A5">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14:paraId="364BD8D6" w14:textId="77777777" w:rsidR="000623A5" w:rsidRPr="00586545" w:rsidRDefault="000623A5" w:rsidP="000623A5">
            <w:pPr>
              <w:pStyle w:val="Tabletext"/>
            </w:pPr>
            <w:r w:rsidRPr="00586545">
              <w:t>Configuratiegegevens verwijderen</w:t>
            </w:r>
          </w:p>
        </w:tc>
        <w:tc>
          <w:tcPr>
            <w:tcW w:w="787" w:type="dxa"/>
            <w:tcBorders>
              <w:right w:val="nil"/>
            </w:tcBorders>
          </w:tcPr>
          <w:p w14:paraId="16CA4876" w14:textId="77777777" w:rsidR="000623A5" w:rsidRPr="00586545" w:rsidRDefault="000623A5" w:rsidP="0068702A">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788" w:type="dxa"/>
          </w:tcPr>
          <w:p w14:paraId="694A9940" w14:textId="77777777" w:rsidR="000623A5" w:rsidRPr="00586545" w:rsidRDefault="000623A5" w:rsidP="0068702A">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14:paraId="6DE629E7" w14:textId="77777777" w:rsidR="000623A5" w:rsidRPr="00586545" w:rsidRDefault="000623A5" w:rsidP="0068702A">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14:paraId="31E27436" w14:textId="77777777" w:rsidR="000623A5" w:rsidRPr="00586545" w:rsidRDefault="000623A5" w:rsidP="0068702A">
            <w:pPr>
              <w:pStyle w:val="Tabletext"/>
              <w:jc w:val="center"/>
              <w:cnfStyle w:val="000000000000" w:firstRow="0" w:lastRow="0" w:firstColumn="0" w:lastColumn="0" w:oddVBand="0" w:evenVBand="0" w:oddHBand="0" w:evenHBand="0" w:firstRowFirstColumn="0" w:firstRowLastColumn="0" w:lastRowFirstColumn="0" w:lastRowLastColumn="0"/>
            </w:pPr>
          </w:p>
        </w:tc>
      </w:tr>
      <w:tr w:rsidR="000046B3" w:rsidRPr="00586545" w14:paraId="08986475" w14:textId="77777777" w:rsidTr="000623A5">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14:paraId="71E012F8" w14:textId="2A9DB25F" w:rsidR="000046B3" w:rsidRPr="00586545" w:rsidRDefault="000A0EF5" w:rsidP="0068702A">
            <w:pPr>
              <w:pStyle w:val="Tabletext"/>
            </w:pPr>
            <w:r>
              <w:t xml:space="preserve">Met een relatie in </w:t>
            </w:r>
            <w:proofErr w:type="spellStart"/>
            <w:r>
              <w:t>TwentyFour</w:t>
            </w:r>
            <w:proofErr w:type="spellEnd"/>
            <w:r>
              <w:t xml:space="preserve"> een nieuwe debiteur aanmaken in </w:t>
            </w:r>
            <w:proofErr w:type="spellStart"/>
            <w:r>
              <w:t>Twinfield</w:t>
            </w:r>
            <w:proofErr w:type="spellEnd"/>
          </w:p>
        </w:tc>
        <w:tc>
          <w:tcPr>
            <w:tcW w:w="787" w:type="dxa"/>
            <w:tcBorders>
              <w:right w:val="nil"/>
            </w:tcBorders>
          </w:tcPr>
          <w:p w14:paraId="3C44AADB" w14:textId="77777777" w:rsidR="000046B3" w:rsidRPr="00586545" w:rsidRDefault="000046B3" w:rsidP="0068702A">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788" w:type="dxa"/>
          </w:tcPr>
          <w:p w14:paraId="315B69A7" w14:textId="77777777" w:rsidR="000046B3" w:rsidRPr="00586545" w:rsidRDefault="000046B3" w:rsidP="0068702A">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14:paraId="1AF0FA32" w14:textId="77777777" w:rsidR="000046B3" w:rsidRPr="00586545" w:rsidRDefault="000046B3" w:rsidP="0068702A">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14:paraId="29BB116E" w14:textId="77777777" w:rsidR="000046B3" w:rsidRPr="00586545" w:rsidRDefault="000046B3" w:rsidP="0068702A">
            <w:pPr>
              <w:pStyle w:val="Tabletext"/>
              <w:jc w:val="center"/>
              <w:cnfStyle w:val="000000000000" w:firstRow="0" w:lastRow="0" w:firstColumn="0" w:lastColumn="0" w:oddVBand="0" w:evenVBand="0" w:oddHBand="0" w:evenHBand="0" w:firstRowFirstColumn="0" w:firstRowLastColumn="0" w:lastRowFirstColumn="0" w:lastRowLastColumn="0"/>
            </w:pPr>
          </w:p>
        </w:tc>
      </w:tr>
      <w:tr w:rsidR="000046B3" w:rsidRPr="00586545" w14:paraId="05AB5FCA" w14:textId="77777777" w:rsidTr="000623A5">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14:paraId="59529885" w14:textId="77777777" w:rsidR="000046B3" w:rsidRPr="00586545" w:rsidRDefault="000046B3" w:rsidP="0068702A">
            <w:pPr>
              <w:pStyle w:val="Tabletext"/>
            </w:pPr>
            <w:r w:rsidRPr="00586545">
              <w:t>Een lijst van debiteuren u</w:t>
            </w:r>
            <w:r w:rsidR="0068702A" w:rsidRPr="00586545">
              <w:t xml:space="preserve">it </w:t>
            </w:r>
            <w:proofErr w:type="spellStart"/>
            <w:r w:rsidR="008E5A92" w:rsidRPr="00586545">
              <w:t>Twinfield</w:t>
            </w:r>
            <w:proofErr w:type="spellEnd"/>
            <w:r w:rsidR="0068702A" w:rsidRPr="00586545">
              <w:t xml:space="preserve"> </w:t>
            </w:r>
            <w:r w:rsidR="00056D9E" w:rsidRPr="00586545">
              <w:t>waarnemen</w:t>
            </w:r>
          </w:p>
        </w:tc>
        <w:tc>
          <w:tcPr>
            <w:tcW w:w="787" w:type="dxa"/>
            <w:tcBorders>
              <w:right w:val="nil"/>
            </w:tcBorders>
          </w:tcPr>
          <w:p w14:paraId="50B2131D" w14:textId="77777777" w:rsidR="000046B3" w:rsidRPr="00586545" w:rsidRDefault="000046B3" w:rsidP="0068702A">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788" w:type="dxa"/>
          </w:tcPr>
          <w:p w14:paraId="5A940F7B" w14:textId="77777777" w:rsidR="000046B3" w:rsidRPr="00586545" w:rsidRDefault="000046B3" w:rsidP="0068702A">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14:paraId="7D22DA9D" w14:textId="77777777" w:rsidR="000046B3" w:rsidRPr="00586545" w:rsidRDefault="000046B3" w:rsidP="0068702A">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14:paraId="3D29BFAF" w14:textId="77777777" w:rsidR="000046B3" w:rsidRPr="00586545" w:rsidRDefault="000046B3" w:rsidP="0068702A">
            <w:pPr>
              <w:pStyle w:val="Tabletext"/>
              <w:jc w:val="center"/>
              <w:cnfStyle w:val="000000000000" w:firstRow="0" w:lastRow="0" w:firstColumn="0" w:lastColumn="0" w:oddVBand="0" w:evenVBand="0" w:oddHBand="0" w:evenHBand="0" w:firstRowFirstColumn="0" w:firstRowLastColumn="0" w:lastRowFirstColumn="0" w:lastRowLastColumn="0"/>
            </w:pPr>
          </w:p>
        </w:tc>
      </w:tr>
      <w:tr w:rsidR="00793EBC" w:rsidRPr="00586545" w14:paraId="545F09F3" w14:textId="77777777" w:rsidTr="000623A5">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14:paraId="1A86793D" w14:textId="77777777" w:rsidR="00793EBC" w:rsidRPr="00586545" w:rsidRDefault="00793EBC" w:rsidP="00793EBC">
            <w:pPr>
              <w:pStyle w:val="Tabletext"/>
            </w:pPr>
            <w:r w:rsidRPr="00586545">
              <w:t xml:space="preserve">Zoeken op debiteuren uit </w:t>
            </w:r>
            <w:proofErr w:type="spellStart"/>
            <w:r w:rsidRPr="00586545">
              <w:t>Twinfield</w:t>
            </w:r>
            <w:proofErr w:type="spellEnd"/>
          </w:p>
        </w:tc>
        <w:tc>
          <w:tcPr>
            <w:tcW w:w="787" w:type="dxa"/>
            <w:tcBorders>
              <w:right w:val="nil"/>
            </w:tcBorders>
          </w:tcPr>
          <w:p w14:paraId="33E5DD1F"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14:paraId="1460BE70"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788" w:type="dxa"/>
          </w:tcPr>
          <w:p w14:paraId="5E768FCC"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14:paraId="05777F65"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r>
      <w:tr w:rsidR="00793EBC" w:rsidRPr="00586545" w14:paraId="7D0E4FE9" w14:textId="77777777" w:rsidTr="000623A5">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14:paraId="5D0D9B53" w14:textId="77777777" w:rsidR="00793EBC" w:rsidRPr="00586545" w:rsidRDefault="00793EBC" w:rsidP="00793EBC">
            <w:pPr>
              <w:pStyle w:val="Tabletext"/>
            </w:pPr>
            <w:r>
              <w:t>Een</w:t>
            </w:r>
            <w:r w:rsidRPr="00586545">
              <w:t xml:space="preserve"> relatie koppelen met een debiteur uit </w:t>
            </w:r>
            <w:proofErr w:type="spellStart"/>
            <w:r w:rsidRPr="00586545">
              <w:t>Twinfield</w:t>
            </w:r>
            <w:proofErr w:type="spellEnd"/>
          </w:p>
        </w:tc>
        <w:tc>
          <w:tcPr>
            <w:tcW w:w="787" w:type="dxa"/>
            <w:tcBorders>
              <w:right w:val="nil"/>
            </w:tcBorders>
          </w:tcPr>
          <w:p w14:paraId="6E0C9624"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788" w:type="dxa"/>
          </w:tcPr>
          <w:p w14:paraId="73E8DEDB"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14:paraId="47BA7A75"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14:paraId="57F8C0EE"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r>
      <w:tr w:rsidR="00793EBC" w:rsidRPr="00586545" w14:paraId="5DE87313" w14:textId="77777777" w:rsidTr="000623A5">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14:paraId="291C9B9A" w14:textId="49766858" w:rsidR="00793EBC" w:rsidRPr="00586545" w:rsidRDefault="00DE232E" w:rsidP="00793EBC">
            <w:pPr>
              <w:pStyle w:val="Tabletext"/>
            </w:pPr>
            <w:bookmarkStart w:id="12" w:name="_Hlk484157416"/>
            <w:r>
              <w:t>De debiteurgegevens van de relatie waarnemen</w:t>
            </w:r>
            <w:bookmarkEnd w:id="12"/>
          </w:p>
        </w:tc>
        <w:tc>
          <w:tcPr>
            <w:tcW w:w="787" w:type="dxa"/>
            <w:tcBorders>
              <w:right w:val="nil"/>
            </w:tcBorders>
          </w:tcPr>
          <w:p w14:paraId="498A2375"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14:paraId="537F2867"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788" w:type="dxa"/>
          </w:tcPr>
          <w:p w14:paraId="503DDCA5"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14:paraId="70468EFD"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r>
      <w:tr w:rsidR="00793EBC" w:rsidRPr="00586545" w14:paraId="0B0182DA" w14:textId="77777777" w:rsidTr="000623A5">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14:paraId="399380C9" w14:textId="3055831B" w:rsidR="00793EBC" w:rsidRPr="00586545" w:rsidRDefault="00C3204E" w:rsidP="00793EBC">
            <w:pPr>
              <w:pStyle w:val="Tabletext"/>
            </w:pPr>
            <w:bookmarkStart w:id="13" w:name="_Hlk484157464"/>
            <w:r>
              <w:t xml:space="preserve">Een factuur in </w:t>
            </w:r>
            <w:proofErr w:type="spellStart"/>
            <w:r>
              <w:t>Twinfield</w:t>
            </w:r>
            <w:proofErr w:type="spellEnd"/>
            <w:r>
              <w:t xml:space="preserve"> boeken zonder een aanvankelijke debiteurkoppeling</w:t>
            </w:r>
            <w:bookmarkEnd w:id="13"/>
          </w:p>
        </w:tc>
        <w:tc>
          <w:tcPr>
            <w:tcW w:w="787" w:type="dxa"/>
            <w:tcBorders>
              <w:right w:val="nil"/>
            </w:tcBorders>
          </w:tcPr>
          <w:p w14:paraId="6AC07389"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788" w:type="dxa"/>
          </w:tcPr>
          <w:p w14:paraId="741D4AC6"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14:paraId="22CA7F60"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14:paraId="4D8539A6"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r>
      <w:tr w:rsidR="00C3204E" w:rsidRPr="00586545" w14:paraId="789819B0" w14:textId="77777777" w:rsidTr="000623A5">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14:paraId="33227D79" w14:textId="2430087A" w:rsidR="00C3204E" w:rsidRDefault="00C3204E" w:rsidP="00793EBC">
            <w:pPr>
              <w:pStyle w:val="Tabletext"/>
            </w:pPr>
            <w:bookmarkStart w:id="14" w:name="_Hlk484157487"/>
            <w:bookmarkStart w:id="15" w:name="_Hlk484157514"/>
            <w:r>
              <w:t xml:space="preserve">Een factuur in </w:t>
            </w:r>
            <w:proofErr w:type="spellStart"/>
            <w:r>
              <w:t>Twinfield</w:t>
            </w:r>
            <w:proofErr w:type="spellEnd"/>
            <w:r>
              <w:t xml:space="preserve"> boeken met een aanvankelijke debiteurkoppeling</w:t>
            </w:r>
            <w:bookmarkEnd w:id="15"/>
          </w:p>
        </w:tc>
        <w:tc>
          <w:tcPr>
            <w:tcW w:w="787" w:type="dxa"/>
            <w:tcBorders>
              <w:right w:val="nil"/>
            </w:tcBorders>
          </w:tcPr>
          <w:p w14:paraId="4D344C85" w14:textId="46E0EA99"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r>
              <w:t>X</w:t>
            </w:r>
          </w:p>
        </w:tc>
        <w:tc>
          <w:tcPr>
            <w:tcW w:w="788" w:type="dxa"/>
          </w:tcPr>
          <w:p w14:paraId="6A6861AE" w14:textId="77777777"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14:paraId="41784879" w14:textId="77777777"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14:paraId="3E8111E3" w14:textId="77777777"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p>
        </w:tc>
      </w:tr>
      <w:tr w:rsidR="00C3204E" w:rsidRPr="00586545" w14:paraId="487995C8" w14:textId="77777777" w:rsidTr="000623A5">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14:paraId="126EDAEB" w14:textId="2C5D5A3D" w:rsidR="00C3204E" w:rsidRDefault="00C3204E" w:rsidP="00793EBC">
            <w:pPr>
              <w:pStyle w:val="Tabletext"/>
            </w:pPr>
            <w:bookmarkStart w:id="16" w:name="_Hlk484157526"/>
            <w:bookmarkEnd w:id="14"/>
            <w:r>
              <w:t xml:space="preserve">Een factuur in </w:t>
            </w:r>
            <w:proofErr w:type="spellStart"/>
            <w:r>
              <w:t>Twinfield</w:t>
            </w:r>
            <w:proofErr w:type="spellEnd"/>
            <w:r>
              <w:t xml:space="preserve"> </w:t>
            </w:r>
            <w:proofErr w:type="spellStart"/>
            <w:r>
              <w:t>herboeken</w:t>
            </w:r>
            <w:bookmarkEnd w:id="16"/>
            <w:proofErr w:type="spellEnd"/>
          </w:p>
        </w:tc>
        <w:tc>
          <w:tcPr>
            <w:tcW w:w="787" w:type="dxa"/>
            <w:tcBorders>
              <w:right w:val="nil"/>
            </w:tcBorders>
          </w:tcPr>
          <w:p w14:paraId="41D13533" w14:textId="1F29D957"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r>
              <w:t>X</w:t>
            </w:r>
          </w:p>
        </w:tc>
        <w:tc>
          <w:tcPr>
            <w:tcW w:w="788" w:type="dxa"/>
          </w:tcPr>
          <w:p w14:paraId="11F2B87A" w14:textId="77777777"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14:paraId="279BD6B8" w14:textId="77777777"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14:paraId="208925BD" w14:textId="77777777"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p>
        </w:tc>
      </w:tr>
      <w:tr w:rsidR="00793EBC" w:rsidRPr="00586545" w14:paraId="0415C587" w14:textId="77777777" w:rsidTr="000623A5">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14:paraId="5405AE1A" w14:textId="00D826C0" w:rsidR="00793EBC" w:rsidRPr="00586545" w:rsidRDefault="004955DF" w:rsidP="00793EBC">
            <w:pPr>
              <w:pStyle w:val="Tabletext"/>
            </w:pPr>
            <w:bookmarkStart w:id="17" w:name="_Hlk484157537"/>
            <w:r>
              <w:t>Boekingsgegevens van een</w:t>
            </w:r>
            <w:r w:rsidR="00C3204E">
              <w:t xml:space="preserve"> openstaand</w:t>
            </w:r>
            <w:r>
              <w:t xml:space="preserve"> factuur waarnemen</w:t>
            </w:r>
            <w:bookmarkEnd w:id="17"/>
          </w:p>
        </w:tc>
        <w:tc>
          <w:tcPr>
            <w:tcW w:w="787" w:type="dxa"/>
            <w:tcBorders>
              <w:right w:val="nil"/>
            </w:tcBorders>
          </w:tcPr>
          <w:p w14:paraId="78F4EB2A"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788" w:type="dxa"/>
          </w:tcPr>
          <w:p w14:paraId="66EEB4A6"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14:paraId="6E953106"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14:paraId="6C86A285"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r>
      <w:tr w:rsidR="00793EBC" w:rsidRPr="00586545" w14:paraId="7B20EA09" w14:textId="77777777" w:rsidTr="000623A5">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14:paraId="52476D3C" w14:textId="786E68CC" w:rsidR="00793EBC" w:rsidRPr="00586545" w:rsidRDefault="00C3204E" w:rsidP="00793EBC">
            <w:pPr>
              <w:pStyle w:val="Tabletext"/>
            </w:pPr>
            <w:bookmarkStart w:id="18" w:name="_Hlk484157546"/>
            <w:r>
              <w:t>Boekingsgegevens van een betaalde factuur waarnemen</w:t>
            </w:r>
            <w:bookmarkEnd w:id="18"/>
          </w:p>
        </w:tc>
        <w:tc>
          <w:tcPr>
            <w:tcW w:w="787" w:type="dxa"/>
            <w:tcBorders>
              <w:right w:val="nil"/>
            </w:tcBorders>
          </w:tcPr>
          <w:p w14:paraId="1936828C"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788" w:type="dxa"/>
          </w:tcPr>
          <w:p w14:paraId="5B3AEFFA"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14:paraId="7F152FB8"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14:paraId="6AD4A73E"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r>
      <w:tr w:rsidR="00793EBC" w:rsidRPr="00586545" w14:paraId="29B62997" w14:textId="77777777" w:rsidTr="000623A5">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14:paraId="38BF467E" w14:textId="1935F316" w:rsidR="00793EBC" w:rsidRPr="00586545" w:rsidRDefault="00C3204E" w:rsidP="00793EBC">
            <w:pPr>
              <w:pStyle w:val="Tabletext"/>
            </w:pPr>
            <w:bookmarkStart w:id="19" w:name="_Hlk484157553"/>
            <w:r>
              <w:t>Herinneringen versturen bij openstaande facturen per e-mail</w:t>
            </w:r>
            <w:bookmarkEnd w:id="19"/>
          </w:p>
        </w:tc>
        <w:tc>
          <w:tcPr>
            <w:tcW w:w="787" w:type="dxa"/>
            <w:tcBorders>
              <w:right w:val="nil"/>
            </w:tcBorders>
          </w:tcPr>
          <w:p w14:paraId="1D0026EB"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788" w:type="dxa"/>
          </w:tcPr>
          <w:p w14:paraId="29E1C25D"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14:paraId="54EA3E14"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14:paraId="395C6C5E"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r>
      <w:tr w:rsidR="00C3204E" w:rsidRPr="00586545" w14:paraId="0429F4BA" w14:textId="77777777" w:rsidTr="000623A5">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14:paraId="06127094" w14:textId="6305D995" w:rsidR="00C3204E" w:rsidRDefault="00C3204E" w:rsidP="00793EBC">
            <w:pPr>
              <w:pStyle w:val="Tabletext"/>
            </w:pPr>
            <w:bookmarkStart w:id="20" w:name="_Hlk484157567"/>
            <w:r>
              <w:t>Herinneringen versturen bij openstaande facturen per post</w:t>
            </w:r>
            <w:bookmarkEnd w:id="20"/>
          </w:p>
        </w:tc>
        <w:tc>
          <w:tcPr>
            <w:tcW w:w="787" w:type="dxa"/>
            <w:tcBorders>
              <w:right w:val="nil"/>
            </w:tcBorders>
          </w:tcPr>
          <w:p w14:paraId="0C758F4C" w14:textId="4E46BDC5"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r>
              <w:t>X</w:t>
            </w:r>
          </w:p>
        </w:tc>
        <w:tc>
          <w:tcPr>
            <w:tcW w:w="788" w:type="dxa"/>
          </w:tcPr>
          <w:p w14:paraId="15070C90" w14:textId="77777777"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14:paraId="4A799B65" w14:textId="77777777"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14:paraId="364B5C8A" w14:textId="77777777"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p>
        </w:tc>
      </w:tr>
      <w:tr w:rsidR="00793EBC" w:rsidRPr="00586545" w14:paraId="5633DF02" w14:textId="77777777" w:rsidTr="000623A5">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14:paraId="4C665EB8" w14:textId="7D8C8F20" w:rsidR="00793EBC" w:rsidRPr="00586545" w:rsidRDefault="004955DF" w:rsidP="00793EBC">
            <w:pPr>
              <w:pStyle w:val="Tabletext"/>
            </w:pPr>
            <w:bookmarkStart w:id="21" w:name="_Hlk484157575"/>
            <w:r>
              <w:t>Verstuurde</w:t>
            </w:r>
            <w:r w:rsidR="000A0EF5">
              <w:t xml:space="preserve"> herinneringen waarnemen</w:t>
            </w:r>
            <w:bookmarkEnd w:id="21"/>
          </w:p>
        </w:tc>
        <w:tc>
          <w:tcPr>
            <w:tcW w:w="787" w:type="dxa"/>
            <w:tcBorders>
              <w:right w:val="nil"/>
            </w:tcBorders>
          </w:tcPr>
          <w:p w14:paraId="0E4CA305"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r w:rsidRPr="00586545">
              <w:t>X</w:t>
            </w:r>
          </w:p>
        </w:tc>
        <w:tc>
          <w:tcPr>
            <w:tcW w:w="788" w:type="dxa"/>
          </w:tcPr>
          <w:p w14:paraId="2D16B90E"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14:paraId="5BC61770"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14:paraId="597E1D38" w14:textId="77777777" w:rsidR="00793EBC" w:rsidRPr="00586545" w:rsidRDefault="00793EBC" w:rsidP="00793EBC">
            <w:pPr>
              <w:pStyle w:val="Tabletext"/>
              <w:jc w:val="center"/>
              <w:cnfStyle w:val="000000000000" w:firstRow="0" w:lastRow="0" w:firstColumn="0" w:lastColumn="0" w:oddVBand="0" w:evenVBand="0" w:oddHBand="0" w:evenHBand="0" w:firstRowFirstColumn="0" w:firstRowLastColumn="0" w:lastRowFirstColumn="0" w:lastRowLastColumn="0"/>
            </w:pPr>
          </w:p>
        </w:tc>
      </w:tr>
      <w:tr w:rsidR="00C3204E" w:rsidRPr="00586545" w14:paraId="201F18C8" w14:textId="77777777" w:rsidTr="000623A5">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14:paraId="3381F9DB" w14:textId="72C72964" w:rsidR="00C3204E" w:rsidRDefault="00C3204E" w:rsidP="00793EBC">
            <w:pPr>
              <w:pStyle w:val="Tabletext"/>
            </w:pPr>
            <w:bookmarkStart w:id="22" w:name="_Hlk484157598"/>
            <w:r>
              <w:t xml:space="preserve">Een factuur versturen in </w:t>
            </w:r>
            <w:proofErr w:type="spellStart"/>
            <w:r>
              <w:t>TwentyFour</w:t>
            </w:r>
            <w:proofErr w:type="spellEnd"/>
            <w:r>
              <w:t xml:space="preserve"> zonder accounting configuratie</w:t>
            </w:r>
            <w:bookmarkEnd w:id="22"/>
          </w:p>
        </w:tc>
        <w:tc>
          <w:tcPr>
            <w:tcW w:w="787" w:type="dxa"/>
            <w:tcBorders>
              <w:right w:val="nil"/>
            </w:tcBorders>
          </w:tcPr>
          <w:p w14:paraId="1C5B1190" w14:textId="59F38EAD"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r>
              <w:t>X</w:t>
            </w:r>
          </w:p>
        </w:tc>
        <w:tc>
          <w:tcPr>
            <w:tcW w:w="788" w:type="dxa"/>
          </w:tcPr>
          <w:p w14:paraId="6CBD9455" w14:textId="77777777"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14:paraId="3FF0649C" w14:textId="77777777"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14:paraId="04508586" w14:textId="77777777"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p>
        </w:tc>
      </w:tr>
      <w:tr w:rsidR="00C3204E" w:rsidRPr="00586545" w14:paraId="6691DC48" w14:textId="77777777" w:rsidTr="000623A5">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14:paraId="0D1FE971" w14:textId="47B569DC" w:rsidR="00C3204E" w:rsidRDefault="00C3204E" w:rsidP="00793EBC">
            <w:pPr>
              <w:pStyle w:val="Tabletext"/>
            </w:pPr>
            <w:bookmarkStart w:id="23" w:name="_Hlk484157606"/>
            <w:r>
              <w:t>Herinneringen versturen bij facturen per e-mail zonder accounting configuratie</w:t>
            </w:r>
            <w:bookmarkEnd w:id="23"/>
          </w:p>
        </w:tc>
        <w:tc>
          <w:tcPr>
            <w:tcW w:w="787" w:type="dxa"/>
            <w:tcBorders>
              <w:right w:val="nil"/>
            </w:tcBorders>
          </w:tcPr>
          <w:p w14:paraId="1C4B479B" w14:textId="77777777"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14:paraId="0F06B797" w14:textId="741BBC03"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r>
              <w:t>X</w:t>
            </w:r>
          </w:p>
        </w:tc>
        <w:tc>
          <w:tcPr>
            <w:tcW w:w="788" w:type="dxa"/>
          </w:tcPr>
          <w:p w14:paraId="0FBDCAC4" w14:textId="77777777"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14:paraId="7F186970" w14:textId="77777777"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p>
        </w:tc>
      </w:tr>
      <w:tr w:rsidR="00C3204E" w:rsidRPr="00586545" w14:paraId="73B6378E" w14:textId="77777777" w:rsidTr="000623A5">
        <w:tc>
          <w:tcPr>
            <w:cnfStyle w:val="001000000000" w:firstRow="0" w:lastRow="0" w:firstColumn="1" w:lastColumn="0" w:oddVBand="0" w:evenVBand="0" w:oddHBand="0" w:evenHBand="0" w:firstRowFirstColumn="0" w:firstRowLastColumn="0" w:lastRowFirstColumn="0" w:lastRowLastColumn="0"/>
            <w:tcW w:w="6211" w:type="dxa"/>
            <w:tcBorders>
              <w:left w:val="nil"/>
            </w:tcBorders>
          </w:tcPr>
          <w:p w14:paraId="46E26D4F" w14:textId="6DDA4C38" w:rsidR="00C3204E" w:rsidRDefault="00C3204E" w:rsidP="00793EBC">
            <w:pPr>
              <w:pStyle w:val="Tabletext"/>
            </w:pPr>
            <w:bookmarkStart w:id="24" w:name="_Hlk484157612"/>
            <w:r>
              <w:t>Herinneringen versturen bij facturen per post zonder accounting configuratie</w:t>
            </w:r>
            <w:bookmarkEnd w:id="24"/>
          </w:p>
        </w:tc>
        <w:tc>
          <w:tcPr>
            <w:tcW w:w="787" w:type="dxa"/>
            <w:tcBorders>
              <w:right w:val="nil"/>
            </w:tcBorders>
          </w:tcPr>
          <w:p w14:paraId="77884111" w14:textId="77777777"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Pr>
          <w:p w14:paraId="4135336B" w14:textId="02A36CD0"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r>
              <w:t>X</w:t>
            </w:r>
          </w:p>
        </w:tc>
        <w:tc>
          <w:tcPr>
            <w:tcW w:w="788" w:type="dxa"/>
          </w:tcPr>
          <w:p w14:paraId="31026EA8" w14:textId="77777777"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p>
        </w:tc>
        <w:tc>
          <w:tcPr>
            <w:tcW w:w="788" w:type="dxa"/>
            <w:tcBorders>
              <w:right w:val="nil"/>
            </w:tcBorders>
          </w:tcPr>
          <w:p w14:paraId="455BF441" w14:textId="77777777" w:rsidR="00C3204E" w:rsidRPr="00586545" w:rsidRDefault="00C3204E" w:rsidP="00793EBC">
            <w:pPr>
              <w:pStyle w:val="Tabletext"/>
              <w:jc w:val="center"/>
              <w:cnfStyle w:val="000000000000" w:firstRow="0" w:lastRow="0" w:firstColumn="0" w:lastColumn="0" w:oddVBand="0" w:evenVBand="0" w:oddHBand="0" w:evenHBand="0" w:firstRowFirstColumn="0" w:firstRowLastColumn="0" w:lastRowFirstColumn="0" w:lastRowLastColumn="0"/>
            </w:pPr>
          </w:p>
        </w:tc>
      </w:tr>
    </w:tbl>
    <w:p w14:paraId="1EFF3E9F" w14:textId="77777777" w:rsidR="000046B3" w:rsidRPr="00586545" w:rsidRDefault="000046B3">
      <w:pPr>
        <w:spacing w:after="240" w:line="252" w:lineRule="auto"/>
        <w:ind w:left="0" w:right="0"/>
        <w:rPr>
          <w:rFonts w:asciiTheme="majorHAnsi" w:eastAsiaTheme="majorEastAsia" w:hAnsiTheme="majorHAnsi" w:cstheme="majorBidi"/>
          <w:caps/>
          <w:color w:val="94B6D2" w:themeColor="accent1"/>
          <w:sz w:val="28"/>
          <w:szCs w:val="28"/>
        </w:rPr>
      </w:pPr>
      <w:r w:rsidRPr="00586545">
        <w:br w:type="page"/>
      </w:r>
    </w:p>
    <w:p w14:paraId="41122D02" w14:textId="77777777" w:rsidR="004B71C5" w:rsidRPr="00586545" w:rsidRDefault="004B71C5" w:rsidP="004F7BAD">
      <w:pPr>
        <w:pStyle w:val="Heading1"/>
      </w:pPr>
      <w:bookmarkStart w:id="25" w:name="_Toc484157701"/>
      <w:r w:rsidRPr="00586545">
        <w:lastRenderedPageBreak/>
        <w:t>Accounting</w:t>
      </w:r>
      <w:bookmarkEnd w:id="25"/>
    </w:p>
    <w:p w14:paraId="3BB44835" w14:textId="77777777" w:rsidR="00385CA7" w:rsidRDefault="00385CA7" w:rsidP="00385CA7">
      <w:r>
        <w:t xml:space="preserve">Voor functionaliteiten in </w:t>
      </w:r>
      <w:proofErr w:type="spellStart"/>
      <w:r>
        <w:t>TwentyFour</w:t>
      </w:r>
      <w:proofErr w:type="spellEnd"/>
      <w:r>
        <w:t xml:space="preserve"> met betrekking tot</w:t>
      </w:r>
      <w:r w:rsidRPr="00586545">
        <w:t xml:space="preserve"> </w:t>
      </w:r>
      <w:proofErr w:type="spellStart"/>
      <w:r w:rsidRPr="00586545">
        <w:t>Twinfield</w:t>
      </w:r>
      <w:proofErr w:type="spellEnd"/>
      <w:r w:rsidRPr="00586545">
        <w:t xml:space="preserve"> zijn </w:t>
      </w:r>
      <w:r>
        <w:t>een aantal</w:t>
      </w:r>
      <w:r w:rsidRPr="00586545">
        <w:t xml:space="preserve"> configuratiegegevens vereist. Deze gegevens moeten juist en volledig worden opgeslagen. Door ze op te slaan is het maar eenmaal vereist om juist te configureren, met uitzondering van wijziging van de gegevens.</w:t>
      </w:r>
    </w:p>
    <w:p w14:paraId="715577FF" w14:textId="62DFB875" w:rsidR="005406FF" w:rsidRPr="00586545" w:rsidRDefault="00C21910" w:rsidP="005406FF">
      <w:r w:rsidRPr="00586545">
        <w:t xml:space="preserve"> </w:t>
      </w:r>
      <w:r w:rsidR="00524729">
        <w:t>Zie “Voorbeeld 1” voor een grafisch ontwerp van de pagina.</w:t>
      </w:r>
    </w:p>
    <w:p w14:paraId="76E95C68" w14:textId="77777777" w:rsidR="00793EBC" w:rsidRDefault="00793EBC" w:rsidP="00793EBC">
      <w:r w:rsidRPr="00586545">
        <w:t xml:space="preserve">Op deze pagina </w:t>
      </w:r>
      <w:r>
        <w:t>zijn de volgende functionaliteiten mogelijk:</w:t>
      </w:r>
    </w:p>
    <w:p w14:paraId="718AFBD6" w14:textId="77777777" w:rsidR="004F7BAD" w:rsidRPr="00586545" w:rsidRDefault="00860FB3" w:rsidP="004F7BAD">
      <w:pPr>
        <w:pStyle w:val="ListParagraph"/>
        <w:numPr>
          <w:ilvl w:val="0"/>
          <w:numId w:val="5"/>
        </w:numPr>
      </w:pPr>
      <w:bookmarkStart w:id="26" w:name="_Hlk478119957"/>
      <w:r w:rsidRPr="00586545">
        <w:t>Btw-codes</w:t>
      </w:r>
      <w:r w:rsidR="004F7BAD" w:rsidRPr="00586545">
        <w:t xml:space="preserve"> ophalen</w:t>
      </w:r>
      <w:r w:rsidR="000623A5" w:rsidRPr="00586545">
        <w:t xml:space="preserve"> uit </w:t>
      </w:r>
      <w:proofErr w:type="spellStart"/>
      <w:r w:rsidR="000623A5" w:rsidRPr="00586545">
        <w:t>Twinfield</w:t>
      </w:r>
      <w:proofErr w:type="spellEnd"/>
      <w:r w:rsidR="004F7BAD" w:rsidRPr="00586545">
        <w:t>;</w:t>
      </w:r>
    </w:p>
    <w:p w14:paraId="7BEC3CE5" w14:textId="77777777" w:rsidR="004F7BAD" w:rsidRPr="00586545" w:rsidRDefault="00D0464E" w:rsidP="004F7BAD">
      <w:pPr>
        <w:pStyle w:val="ListParagraph"/>
        <w:numPr>
          <w:ilvl w:val="0"/>
          <w:numId w:val="5"/>
        </w:numPr>
      </w:pPr>
      <w:proofErr w:type="spellStart"/>
      <w:r w:rsidRPr="00586545">
        <w:t>Twinfield</w:t>
      </w:r>
      <w:proofErr w:type="spellEnd"/>
      <w:r w:rsidRPr="00586545">
        <w:t xml:space="preserve"> configuratiegegevens</w:t>
      </w:r>
      <w:r w:rsidR="000623A5" w:rsidRPr="00586545">
        <w:t xml:space="preserve"> opslaan;</w:t>
      </w:r>
    </w:p>
    <w:p w14:paraId="30E91CA5" w14:textId="77777777" w:rsidR="000623A5" w:rsidRDefault="000623A5" w:rsidP="004F7BAD">
      <w:pPr>
        <w:pStyle w:val="ListParagraph"/>
        <w:numPr>
          <w:ilvl w:val="0"/>
          <w:numId w:val="5"/>
        </w:numPr>
      </w:pPr>
      <w:r w:rsidRPr="00586545">
        <w:t>Configuratiegegevens verwijderen.</w:t>
      </w:r>
    </w:p>
    <w:bookmarkEnd w:id="26"/>
    <w:p w14:paraId="79FCBEBA" w14:textId="77777777" w:rsidR="001F1CE6" w:rsidRPr="00586545" w:rsidRDefault="00D66181" w:rsidP="001F1CE6">
      <w:pPr>
        <w:keepNext/>
      </w:pPr>
      <w:r w:rsidRPr="00586545">
        <w:rPr>
          <w:noProof/>
          <w:lang w:val="en-US" w:eastAsia="en-US"/>
        </w:rPr>
        <w:drawing>
          <wp:inline distT="0" distB="0" distL="0" distR="0" wp14:anchorId="57BFDE3E" wp14:editId="76BDCF28">
            <wp:extent cx="5918466" cy="3519376"/>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1288"/>
                    <a:stretch/>
                  </pic:blipFill>
                  <pic:spPr bwMode="auto">
                    <a:xfrm>
                      <a:off x="0" y="0"/>
                      <a:ext cx="5939707" cy="3532007"/>
                    </a:xfrm>
                    <a:prstGeom prst="rect">
                      <a:avLst/>
                    </a:prstGeom>
                    <a:ln>
                      <a:noFill/>
                    </a:ln>
                    <a:extLst>
                      <a:ext uri="{53640926-AAD7-44D8-BBD7-CCE9431645EC}">
                        <a14:shadowObscured xmlns:a14="http://schemas.microsoft.com/office/drawing/2010/main"/>
                      </a:ext>
                    </a:extLst>
                  </pic:spPr>
                </pic:pic>
              </a:graphicData>
            </a:graphic>
          </wp:inline>
        </w:drawing>
      </w:r>
    </w:p>
    <w:p w14:paraId="702DEF23" w14:textId="77777777" w:rsidR="008052B4" w:rsidRPr="00586545" w:rsidRDefault="001F1CE6" w:rsidP="001F1CE6">
      <w:pPr>
        <w:pStyle w:val="Caption"/>
      </w:pPr>
      <w:r w:rsidRPr="00586545">
        <w:t xml:space="preserve">Voorbeeld </w:t>
      </w:r>
      <w:r w:rsidR="0014277D" w:rsidRPr="00586545">
        <w:fldChar w:fldCharType="begin"/>
      </w:r>
      <w:r w:rsidR="0014277D" w:rsidRPr="00586545">
        <w:instrText xml:space="preserve"> SEQ Voorbeeld \* ARABIC </w:instrText>
      </w:r>
      <w:r w:rsidR="0014277D" w:rsidRPr="00586545">
        <w:fldChar w:fldCharType="separate"/>
      </w:r>
      <w:r w:rsidR="0047312E" w:rsidRPr="00586545">
        <w:rPr>
          <w:noProof/>
        </w:rPr>
        <w:t>1</w:t>
      </w:r>
      <w:r w:rsidR="0014277D" w:rsidRPr="00586545">
        <w:rPr>
          <w:noProof/>
        </w:rPr>
        <w:fldChar w:fldCharType="end"/>
      </w:r>
    </w:p>
    <w:p w14:paraId="2D3BFE70" w14:textId="77777777" w:rsidR="0014277D" w:rsidRPr="00586545" w:rsidRDefault="0014277D">
      <w:pPr>
        <w:spacing w:after="240" w:line="252" w:lineRule="auto"/>
        <w:ind w:left="0" w:right="0"/>
        <w:rPr>
          <w:rFonts w:asciiTheme="majorHAnsi" w:eastAsiaTheme="majorEastAsia" w:hAnsiTheme="majorHAnsi" w:cstheme="majorBidi"/>
          <w:caps/>
          <w:color w:val="DD8047" w:themeColor="accent2"/>
          <w:sz w:val="24"/>
          <w:szCs w:val="24"/>
        </w:rPr>
      </w:pPr>
      <w:r w:rsidRPr="00586545">
        <w:br w:type="page"/>
      </w:r>
    </w:p>
    <w:p w14:paraId="719CD7BD" w14:textId="77777777" w:rsidR="00C67F7E" w:rsidRPr="00586545" w:rsidRDefault="00C67F7E" w:rsidP="004F7BAD">
      <w:pPr>
        <w:pStyle w:val="Heading2"/>
      </w:pPr>
      <w:bookmarkStart w:id="27" w:name="_Toc484157702"/>
      <w:r w:rsidRPr="00586545">
        <w:lastRenderedPageBreak/>
        <w:t>Invoer en uitvoer</w:t>
      </w:r>
      <w:bookmarkEnd w:id="27"/>
    </w:p>
    <w:p w14:paraId="290D71AF" w14:textId="77777777" w:rsidR="00D46355" w:rsidRPr="00586545" w:rsidRDefault="00D46355" w:rsidP="00903B0A">
      <w:r w:rsidRPr="00586545">
        <w:t>Het selectieveld achter “</w:t>
      </w:r>
      <w:r w:rsidR="00CA3177" w:rsidRPr="00586545">
        <w:t>Pakket</w:t>
      </w:r>
      <w:r w:rsidRPr="00586545">
        <w:t xml:space="preserve">” is </w:t>
      </w:r>
      <w:proofErr w:type="spellStart"/>
      <w:r w:rsidRPr="00586545">
        <w:t>selecteerbaar</w:t>
      </w:r>
      <w:proofErr w:type="spellEnd"/>
      <w:r w:rsidRPr="00586545">
        <w:t xml:space="preserve"> uit </w:t>
      </w:r>
      <w:r w:rsidR="000623A5" w:rsidRPr="00586545">
        <w:t>“</w:t>
      </w:r>
      <w:proofErr w:type="spellStart"/>
      <w:r w:rsidR="000623A5" w:rsidRPr="00586545">
        <w:t>Twinfield</w:t>
      </w:r>
      <w:proofErr w:type="spellEnd"/>
      <w:r w:rsidR="000623A5" w:rsidRPr="00586545">
        <w:t>”</w:t>
      </w:r>
      <w:r w:rsidRPr="00586545">
        <w:t xml:space="preserve"> of “Geen”. </w:t>
      </w:r>
      <w:r w:rsidR="00CA3177" w:rsidRPr="00586545">
        <w:t xml:space="preserve">Om geen gebruik te maken van een boekhoudpakket in </w:t>
      </w:r>
      <w:proofErr w:type="spellStart"/>
      <w:r w:rsidR="00CA3177" w:rsidRPr="00586545">
        <w:t>TwentyFour</w:t>
      </w:r>
      <w:proofErr w:type="spellEnd"/>
      <w:r w:rsidR="00AA0F97" w:rsidRPr="00586545">
        <w:t xml:space="preserve"> wordt</w:t>
      </w:r>
      <w:r w:rsidR="00462B1A" w:rsidRPr="00586545">
        <w:t xml:space="preserve"> met</w:t>
      </w:r>
      <w:r w:rsidR="00CA3177" w:rsidRPr="00586545">
        <w:t xml:space="preserve"> selectie</w:t>
      </w:r>
      <w:r w:rsidR="00AA0F97" w:rsidRPr="00586545">
        <w:t xml:space="preserve"> van</w:t>
      </w:r>
      <w:r w:rsidR="00CA3177" w:rsidRPr="00586545">
        <w:t xml:space="preserve"> “Geen” een “Opslaan” knop weergegeven. Door op deze knop te klik</w:t>
      </w:r>
      <w:r w:rsidR="000623A5" w:rsidRPr="00586545">
        <w:t>ken worden huidige configuratie</w:t>
      </w:r>
      <w:r w:rsidR="00CA3177" w:rsidRPr="00586545">
        <w:t>gegevens verwijderd</w:t>
      </w:r>
      <w:r w:rsidR="000623A5" w:rsidRPr="00586545">
        <w:t>. Zonder configuratie</w:t>
      </w:r>
      <w:r w:rsidR="00AA0F97" w:rsidRPr="00586545">
        <w:t xml:space="preserve">gegevens zijn functionaliteiten m.b.t. boekhoudpakketten niet beschikbaar in </w:t>
      </w:r>
      <w:proofErr w:type="spellStart"/>
      <w:r w:rsidR="00AA0F97" w:rsidRPr="00586545">
        <w:t>TwentyFour</w:t>
      </w:r>
      <w:proofErr w:type="spellEnd"/>
      <w:r w:rsidR="00AA0F97" w:rsidRPr="00586545">
        <w:t>.</w:t>
      </w:r>
    </w:p>
    <w:p w14:paraId="03CF2284" w14:textId="13216BE8" w:rsidR="0051088C" w:rsidRPr="00586545" w:rsidRDefault="002122B3" w:rsidP="00AA0F97">
      <w:r>
        <w:t>E</w:t>
      </w:r>
      <w:r w:rsidR="00E74F65">
        <w:t>en formulier</w:t>
      </w:r>
      <w:r>
        <w:t xml:space="preserve"> wordt bij selectie van “</w:t>
      </w:r>
      <w:proofErr w:type="spellStart"/>
      <w:r>
        <w:t>Twinfield</w:t>
      </w:r>
      <w:proofErr w:type="spellEnd"/>
      <w:r>
        <w:t>”</w:t>
      </w:r>
      <w:r w:rsidR="00E74F65">
        <w:t xml:space="preserve"> </w:t>
      </w:r>
      <w:r w:rsidR="00D46355" w:rsidRPr="00586545">
        <w:t>weergegeven</w:t>
      </w:r>
      <w:r w:rsidR="00903B0A" w:rsidRPr="00586545">
        <w:t xml:space="preserve">. </w:t>
      </w:r>
      <w:r w:rsidR="00371D7A" w:rsidRPr="00586545">
        <w:t>Alle invoervelden</w:t>
      </w:r>
      <w:r w:rsidR="00E74F65">
        <w:t xml:space="preserve"> van het formulier</w:t>
      </w:r>
      <w:r w:rsidR="00371D7A" w:rsidRPr="00586545">
        <w:t xml:space="preserve"> </w:t>
      </w:r>
      <w:r>
        <w:t xml:space="preserve">moeten juist en volledig worden ingevuld </w:t>
      </w:r>
      <w:r w:rsidR="00E549DC" w:rsidRPr="00586545">
        <w:t xml:space="preserve">om </w:t>
      </w:r>
      <w:r w:rsidR="00857F54" w:rsidRPr="00586545">
        <w:t>btw</w:t>
      </w:r>
      <w:r w:rsidR="004452DE" w:rsidRPr="00586545">
        <w:t>-</w:t>
      </w:r>
      <w:r w:rsidR="00E549DC" w:rsidRPr="00586545">
        <w:t xml:space="preserve">codes op te halen met de knop “Opties ophalen”. </w:t>
      </w:r>
      <w:r w:rsidR="008560B5" w:rsidRPr="00586545">
        <w:t>Een succesmelding</w:t>
      </w:r>
      <w:r w:rsidR="002B22E4" w:rsidRPr="00586545">
        <w:t xml:space="preserve"> hiervan </w:t>
      </w:r>
      <w:r w:rsidR="008560B5" w:rsidRPr="00586545">
        <w:t>wordt getoond</w:t>
      </w:r>
      <w:r w:rsidR="002B22E4" w:rsidRPr="00586545">
        <w:t xml:space="preserve"> zodra de codes met succes zijn opgehaald.</w:t>
      </w:r>
      <w:r w:rsidR="00C46D9D" w:rsidRPr="00586545">
        <w:t xml:space="preserve"> </w:t>
      </w:r>
      <w:r w:rsidR="0051088C" w:rsidRPr="00586545">
        <w:t>Foutmeldingen worden weergegeven als de logingegevens niet juist zijn of als invoervelden leeg zijn. Bij succes zijn de</w:t>
      </w:r>
      <w:r w:rsidR="00C46D9D" w:rsidRPr="00586545">
        <w:t xml:space="preserve"> </w:t>
      </w:r>
      <w:r w:rsidR="0051088C" w:rsidRPr="00586545">
        <w:t>btw-</w:t>
      </w:r>
      <w:r w:rsidR="00C46D9D" w:rsidRPr="00586545">
        <w:t xml:space="preserve">codes </w:t>
      </w:r>
      <w:proofErr w:type="spellStart"/>
      <w:r w:rsidR="0051088C" w:rsidRPr="00586545">
        <w:t>selecteerbaar</w:t>
      </w:r>
      <w:proofErr w:type="spellEnd"/>
      <w:r w:rsidR="0051088C" w:rsidRPr="00586545">
        <w:t xml:space="preserve"> </w:t>
      </w:r>
      <w:r w:rsidR="00C46D9D" w:rsidRPr="00586545">
        <w:t>in de sel</w:t>
      </w:r>
      <w:r w:rsidR="008560B5" w:rsidRPr="00586545">
        <w:t>ectie</w:t>
      </w:r>
      <w:r w:rsidR="00C46D9D" w:rsidRPr="00586545">
        <w:t>velden achter de btw-velden. Achter</w:t>
      </w:r>
      <w:r w:rsidR="002B22E4" w:rsidRPr="00586545">
        <w:t xml:space="preserve"> </w:t>
      </w:r>
      <w:r w:rsidR="00C46D9D" w:rsidRPr="00586545">
        <w:t xml:space="preserve">“Btw 21% (NL)” dient de verkoop btw-code van 21% te worden geselecteerd en achter “Btw 0%” de verkoopcode van 0%. </w:t>
      </w:r>
      <w:r w:rsidR="0085421C" w:rsidRPr="00586545">
        <w:t>Uiteindelijk zijn de gegevens op te slaan door op de knop “Opslaan” te klikken. De knop “Annuleren” ververst de pagina en verwijderd alle ingevoerde gegevens.</w:t>
      </w:r>
      <w:r w:rsidR="008560B5" w:rsidRPr="00586545">
        <w:t xml:space="preserve"> </w:t>
      </w:r>
    </w:p>
    <w:p w14:paraId="3C6BD08F" w14:textId="77777777" w:rsidR="0055661B" w:rsidRPr="00586545" w:rsidRDefault="004F7BAD" w:rsidP="0055661B">
      <w:pPr>
        <w:pStyle w:val="Heading3"/>
      </w:pPr>
      <w:bookmarkStart w:id="28" w:name="_Toc484157703"/>
      <w:r w:rsidRPr="00586545">
        <w:t>Twinfieldgegevens</w:t>
      </w:r>
      <w:bookmarkEnd w:id="28"/>
    </w:p>
    <w:p w14:paraId="0F2CD70B" w14:textId="77777777" w:rsidR="00371D7A" w:rsidRPr="00586545" w:rsidRDefault="00462B1A" w:rsidP="00371D7A">
      <w:r w:rsidRPr="00586545">
        <w:t>De vereiste gegevens v</w:t>
      </w:r>
      <w:r w:rsidR="0051088C" w:rsidRPr="00586545">
        <w:t>oor</w:t>
      </w:r>
      <w:r w:rsidR="003A2384" w:rsidRPr="00586545">
        <w:t xml:space="preserve"> het gebruik van</w:t>
      </w:r>
      <w:r w:rsidR="0051088C" w:rsidRPr="00586545">
        <w:t xml:space="preserve"> </w:t>
      </w:r>
      <w:proofErr w:type="spellStart"/>
      <w:r w:rsidR="00371D7A" w:rsidRPr="00586545">
        <w:t>Twinfield</w:t>
      </w:r>
      <w:proofErr w:type="spellEnd"/>
      <w:r w:rsidR="003A2384" w:rsidRPr="00586545">
        <w:t xml:space="preserve"> in </w:t>
      </w:r>
      <w:proofErr w:type="spellStart"/>
      <w:r w:rsidR="003A2384" w:rsidRPr="00586545">
        <w:t>TwentyFour</w:t>
      </w:r>
      <w:proofErr w:type="spellEnd"/>
      <w:r w:rsidR="00371D7A" w:rsidRPr="00586545">
        <w:t xml:space="preserve"> </w:t>
      </w:r>
      <w:r w:rsidR="003A2384" w:rsidRPr="00586545">
        <w:t>z</w:t>
      </w:r>
      <w:r w:rsidRPr="00586545">
        <w:t xml:space="preserve">ijn </w:t>
      </w:r>
      <w:r w:rsidR="00524729">
        <w:t>omschreven</w:t>
      </w:r>
      <w:r w:rsidRPr="00586545">
        <w:t xml:space="preserve"> in de volgende tabel.</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2250"/>
        <w:gridCol w:w="7110"/>
      </w:tblGrid>
      <w:tr w:rsidR="0055661B" w:rsidRPr="00586545" w14:paraId="5D262084" w14:textId="77777777" w:rsidTr="001252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tcBorders>
            <w:vAlign w:val="bottom"/>
          </w:tcPr>
          <w:p w14:paraId="46427359" w14:textId="77777777" w:rsidR="0055661B" w:rsidRPr="00586545" w:rsidRDefault="00C90496" w:rsidP="0014277D">
            <w:pPr>
              <w:pStyle w:val="Tabletext"/>
            </w:pPr>
            <w:r w:rsidRPr="00586545">
              <w:t>Invoergegeven</w:t>
            </w:r>
          </w:p>
        </w:tc>
        <w:tc>
          <w:tcPr>
            <w:tcW w:w="7110" w:type="dxa"/>
            <w:tcBorders>
              <w:top w:val="nil"/>
              <w:right w:val="nil"/>
            </w:tcBorders>
            <w:vAlign w:val="bottom"/>
          </w:tcPr>
          <w:p w14:paraId="7E4FF991" w14:textId="77777777" w:rsidR="0055661B" w:rsidRPr="00586545" w:rsidRDefault="00524729" w:rsidP="0014277D">
            <w:pPr>
              <w:pStyle w:val="Tabletext"/>
              <w:cnfStyle w:val="100000000000" w:firstRow="1" w:lastRow="0" w:firstColumn="0" w:lastColumn="0" w:oddVBand="0" w:evenVBand="0" w:oddHBand="0" w:evenHBand="0" w:firstRowFirstColumn="0" w:firstRowLastColumn="0" w:lastRowFirstColumn="0" w:lastRowLastColumn="0"/>
            </w:pPr>
            <w:r>
              <w:t>Omschrijving</w:t>
            </w:r>
          </w:p>
        </w:tc>
      </w:tr>
      <w:tr w:rsidR="0055661B" w:rsidRPr="00586545" w14:paraId="38378D36" w14:textId="77777777" w:rsidTr="0012520C">
        <w:tc>
          <w:tcPr>
            <w:cnfStyle w:val="001000000000" w:firstRow="0" w:lastRow="0" w:firstColumn="1" w:lastColumn="0" w:oddVBand="0" w:evenVBand="0" w:oddHBand="0" w:evenHBand="0" w:firstRowFirstColumn="0" w:firstRowLastColumn="0" w:lastRowFirstColumn="0" w:lastRowLastColumn="0"/>
            <w:tcW w:w="2250" w:type="dxa"/>
            <w:tcBorders>
              <w:left w:val="nil"/>
            </w:tcBorders>
          </w:tcPr>
          <w:p w14:paraId="1ABA5713" w14:textId="77777777" w:rsidR="0055661B" w:rsidRPr="00586545" w:rsidRDefault="0055661B" w:rsidP="0014277D">
            <w:pPr>
              <w:pStyle w:val="Tabletext"/>
            </w:pPr>
            <w:r w:rsidRPr="00586545">
              <w:t>Gebruiker</w:t>
            </w:r>
          </w:p>
        </w:tc>
        <w:tc>
          <w:tcPr>
            <w:tcW w:w="7110" w:type="dxa"/>
            <w:tcBorders>
              <w:right w:val="nil"/>
            </w:tcBorders>
          </w:tcPr>
          <w:p w14:paraId="79AB35B0" w14:textId="77777777" w:rsidR="0055661B" w:rsidRPr="00586545" w:rsidRDefault="008F7114" w:rsidP="0014277D">
            <w:pPr>
              <w:pStyle w:val="Tabletext"/>
              <w:cnfStyle w:val="000000000000" w:firstRow="0" w:lastRow="0" w:firstColumn="0" w:lastColumn="0" w:oddVBand="0" w:evenVBand="0" w:oddHBand="0" w:evenHBand="0" w:firstRowFirstColumn="0" w:firstRowLastColumn="0" w:lastRowFirstColumn="0" w:lastRowLastColumn="0"/>
            </w:pPr>
            <w:r w:rsidRPr="00586545">
              <w:t>Vereiste</w:t>
            </w:r>
            <w:r w:rsidR="003A2384" w:rsidRPr="00586545">
              <w:t xml:space="preserve"> </w:t>
            </w:r>
            <w:proofErr w:type="spellStart"/>
            <w:r w:rsidR="003A2384" w:rsidRPr="00586545">
              <w:t>Twinfield</w:t>
            </w:r>
            <w:proofErr w:type="spellEnd"/>
            <w:r w:rsidR="003A2384" w:rsidRPr="00586545">
              <w:t xml:space="preserve"> logingegeven.</w:t>
            </w:r>
          </w:p>
        </w:tc>
      </w:tr>
      <w:tr w:rsidR="003A2384" w:rsidRPr="00586545" w14:paraId="66CE9542" w14:textId="77777777" w:rsidTr="0012520C">
        <w:tc>
          <w:tcPr>
            <w:cnfStyle w:val="001000000000" w:firstRow="0" w:lastRow="0" w:firstColumn="1" w:lastColumn="0" w:oddVBand="0" w:evenVBand="0" w:oddHBand="0" w:evenHBand="0" w:firstRowFirstColumn="0" w:firstRowLastColumn="0" w:lastRowFirstColumn="0" w:lastRowLastColumn="0"/>
            <w:tcW w:w="2250" w:type="dxa"/>
            <w:tcBorders>
              <w:left w:val="nil"/>
            </w:tcBorders>
          </w:tcPr>
          <w:p w14:paraId="4631163A" w14:textId="77777777" w:rsidR="003A2384" w:rsidRPr="00586545" w:rsidRDefault="003A2384" w:rsidP="003A2384">
            <w:pPr>
              <w:pStyle w:val="Tabletext"/>
            </w:pPr>
            <w:r w:rsidRPr="00586545">
              <w:t>Wachtwoord</w:t>
            </w:r>
          </w:p>
        </w:tc>
        <w:tc>
          <w:tcPr>
            <w:tcW w:w="7110" w:type="dxa"/>
            <w:tcBorders>
              <w:right w:val="nil"/>
            </w:tcBorders>
          </w:tcPr>
          <w:p w14:paraId="642E7F18" w14:textId="77777777" w:rsidR="003A2384" w:rsidRPr="00586545" w:rsidRDefault="003A2384" w:rsidP="003A2384">
            <w:pPr>
              <w:pStyle w:val="Tabletext"/>
              <w:cnfStyle w:val="000000000000" w:firstRow="0" w:lastRow="0" w:firstColumn="0" w:lastColumn="0" w:oddVBand="0" w:evenVBand="0" w:oddHBand="0" w:evenHBand="0" w:firstRowFirstColumn="0" w:firstRowLastColumn="0" w:lastRowFirstColumn="0" w:lastRowLastColumn="0"/>
            </w:pPr>
            <w:r w:rsidRPr="00586545">
              <w:t xml:space="preserve">Vereiste </w:t>
            </w:r>
            <w:proofErr w:type="spellStart"/>
            <w:r w:rsidRPr="00586545">
              <w:t>Twinfield</w:t>
            </w:r>
            <w:proofErr w:type="spellEnd"/>
            <w:r w:rsidRPr="00586545">
              <w:t xml:space="preserve"> logingegeven.</w:t>
            </w:r>
          </w:p>
        </w:tc>
      </w:tr>
      <w:tr w:rsidR="003A2384" w:rsidRPr="00586545" w14:paraId="28B99E95" w14:textId="77777777" w:rsidTr="0012520C">
        <w:tc>
          <w:tcPr>
            <w:cnfStyle w:val="001000000000" w:firstRow="0" w:lastRow="0" w:firstColumn="1" w:lastColumn="0" w:oddVBand="0" w:evenVBand="0" w:oddHBand="0" w:evenHBand="0" w:firstRowFirstColumn="0" w:firstRowLastColumn="0" w:lastRowFirstColumn="0" w:lastRowLastColumn="0"/>
            <w:tcW w:w="2250" w:type="dxa"/>
            <w:tcBorders>
              <w:left w:val="nil"/>
            </w:tcBorders>
          </w:tcPr>
          <w:p w14:paraId="1E40E124" w14:textId="77777777" w:rsidR="003A2384" w:rsidRPr="00586545" w:rsidRDefault="003A2384" w:rsidP="003A2384">
            <w:pPr>
              <w:pStyle w:val="Tabletext"/>
            </w:pPr>
            <w:r w:rsidRPr="00586545">
              <w:t>Omgeving</w:t>
            </w:r>
          </w:p>
        </w:tc>
        <w:tc>
          <w:tcPr>
            <w:tcW w:w="7110" w:type="dxa"/>
            <w:tcBorders>
              <w:right w:val="nil"/>
            </w:tcBorders>
          </w:tcPr>
          <w:p w14:paraId="3A09E597" w14:textId="77777777" w:rsidR="003A2384" w:rsidRPr="00586545" w:rsidRDefault="003A2384" w:rsidP="003A2384">
            <w:pPr>
              <w:pStyle w:val="Tabletext"/>
              <w:cnfStyle w:val="000000000000" w:firstRow="0" w:lastRow="0" w:firstColumn="0" w:lastColumn="0" w:oddVBand="0" w:evenVBand="0" w:oddHBand="0" w:evenHBand="0" w:firstRowFirstColumn="0" w:firstRowLastColumn="0" w:lastRowFirstColumn="0" w:lastRowLastColumn="0"/>
            </w:pPr>
            <w:r w:rsidRPr="00586545">
              <w:t xml:space="preserve">Vereiste </w:t>
            </w:r>
            <w:proofErr w:type="spellStart"/>
            <w:r w:rsidRPr="00586545">
              <w:t>Twinfield</w:t>
            </w:r>
            <w:proofErr w:type="spellEnd"/>
            <w:r w:rsidRPr="00586545">
              <w:t xml:space="preserve"> logingegeven.</w:t>
            </w:r>
          </w:p>
        </w:tc>
      </w:tr>
      <w:tr w:rsidR="003A2384" w:rsidRPr="00586545" w14:paraId="4A7BD2BE" w14:textId="77777777" w:rsidTr="0012520C">
        <w:tc>
          <w:tcPr>
            <w:cnfStyle w:val="001000000000" w:firstRow="0" w:lastRow="0" w:firstColumn="1" w:lastColumn="0" w:oddVBand="0" w:evenVBand="0" w:oddHBand="0" w:evenHBand="0" w:firstRowFirstColumn="0" w:firstRowLastColumn="0" w:lastRowFirstColumn="0" w:lastRowLastColumn="0"/>
            <w:tcW w:w="2250" w:type="dxa"/>
            <w:tcBorders>
              <w:left w:val="nil"/>
            </w:tcBorders>
          </w:tcPr>
          <w:p w14:paraId="740593F7" w14:textId="77777777" w:rsidR="003A2384" w:rsidRPr="00586545" w:rsidRDefault="003A2384" w:rsidP="003A2384">
            <w:pPr>
              <w:pStyle w:val="Tabletext"/>
            </w:pPr>
            <w:r w:rsidRPr="00586545">
              <w:t>Administratie</w:t>
            </w:r>
          </w:p>
        </w:tc>
        <w:tc>
          <w:tcPr>
            <w:tcW w:w="7110" w:type="dxa"/>
            <w:tcBorders>
              <w:right w:val="nil"/>
            </w:tcBorders>
          </w:tcPr>
          <w:p w14:paraId="150A62C5" w14:textId="77777777" w:rsidR="003A2384" w:rsidRPr="00586545" w:rsidRDefault="003A2384" w:rsidP="003A2384">
            <w:pPr>
              <w:pStyle w:val="Tabletext"/>
              <w:cnfStyle w:val="000000000000" w:firstRow="0" w:lastRow="0" w:firstColumn="0" w:lastColumn="0" w:oddVBand="0" w:evenVBand="0" w:oddHBand="0" w:evenHBand="0" w:firstRowFirstColumn="0" w:firstRowLastColumn="0" w:lastRowFirstColumn="0" w:lastRowLastColumn="0"/>
            </w:pPr>
            <w:r w:rsidRPr="00586545">
              <w:t>Een omgeving kan meerdere administraties bevatten.</w:t>
            </w:r>
          </w:p>
        </w:tc>
      </w:tr>
      <w:tr w:rsidR="003A2384" w:rsidRPr="00586545" w14:paraId="7058B200" w14:textId="77777777" w:rsidTr="0012520C">
        <w:tc>
          <w:tcPr>
            <w:cnfStyle w:val="001000000000" w:firstRow="0" w:lastRow="0" w:firstColumn="1" w:lastColumn="0" w:oddVBand="0" w:evenVBand="0" w:oddHBand="0" w:evenHBand="0" w:firstRowFirstColumn="0" w:firstRowLastColumn="0" w:lastRowFirstColumn="0" w:lastRowLastColumn="0"/>
            <w:tcW w:w="2250" w:type="dxa"/>
            <w:tcBorders>
              <w:left w:val="nil"/>
            </w:tcBorders>
          </w:tcPr>
          <w:p w14:paraId="0B509F30" w14:textId="77777777" w:rsidR="003A2384" w:rsidRPr="00586545" w:rsidRDefault="003A2384" w:rsidP="003A2384">
            <w:pPr>
              <w:pStyle w:val="Tabletext"/>
            </w:pPr>
            <w:r w:rsidRPr="00586545">
              <w:t>Omzetrekening</w:t>
            </w:r>
          </w:p>
        </w:tc>
        <w:tc>
          <w:tcPr>
            <w:tcW w:w="7110" w:type="dxa"/>
            <w:tcBorders>
              <w:right w:val="nil"/>
            </w:tcBorders>
          </w:tcPr>
          <w:p w14:paraId="2EF7B7F3" w14:textId="77777777" w:rsidR="003A2384" w:rsidRPr="00586545" w:rsidRDefault="003A2384" w:rsidP="003A2384">
            <w:pPr>
              <w:pStyle w:val="Tabletext"/>
              <w:cnfStyle w:val="000000000000" w:firstRow="0" w:lastRow="0" w:firstColumn="0" w:lastColumn="0" w:oddVBand="0" w:evenVBand="0" w:oddHBand="0" w:evenHBand="0" w:firstRowFirstColumn="0" w:firstRowLastColumn="0" w:lastRowFirstColumn="0" w:lastRowLastColumn="0"/>
            </w:pPr>
            <w:r w:rsidRPr="00586545">
              <w:t xml:space="preserve">De rekening waarop de inkomsten </w:t>
            </w:r>
            <w:r w:rsidR="00C21910" w:rsidRPr="00586545">
              <w:t>vanuit</w:t>
            </w:r>
            <w:r w:rsidRPr="00586545">
              <w:t xml:space="preserve"> debiteuren worden geboekt.</w:t>
            </w:r>
          </w:p>
        </w:tc>
      </w:tr>
      <w:tr w:rsidR="003A2384" w:rsidRPr="00586545" w14:paraId="09CA7394" w14:textId="77777777" w:rsidTr="0012520C">
        <w:tc>
          <w:tcPr>
            <w:cnfStyle w:val="001000000000" w:firstRow="0" w:lastRow="0" w:firstColumn="1" w:lastColumn="0" w:oddVBand="0" w:evenVBand="0" w:oddHBand="0" w:evenHBand="0" w:firstRowFirstColumn="0" w:firstRowLastColumn="0" w:lastRowFirstColumn="0" w:lastRowLastColumn="0"/>
            <w:tcW w:w="2250" w:type="dxa"/>
            <w:tcBorders>
              <w:left w:val="nil"/>
            </w:tcBorders>
          </w:tcPr>
          <w:p w14:paraId="15B1AA35" w14:textId="77777777" w:rsidR="003A2384" w:rsidRPr="00586545" w:rsidRDefault="003A2384" w:rsidP="003A2384">
            <w:pPr>
              <w:pStyle w:val="Tabletext"/>
            </w:pPr>
            <w:r w:rsidRPr="00586545">
              <w:t>Debiteurenrekening</w:t>
            </w:r>
          </w:p>
        </w:tc>
        <w:tc>
          <w:tcPr>
            <w:tcW w:w="7110" w:type="dxa"/>
            <w:tcBorders>
              <w:right w:val="nil"/>
            </w:tcBorders>
          </w:tcPr>
          <w:p w14:paraId="5BDB5EA3" w14:textId="77777777" w:rsidR="003A2384" w:rsidRPr="00586545" w:rsidRDefault="003A2384" w:rsidP="003A2384">
            <w:pPr>
              <w:pStyle w:val="Tabletext"/>
              <w:cnfStyle w:val="000000000000" w:firstRow="0" w:lastRow="0" w:firstColumn="0" w:lastColumn="0" w:oddVBand="0" w:evenVBand="0" w:oddHBand="0" w:evenHBand="0" w:firstRowFirstColumn="0" w:firstRowLastColumn="0" w:lastRowFirstColumn="0" w:lastRowLastColumn="0"/>
            </w:pPr>
            <w:r w:rsidRPr="00586545">
              <w:t>De rekening waarop debiteuren worden geboekt.</w:t>
            </w:r>
          </w:p>
        </w:tc>
      </w:tr>
      <w:tr w:rsidR="003A2384" w:rsidRPr="00586545" w14:paraId="55CD8E83" w14:textId="77777777" w:rsidTr="0012520C">
        <w:tc>
          <w:tcPr>
            <w:cnfStyle w:val="001000000000" w:firstRow="0" w:lastRow="0" w:firstColumn="1" w:lastColumn="0" w:oddVBand="0" w:evenVBand="0" w:oddHBand="0" w:evenHBand="0" w:firstRowFirstColumn="0" w:firstRowLastColumn="0" w:lastRowFirstColumn="0" w:lastRowLastColumn="0"/>
            <w:tcW w:w="2250" w:type="dxa"/>
            <w:tcBorders>
              <w:left w:val="nil"/>
            </w:tcBorders>
          </w:tcPr>
          <w:p w14:paraId="36C09882" w14:textId="77777777" w:rsidR="003A2384" w:rsidRPr="00586545" w:rsidRDefault="003A2384" w:rsidP="003A2384">
            <w:pPr>
              <w:pStyle w:val="Tabletext"/>
            </w:pPr>
            <w:r w:rsidRPr="00586545">
              <w:t>Btw 21% (NL)</w:t>
            </w:r>
          </w:p>
        </w:tc>
        <w:tc>
          <w:tcPr>
            <w:tcW w:w="7110" w:type="dxa"/>
            <w:tcBorders>
              <w:right w:val="nil"/>
            </w:tcBorders>
          </w:tcPr>
          <w:p w14:paraId="15A77F5B" w14:textId="77777777" w:rsidR="003A2384" w:rsidRPr="00586545" w:rsidRDefault="003A2384" w:rsidP="003A2384">
            <w:pPr>
              <w:pStyle w:val="Tabletext"/>
              <w:cnfStyle w:val="000000000000" w:firstRow="0" w:lastRow="0" w:firstColumn="0" w:lastColumn="0" w:oddVBand="0" w:evenVBand="0" w:oddHBand="0" w:evenHBand="0" w:firstRowFirstColumn="0" w:firstRowLastColumn="0" w:lastRowFirstColumn="0" w:lastRowLastColumn="0"/>
            </w:pPr>
            <w:r w:rsidRPr="00586545">
              <w:t>Op te halen verkoop btw-code van 21%</w:t>
            </w:r>
            <w:r w:rsidR="00C21910" w:rsidRPr="00586545">
              <w:t>.</w:t>
            </w:r>
          </w:p>
        </w:tc>
      </w:tr>
      <w:tr w:rsidR="003A2384" w:rsidRPr="00586545" w14:paraId="3D865C0D" w14:textId="77777777" w:rsidTr="0012520C">
        <w:tc>
          <w:tcPr>
            <w:cnfStyle w:val="001000000000" w:firstRow="0" w:lastRow="0" w:firstColumn="1" w:lastColumn="0" w:oddVBand="0" w:evenVBand="0" w:oddHBand="0" w:evenHBand="0" w:firstRowFirstColumn="0" w:firstRowLastColumn="0" w:lastRowFirstColumn="0" w:lastRowLastColumn="0"/>
            <w:tcW w:w="2250" w:type="dxa"/>
            <w:tcBorders>
              <w:left w:val="nil"/>
            </w:tcBorders>
          </w:tcPr>
          <w:p w14:paraId="49E12A3B" w14:textId="77777777" w:rsidR="003A2384" w:rsidRPr="00586545" w:rsidRDefault="003A2384" w:rsidP="003A2384">
            <w:pPr>
              <w:pStyle w:val="Tabletext"/>
            </w:pPr>
            <w:r w:rsidRPr="00586545">
              <w:t>Btw 0%</w:t>
            </w:r>
          </w:p>
        </w:tc>
        <w:tc>
          <w:tcPr>
            <w:tcW w:w="7110" w:type="dxa"/>
            <w:tcBorders>
              <w:right w:val="nil"/>
            </w:tcBorders>
          </w:tcPr>
          <w:p w14:paraId="5E1DEFD3" w14:textId="77777777" w:rsidR="003A2384" w:rsidRPr="00586545" w:rsidRDefault="003A2384" w:rsidP="003A2384">
            <w:pPr>
              <w:pStyle w:val="Tabletext"/>
              <w:cnfStyle w:val="000000000000" w:firstRow="0" w:lastRow="0" w:firstColumn="0" w:lastColumn="0" w:oddVBand="0" w:evenVBand="0" w:oddHBand="0" w:evenHBand="0" w:firstRowFirstColumn="0" w:firstRowLastColumn="0" w:lastRowFirstColumn="0" w:lastRowLastColumn="0"/>
            </w:pPr>
            <w:r w:rsidRPr="00586545">
              <w:t>Op te halen verkoop btw-code van 0%</w:t>
            </w:r>
            <w:r w:rsidR="00C21910" w:rsidRPr="00586545">
              <w:t>.</w:t>
            </w:r>
          </w:p>
        </w:tc>
      </w:tr>
    </w:tbl>
    <w:p w14:paraId="668635DD" w14:textId="77777777" w:rsidR="0055661B" w:rsidRPr="00586545" w:rsidRDefault="0055661B" w:rsidP="0055661B"/>
    <w:p w14:paraId="45CD42A4" w14:textId="77777777" w:rsidR="00D442A2" w:rsidRPr="00586545" w:rsidRDefault="00D442A2">
      <w:pPr>
        <w:spacing w:after="240" w:line="252" w:lineRule="auto"/>
        <w:ind w:left="0" w:right="0"/>
        <w:rPr>
          <w:rFonts w:asciiTheme="majorHAnsi" w:eastAsiaTheme="majorEastAsia" w:hAnsiTheme="majorHAnsi" w:cstheme="majorBidi"/>
          <w:caps/>
          <w:color w:val="94B6D2" w:themeColor="accent1"/>
          <w:sz w:val="28"/>
          <w:szCs w:val="28"/>
        </w:rPr>
      </w:pPr>
      <w:r w:rsidRPr="00586545">
        <w:br w:type="page"/>
      </w:r>
    </w:p>
    <w:p w14:paraId="6E8261DF" w14:textId="77777777" w:rsidR="004B71C5" w:rsidRPr="00586545" w:rsidRDefault="004B71C5" w:rsidP="004F7BAD">
      <w:pPr>
        <w:pStyle w:val="Heading1"/>
      </w:pPr>
      <w:bookmarkStart w:id="29" w:name="_Toc484157704"/>
      <w:r w:rsidRPr="00586545">
        <w:lastRenderedPageBreak/>
        <w:t>Relaties</w:t>
      </w:r>
      <w:bookmarkEnd w:id="29"/>
    </w:p>
    <w:p w14:paraId="1AF18F1E" w14:textId="77777777" w:rsidR="00903B0A" w:rsidRPr="00586545" w:rsidRDefault="00903B0A" w:rsidP="00903B0A">
      <w:r w:rsidRPr="00586545">
        <w:t xml:space="preserve">In </w:t>
      </w:r>
      <w:proofErr w:type="spellStart"/>
      <w:r w:rsidRPr="00586545">
        <w:t>TwentyFour</w:t>
      </w:r>
      <w:proofErr w:type="spellEnd"/>
      <w:r w:rsidRPr="00586545">
        <w:t xml:space="preserve"> zijn klanten benaamd als </w:t>
      </w:r>
      <w:r w:rsidR="00C64BDA" w:rsidRPr="00586545">
        <w:t>“</w:t>
      </w:r>
      <w:r w:rsidRPr="00586545">
        <w:t>relatie</w:t>
      </w:r>
      <w:r w:rsidR="00C64BDA" w:rsidRPr="00586545">
        <w:t>s”</w:t>
      </w:r>
      <w:r w:rsidRPr="00586545">
        <w:t xml:space="preserve">. </w:t>
      </w:r>
      <w:r w:rsidR="00C64BDA" w:rsidRPr="00586545">
        <w:t xml:space="preserve">Iedere klant wordt als debiteur in </w:t>
      </w:r>
      <w:proofErr w:type="spellStart"/>
      <w:r w:rsidR="00C64BDA" w:rsidRPr="00586545">
        <w:t>Twinfield</w:t>
      </w:r>
      <w:proofErr w:type="spellEnd"/>
      <w:r w:rsidR="00C64BDA" w:rsidRPr="00586545">
        <w:t xml:space="preserve"> opgeslagen als ze tegoed hebben aan</w:t>
      </w:r>
      <w:r w:rsidR="00524729">
        <w:t xml:space="preserve"> de organisatie in </w:t>
      </w:r>
      <w:proofErr w:type="spellStart"/>
      <w:r w:rsidR="00524729">
        <w:t>TwentyFour</w:t>
      </w:r>
      <w:proofErr w:type="spellEnd"/>
      <w:r w:rsidR="00524729">
        <w:t xml:space="preserve">. Koppelingen zijn </w:t>
      </w:r>
      <w:r w:rsidR="00F974D4" w:rsidRPr="00586545">
        <w:t>dus</w:t>
      </w:r>
      <w:r w:rsidR="00524729">
        <w:t xml:space="preserve"> vereist tussen </w:t>
      </w:r>
      <w:r w:rsidR="00C64BDA" w:rsidRPr="00586545">
        <w:t>relatie</w:t>
      </w:r>
      <w:r w:rsidR="00524729">
        <w:t>s</w:t>
      </w:r>
      <w:r w:rsidR="00C64BDA" w:rsidRPr="00586545">
        <w:t xml:space="preserve"> in </w:t>
      </w:r>
      <w:proofErr w:type="spellStart"/>
      <w:r w:rsidR="00F974D4" w:rsidRPr="00586545">
        <w:t>TwentyFour</w:t>
      </w:r>
      <w:proofErr w:type="spellEnd"/>
      <w:r w:rsidR="00F974D4" w:rsidRPr="00586545">
        <w:t xml:space="preserve"> en </w:t>
      </w:r>
      <w:r w:rsidR="00C64BDA" w:rsidRPr="00586545">
        <w:t>debiteur</w:t>
      </w:r>
      <w:r w:rsidR="00524729">
        <w:t>en</w:t>
      </w:r>
      <w:r w:rsidR="00C64BDA" w:rsidRPr="00586545">
        <w:t xml:space="preserve"> in </w:t>
      </w:r>
      <w:proofErr w:type="spellStart"/>
      <w:r w:rsidR="00C64BDA" w:rsidRPr="00586545">
        <w:t>Twinfield</w:t>
      </w:r>
      <w:proofErr w:type="spellEnd"/>
      <w:r w:rsidR="00C64BDA" w:rsidRPr="00586545">
        <w:t>.</w:t>
      </w:r>
    </w:p>
    <w:p w14:paraId="400C22FA" w14:textId="77777777" w:rsidR="006C4A2E" w:rsidRPr="00586545" w:rsidRDefault="006C4A2E" w:rsidP="006C4A2E">
      <w:r w:rsidRPr="00586545">
        <w:t xml:space="preserve">Op deze pagina </w:t>
      </w:r>
      <w:r w:rsidR="00793EBC">
        <w:t>zijn de volgende functionaliteiten mogelijk</w:t>
      </w:r>
      <w:r w:rsidRPr="00586545">
        <w:t>:</w:t>
      </w:r>
    </w:p>
    <w:p w14:paraId="760A1F0E" w14:textId="77777777" w:rsidR="00983F97" w:rsidRPr="00E87B4D" w:rsidRDefault="00983F97" w:rsidP="00983F97">
      <w:pPr>
        <w:pStyle w:val="ListParagraph"/>
        <w:numPr>
          <w:ilvl w:val="0"/>
          <w:numId w:val="5"/>
        </w:numPr>
      </w:pPr>
      <w:r w:rsidRPr="00E87B4D">
        <w:t xml:space="preserve">Met een relatie in </w:t>
      </w:r>
      <w:proofErr w:type="spellStart"/>
      <w:r w:rsidRPr="00E87B4D">
        <w:t>TwentyFour</w:t>
      </w:r>
      <w:proofErr w:type="spellEnd"/>
      <w:r w:rsidRPr="00E87B4D">
        <w:t xml:space="preserve"> een nieuwe debiteur aanmaken in </w:t>
      </w:r>
      <w:proofErr w:type="spellStart"/>
      <w:r w:rsidRPr="00E87B4D">
        <w:t>Twinfield</w:t>
      </w:r>
      <w:proofErr w:type="spellEnd"/>
      <w:r w:rsidRPr="00E87B4D">
        <w:t>;</w:t>
      </w:r>
    </w:p>
    <w:p w14:paraId="7D565C47" w14:textId="77777777" w:rsidR="00983F97" w:rsidRPr="00E87B4D" w:rsidRDefault="00983F97" w:rsidP="00983F97">
      <w:pPr>
        <w:pStyle w:val="ListParagraph"/>
        <w:numPr>
          <w:ilvl w:val="0"/>
          <w:numId w:val="5"/>
        </w:numPr>
      </w:pPr>
      <w:r w:rsidRPr="00E87B4D">
        <w:t xml:space="preserve">Een lijst van debiteuren uit </w:t>
      </w:r>
      <w:proofErr w:type="spellStart"/>
      <w:r w:rsidRPr="00E87B4D">
        <w:t>Twinfield</w:t>
      </w:r>
      <w:proofErr w:type="spellEnd"/>
      <w:r w:rsidRPr="00E87B4D">
        <w:t xml:space="preserve"> waarnemen;</w:t>
      </w:r>
    </w:p>
    <w:p w14:paraId="751EF89D" w14:textId="77777777" w:rsidR="00983F97" w:rsidRPr="00E87B4D" w:rsidRDefault="00983F97" w:rsidP="00983F97">
      <w:pPr>
        <w:pStyle w:val="ListParagraph"/>
        <w:numPr>
          <w:ilvl w:val="0"/>
          <w:numId w:val="5"/>
        </w:numPr>
      </w:pPr>
      <w:r w:rsidRPr="00E87B4D">
        <w:t xml:space="preserve">Zoeken op debiteuren uit </w:t>
      </w:r>
      <w:proofErr w:type="spellStart"/>
      <w:r w:rsidRPr="00E87B4D">
        <w:t>Twinfield</w:t>
      </w:r>
      <w:proofErr w:type="spellEnd"/>
      <w:r w:rsidRPr="00E87B4D">
        <w:t>;</w:t>
      </w:r>
    </w:p>
    <w:p w14:paraId="4034A3BC" w14:textId="77777777" w:rsidR="00983F97" w:rsidRDefault="00983F97" w:rsidP="00983F97">
      <w:pPr>
        <w:pStyle w:val="ListParagraph"/>
        <w:numPr>
          <w:ilvl w:val="0"/>
          <w:numId w:val="5"/>
        </w:numPr>
      </w:pPr>
      <w:r w:rsidRPr="00E87B4D">
        <w:t xml:space="preserve">Een relatie koppelen met een debiteur uit </w:t>
      </w:r>
      <w:proofErr w:type="spellStart"/>
      <w:r w:rsidRPr="00E87B4D">
        <w:t>Twinfield</w:t>
      </w:r>
      <w:proofErr w:type="spellEnd"/>
      <w:r w:rsidRPr="00E87B4D">
        <w:t>;</w:t>
      </w:r>
    </w:p>
    <w:p w14:paraId="3E7A3126" w14:textId="40844B7C" w:rsidR="00983F97" w:rsidRPr="00E87B4D" w:rsidRDefault="00983F97" w:rsidP="00983F97">
      <w:pPr>
        <w:pStyle w:val="ListParagraph"/>
        <w:numPr>
          <w:ilvl w:val="0"/>
          <w:numId w:val="5"/>
        </w:numPr>
      </w:pPr>
      <w:r w:rsidRPr="00E87B4D">
        <w:t>De debiteurgegevens van de relatie waarnemen</w:t>
      </w:r>
      <w:r>
        <w:t>.</w:t>
      </w:r>
      <w:bookmarkStart w:id="30" w:name="_GoBack"/>
      <w:bookmarkEnd w:id="30"/>
    </w:p>
    <w:p w14:paraId="53AB898C" w14:textId="77777777" w:rsidR="001F1CE6" w:rsidRPr="00586545" w:rsidRDefault="00DA15BE" w:rsidP="001F1CE6">
      <w:pPr>
        <w:keepNext/>
      </w:pPr>
      <w:r w:rsidRPr="00586545">
        <w:rPr>
          <w:noProof/>
          <w:lang w:val="en-US" w:eastAsia="en-US"/>
        </w:rPr>
        <w:drawing>
          <wp:inline distT="0" distB="0" distL="0" distR="0" wp14:anchorId="6AC11B2E" wp14:editId="0D3C920D">
            <wp:extent cx="5943600"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62250"/>
                    </a:xfrm>
                    <a:prstGeom prst="rect">
                      <a:avLst/>
                    </a:prstGeom>
                  </pic:spPr>
                </pic:pic>
              </a:graphicData>
            </a:graphic>
          </wp:inline>
        </w:drawing>
      </w:r>
    </w:p>
    <w:p w14:paraId="76C8AAA1" w14:textId="77777777" w:rsidR="00DA15BE" w:rsidRPr="00586545" w:rsidRDefault="001F1CE6" w:rsidP="001F1CE6">
      <w:pPr>
        <w:pStyle w:val="Caption"/>
      </w:pPr>
      <w:r w:rsidRPr="00586545">
        <w:t xml:space="preserve">Voorbeeld </w:t>
      </w:r>
      <w:r w:rsidR="0014277D" w:rsidRPr="00586545">
        <w:fldChar w:fldCharType="begin"/>
      </w:r>
      <w:r w:rsidR="0014277D" w:rsidRPr="00586545">
        <w:instrText xml:space="preserve"> SEQ Voorbeeld \* ARABIC </w:instrText>
      </w:r>
      <w:r w:rsidR="0014277D" w:rsidRPr="00586545">
        <w:fldChar w:fldCharType="separate"/>
      </w:r>
      <w:r w:rsidR="0047312E" w:rsidRPr="00586545">
        <w:rPr>
          <w:noProof/>
        </w:rPr>
        <w:t>2</w:t>
      </w:r>
      <w:r w:rsidR="0014277D" w:rsidRPr="00586545">
        <w:rPr>
          <w:noProof/>
        </w:rPr>
        <w:fldChar w:fldCharType="end"/>
      </w:r>
    </w:p>
    <w:p w14:paraId="0B46DC7A" w14:textId="77777777" w:rsidR="00857F54" w:rsidRPr="00586545" w:rsidRDefault="00857F54">
      <w:pPr>
        <w:spacing w:after="240" w:line="252" w:lineRule="auto"/>
        <w:ind w:left="0" w:right="0"/>
        <w:rPr>
          <w:rFonts w:asciiTheme="majorHAnsi" w:eastAsiaTheme="majorEastAsia" w:hAnsiTheme="majorHAnsi" w:cstheme="majorBidi"/>
          <w:caps/>
          <w:color w:val="DD8047" w:themeColor="accent2"/>
          <w:sz w:val="24"/>
          <w:szCs w:val="24"/>
        </w:rPr>
      </w:pPr>
      <w:r w:rsidRPr="00586545">
        <w:br w:type="page"/>
      </w:r>
    </w:p>
    <w:p w14:paraId="3884DCB5" w14:textId="77777777" w:rsidR="00C67F7E" w:rsidRPr="00586545" w:rsidRDefault="00C67F7E" w:rsidP="004F7BAD">
      <w:pPr>
        <w:pStyle w:val="Heading2"/>
      </w:pPr>
      <w:bookmarkStart w:id="31" w:name="_Toc484157705"/>
      <w:r w:rsidRPr="00586545">
        <w:lastRenderedPageBreak/>
        <w:t>Invoer en uitvoer</w:t>
      </w:r>
      <w:bookmarkEnd w:id="31"/>
    </w:p>
    <w:p w14:paraId="5C13E1EC" w14:textId="77777777" w:rsidR="000D00A9" w:rsidRDefault="00ED1502" w:rsidP="00D442A2">
      <w:r w:rsidRPr="00586545">
        <w:t xml:space="preserve">In </w:t>
      </w:r>
      <w:r w:rsidR="003A2384" w:rsidRPr="00586545">
        <w:t>elke</w:t>
      </w:r>
      <w:r w:rsidRPr="00586545">
        <w:t xml:space="preserve"> relatie</w:t>
      </w:r>
      <w:r w:rsidR="00CD7CB4" w:rsidRPr="00586545">
        <w:t xml:space="preserve"> is</w:t>
      </w:r>
      <w:r w:rsidRPr="00586545">
        <w:t xml:space="preserve"> </w:t>
      </w:r>
      <w:r w:rsidR="00462B1A" w:rsidRPr="00586545">
        <w:t>een</w:t>
      </w:r>
      <w:r w:rsidR="00CD7CB4" w:rsidRPr="00586545">
        <w:t xml:space="preserve"> “Accounting”</w:t>
      </w:r>
      <w:r w:rsidR="00786D37">
        <w:t xml:space="preserve"> tab</w:t>
      </w:r>
      <w:r w:rsidRPr="00586545">
        <w:t xml:space="preserve"> </w:t>
      </w:r>
      <w:r w:rsidR="00CD7CB4" w:rsidRPr="00586545">
        <w:t xml:space="preserve">van de </w:t>
      </w:r>
      <w:proofErr w:type="spellStart"/>
      <w:r w:rsidR="00CD7CB4" w:rsidRPr="00586545">
        <w:t>SenetAccou</w:t>
      </w:r>
      <w:r w:rsidR="00D8495F">
        <w:t>nting</w:t>
      </w:r>
      <w:proofErr w:type="spellEnd"/>
      <w:r w:rsidR="00D8495F">
        <w:t xml:space="preserve"> module te bevinden. H</w:t>
      </w:r>
      <w:r w:rsidR="00F974D4" w:rsidRPr="00586545">
        <w:t>ierin</w:t>
      </w:r>
      <w:r w:rsidR="00CD7CB4" w:rsidRPr="00586545">
        <w:t xml:space="preserve"> </w:t>
      </w:r>
      <w:r w:rsidR="00042B78" w:rsidRPr="00586545">
        <w:t>zijn</w:t>
      </w:r>
      <w:r w:rsidR="00CD7CB4" w:rsidRPr="00586545">
        <w:t xml:space="preserve"> </w:t>
      </w:r>
      <w:r w:rsidR="00D8495F">
        <w:t>koppelgegevens</w:t>
      </w:r>
      <w:r w:rsidR="00786D37">
        <w:t xml:space="preserve"> en een</w:t>
      </w:r>
      <w:r w:rsidR="00042B78" w:rsidRPr="00586545">
        <w:t xml:space="preserve"> </w:t>
      </w:r>
      <w:r w:rsidRPr="00586545">
        <w:t>“Debiteur koppelen</w:t>
      </w:r>
      <w:r w:rsidR="00042B78" w:rsidRPr="00586545">
        <w:t>”</w:t>
      </w:r>
      <w:r w:rsidR="00786D37">
        <w:t xml:space="preserve"> knop</w:t>
      </w:r>
      <w:r w:rsidR="00D8495F">
        <w:t xml:space="preserve"> weergegeven</w:t>
      </w:r>
      <w:r w:rsidR="00786D37">
        <w:t xml:space="preserve">, zie “Voorbeeld 2”. Door op de knop te klikken verschijnt er scherm met een lijst van debiteuren uit </w:t>
      </w:r>
      <w:proofErr w:type="spellStart"/>
      <w:r w:rsidR="00786D37">
        <w:t>Twinfield</w:t>
      </w:r>
      <w:proofErr w:type="spellEnd"/>
      <w:r w:rsidR="00786D37">
        <w:t>. De debiteurenlijst</w:t>
      </w:r>
      <w:r w:rsidRPr="00586545">
        <w:t xml:space="preserve"> </w:t>
      </w:r>
      <w:r w:rsidR="00CD7CB4" w:rsidRPr="00586545">
        <w:t>is</w:t>
      </w:r>
      <w:r w:rsidRPr="00586545">
        <w:t xml:space="preserve"> </w:t>
      </w:r>
      <w:r w:rsidR="00CD7CB4" w:rsidRPr="00586545">
        <w:t>te filteren</w:t>
      </w:r>
      <w:r w:rsidR="00D8495F">
        <w:t xml:space="preserve"> met het zoekveld bovenaan het scherm, zie “Voorbeeld 3”</w:t>
      </w:r>
      <w:r w:rsidRPr="00586545">
        <w:t xml:space="preserve">. De huidige relatie </w:t>
      </w:r>
      <w:r w:rsidR="00CD7CB4" w:rsidRPr="00586545">
        <w:t xml:space="preserve">is te koppelen door een </w:t>
      </w:r>
      <w:r w:rsidR="00DA15BE" w:rsidRPr="00586545">
        <w:t>deb</w:t>
      </w:r>
      <w:r w:rsidR="00D6167B" w:rsidRPr="00586545">
        <w:t>iteur te selecteren. D</w:t>
      </w:r>
      <w:r w:rsidR="00DA15BE" w:rsidRPr="00586545">
        <w:t xml:space="preserve">ebiteuren </w:t>
      </w:r>
      <w:r w:rsidR="00D6167B" w:rsidRPr="00586545">
        <w:t>zijn</w:t>
      </w:r>
      <w:r w:rsidR="00042B78" w:rsidRPr="00586545">
        <w:t xml:space="preserve"> aan slechts </w:t>
      </w:r>
      <w:r w:rsidR="00DA15BE" w:rsidRPr="00586545">
        <w:t>één relatie</w:t>
      </w:r>
      <w:r w:rsidR="00D6167B" w:rsidRPr="00586545">
        <w:t xml:space="preserve"> te koppelen</w:t>
      </w:r>
      <w:r w:rsidR="00DA15BE" w:rsidRPr="00586545">
        <w:t xml:space="preserve">, </w:t>
      </w:r>
      <w:r w:rsidR="00312DE0" w:rsidRPr="00586545">
        <w:t>koppelde</w:t>
      </w:r>
      <w:r w:rsidR="00DA15BE" w:rsidRPr="00586545">
        <w:t xml:space="preserve"> debiteuren </w:t>
      </w:r>
      <w:r w:rsidR="00042B78" w:rsidRPr="00586545">
        <w:t>zijn</w:t>
      </w:r>
      <w:r w:rsidR="00DA15BE" w:rsidRPr="00586545">
        <w:t xml:space="preserve"> aangeduid met een “In gebruik” label. </w:t>
      </w:r>
      <w:r w:rsidR="00F974D4" w:rsidRPr="00586545">
        <w:t>E</w:t>
      </w:r>
      <w:r w:rsidR="00DA15BE" w:rsidRPr="00586545">
        <w:t>en nieuwe debiteur</w:t>
      </w:r>
      <w:r w:rsidR="00F974D4" w:rsidRPr="00586545">
        <w:t xml:space="preserve"> is</w:t>
      </w:r>
      <w:r w:rsidR="00DA15BE" w:rsidRPr="00586545">
        <w:t xml:space="preserve"> </w:t>
      </w:r>
      <w:r w:rsidR="00042B78" w:rsidRPr="00586545">
        <w:t xml:space="preserve">aan te maken in </w:t>
      </w:r>
      <w:proofErr w:type="spellStart"/>
      <w:r w:rsidR="00042B78" w:rsidRPr="00586545">
        <w:t>Twinfield</w:t>
      </w:r>
      <w:proofErr w:type="spellEnd"/>
      <w:r w:rsidR="00042B78" w:rsidRPr="00586545">
        <w:t xml:space="preserve"> met</w:t>
      </w:r>
      <w:r w:rsidR="00DA15BE" w:rsidRPr="00586545">
        <w:t xml:space="preserve"> gegevens van de huidige relatie</w:t>
      </w:r>
      <w:r w:rsidR="00F974D4" w:rsidRPr="00586545">
        <w:t xml:space="preserve"> door op de knop “Nieuwe debiteur” te klikken</w:t>
      </w:r>
      <w:r w:rsidR="00DA15BE" w:rsidRPr="00586545">
        <w:t xml:space="preserve">. De gegevens </w:t>
      </w:r>
      <w:r w:rsidR="00F974D4" w:rsidRPr="00586545">
        <w:t>worden</w:t>
      </w:r>
      <w:r w:rsidR="00DA15BE" w:rsidRPr="00586545">
        <w:t xml:space="preserve"> automatisch opgeslagen bij een succesvolle koppeling.</w:t>
      </w:r>
      <w:r w:rsidR="00D8495F">
        <w:t xml:space="preserve"> </w:t>
      </w:r>
    </w:p>
    <w:p w14:paraId="01CEF03B" w14:textId="77777777" w:rsidR="00D442A2" w:rsidRPr="00586545" w:rsidRDefault="00D8495F" w:rsidP="00D442A2">
      <w:r>
        <w:t xml:space="preserve">Het is met de oude module mogelijk om dezelfde relatie meerdere keren aan te maken en het is niet mogelijk om debiteuren te verwijderen vanuit </w:t>
      </w:r>
      <w:proofErr w:type="spellStart"/>
      <w:r>
        <w:t>TwentyFour</w:t>
      </w:r>
      <w:proofErr w:type="spellEnd"/>
      <w:r>
        <w:t>. Dit is bekend gemaakt bij de klant en het is uiteindelijk niet gewenst, maar voor dit project moet dezelfde werking worden behouden.</w:t>
      </w:r>
    </w:p>
    <w:p w14:paraId="7AE2C492" w14:textId="77777777" w:rsidR="001F1CE6" w:rsidRPr="00586545" w:rsidRDefault="00857F54" w:rsidP="001F1CE6">
      <w:pPr>
        <w:keepNext/>
      </w:pPr>
      <w:r w:rsidRPr="00586545">
        <w:rPr>
          <w:noProof/>
          <w:lang w:val="en-US" w:eastAsia="en-US"/>
        </w:rPr>
        <w:drawing>
          <wp:inline distT="0" distB="0" distL="0" distR="0" wp14:anchorId="67BBA422" wp14:editId="24949B06">
            <wp:extent cx="5943600" cy="32524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2470"/>
                    </a:xfrm>
                    <a:prstGeom prst="rect">
                      <a:avLst/>
                    </a:prstGeom>
                  </pic:spPr>
                </pic:pic>
              </a:graphicData>
            </a:graphic>
          </wp:inline>
        </w:drawing>
      </w:r>
    </w:p>
    <w:p w14:paraId="689C1DA2" w14:textId="77777777" w:rsidR="00857F54" w:rsidRPr="00586545" w:rsidRDefault="001F1CE6" w:rsidP="001F1CE6">
      <w:pPr>
        <w:pStyle w:val="Caption"/>
      </w:pPr>
      <w:r w:rsidRPr="00586545">
        <w:t xml:space="preserve">Voorbeeld </w:t>
      </w:r>
      <w:r w:rsidR="0014277D" w:rsidRPr="00586545">
        <w:fldChar w:fldCharType="begin"/>
      </w:r>
      <w:r w:rsidR="0014277D" w:rsidRPr="00586545">
        <w:instrText xml:space="preserve"> SEQ Voorbeeld \* ARABIC </w:instrText>
      </w:r>
      <w:r w:rsidR="0014277D" w:rsidRPr="00586545">
        <w:fldChar w:fldCharType="separate"/>
      </w:r>
      <w:r w:rsidR="0047312E" w:rsidRPr="00586545">
        <w:rPr>
          <w:noProof/>
        </w:rPr>
        <w:t>3</w:t>
      </w:r>
      <w:r w:rsidR="0014277D" w:rsidRPr="00586545">
        <w:rPr>
          <w:noProof/>
        </w:rPr>
        <w:fldChar w:fldCharType="end"/>
      </w:r>
    </w:p>
    <w:p w14:paraId="4829C5B7" w14:textId="77777777" w:rsidR="00D442A2" w:rsidRPr="00586545" w:rsidRDefault="00D442A2">
      <w:pPr>
        <w:spacing w:after="240" w:line="252" w:lineRule="auto"/>
        <w:ind w:left="0" w:right="0"/>
        <w:rPr>
          <w:rFonts w:asciiTheme="majorHAnsi" w:eastAsiaTheme="majorEastAsia" w:hAnsiTheme="majorHAnsi" w:cstheme="majorBidi"/>
          <w:caps/>
          <w:color w:val="94B6D2" w:themeColor="accent1"/>
          <w:sz w:val="28"/>
          <w:szCs w:val="28"/>
        </w:rPr>
      </w:pPr>
      <w:r w:rsidRPr="00586545">
        <w:br w:type="page"/>
      </w:r>
    </w:p>
    <w:p w14:paraId="0592CC9C" w14:textId="77777777" w:rsidR="004B71C5" w:rsidRPr="00586545" w:rsidRDefault="004452DE" w:rsidP="004F7BAD">
      <w:pPr>
        <w:pStyle w:val="Heading1"/>
      </w:pPr>
      <w:bookmarkStart w:id="32" w:name="_Toc484157706"/>
      <w:r w:rsidRPr="00586545">
        <w:lastRenderedPageBreak/>
        <w:t>Facturatie</w:t>
      </w:r>
      <w:bookmarkEnd w:id="32"/>
    </w:p>
    <w:p w14:paraId="6BC028F4" w14:textId="2A904252" w:rsidR="00312DE0" w:rsidRDefault="00312DE0" w:rsidP="00312DE0">
      <w:r w:rsidRPr="00586545">
        <w:t>Facturen worden</w:t>
      </w:r>
      <w:r w:rsidR="000D00A9">
        <w:t xml:space="preserve"> met een andere module, ‘</w:t>
      </w:r>
      <w:proofErr w:type="spellStart"/>
      <w:r w:rsidR="000D00A9">
        <w:t>SenetInvoice</w:t>
      </w:r>
      <w:proofErr w:type="spellEnd"/>
      <w:r w:rsidR="000D00A9">
        <w:t>’,</w:t>
      </w:r>
      <w:r w:rsidRPr="00586545">
        <w:t xml:space="preserve"> in </w:t>
      </w:r>
      <w:proofErr w:type="spellStart"/>
      <w:r w:rsidRPr="00586545">
        <w:t>TwentyFour</w:t>
      </w:r>
      <w:proofErr w:type="spellEnd"/>
      <w:r w:rsidRPr="00586545">
        <w:t xml:space="preserve"> gegenereerd en verstuurd</w:t>
      </w:r>
      <w:r w:rsidR="007538A9" w:rsidRPr="00586545">
        <w:t xml:space="preserve"> via e-mail of post</w:t>
      </w:r>
      <w:r w:rsidRPr="00586545">
        <w:t xml:space="preserve">. </w:t>
      </w:r>
      <w:r w:rsidR="00F1675F">
        <w:t xml:space="preserve">Hierbij worden </w:t>
      </w:r>
      <w:r w:rsidR="00146598" w:rsidRPr="00586545">
        <w:t>de factuur</w:t>
      </w:r>
      <w:r w:rsidRPr="00586545">
        <w:t xml:space="preserve"> </w:t>
      </w:r>
      <w:r w:rsidR="007538A9" w:rsidRPr="00586545">
        <w:t xml:space="preserve">automatisch in </w:t>
      </w:r>
      <w:proofErr w:type="spellStart"/>
      <w:r w:rsidR="007538A9" w:rsidRPr="00586545">
        <w:t>Twinfield</w:t>
      </w:r>
      <w:proofErr w:type="spellEnd"/>
      <w:r w:rsidR="00146598" w:rsidRPr="00586545">
        <w:t xml:space="preserve"> geboekt</w:t>
      </w:r>
      <w:r w:rsidR="000D00A9">
        <w:t xml:space="preserve"> met de </w:t>
      </w:r>
      <w:proofErr w:type="spellStart"/>
      <w:r w:rsidR="000D00A9">
        <w:t>SenetAccounting</w:t>
      </w:r>
      <w:proofErr w:type="spellEnd"/>
      <w:r w:rsidR="000D00A9">
        <w:t xml:space="preserve"> module</w:t>
      </w:r>
      <w:r w:rsidR="007538A9" w:rsidRPr="00586545">
        <w:t>, hiervoor is</w:t>
      </w:r>
      <w:r w:rsidR="00146598" w:rsidRPr="00586545">
        <w:t xml:space="preserve"> een koppeling nodig </w:t>
      </w:r>
      <w:r w:rsidR="00F974D4" w:rsidRPr="00586545">
        <w:t>tussen</w:t>
      </w:r>
      <w:r w:rsidR="00146598" w:rsidRPr="00586545">
        <w:t xml:space="preserve"> de relatie van de factuur met een debiteur in </w:t>
      </w:r>
      <w:proofErr w:type="spellStart"/>
      <w:r w:rsidR="00146598" w:rsidRPr="00586545">
        <w:t>Twinfield</w:t>
      </w:r>
      <w:proofErr w:type="spellEnd"/>
      <w:r w:rsidR="00146598" w:rsidRPr="00586545">
        <w:t>. Boekingsgegevens</w:t>
      </w:r>
      <w:r w:rsidR="00462B1A" w:rsidRPr="00586545">
        <w:t xml:space="preserve"> z</w:t>
      </w:r>
      <w:r w:rsidR="000D00A9">
        <w:t>ijn in het “Factuur PDF” tab</w:t>
      </w:r>
      <w:r w:rsidR="00146598" w:rsidRPr="00586545">
        <w:t xml:space="preserve"> van de factuur </w:t>
      </w:r>
      <w:r w:rsidR="008F0639" w:rsidRPr="00586545">
        <w:t>weergegeven. Hierin kunnen ook herinneringen worden verstuurd</w:t>
      </w:r>
      <w:r w:rsidR="00462B1A" w:rsidRPr="00586545">
        <w:t xml:space="preserve"> </w:t>
      </w:r>
      <w:r w:rsidR="00146598" w:rsidRPr="00586545">
        <w:t>(zie “Voorbeeld 4”).</w:t>
      </w:r>
    </w:p>
    <w:p w14:paraId="45EFFFE4" w14:textId="77777777" w:rsidR="00793EBC" w:rsidRPr="00586545" w:rsidRDefault="00793EBC" w:rsidP="00793EBC">
      <w:r w:rsidRPr="00586545">
        <w:t xml:space="preserve">Op deze pagina </w:t>
      </w:r>
      <w:r>
        <w:t>zijn de volgende functionaliteiten mogelijk</w:t>
      </w:r>
      <w:r w:rsidRPr="00586545">
        <w:t>:</w:t>
      </w:r>
    </w:p>
    <w:p w14:paraId="7A7D3345" w14:textId="77777777" w:rsidR="00733721" w:rsidRDefault="00733721" w:rsidP="00733721">
      <w:pPr>
        <w:pStyle w:val="ListParagraph"/>
        <w:numPr>
          <w:ilvl w:val="0"/>
          <w:numId w:val="5"/>
        </w:numPr>
      </w:pPr>
      <w:r w:rsidRPr="00E87B4D">
        <w:t xml:space="preserve">Een factuur in </w:t>
      </w:r>
      <w:proofErr w:type="spellStart"/>
      <w:r w:rsidRPr="00E87B4D">
        <w:t>Twinfield</w:t>
      </w:r>
      <w:proofErr w:type="spellEnd"/>
      <w:r w:rsidRPr="00E87B4D">
        <w:t xml:space="preserve"> boeken zonder een aanvankelijke debiteurkoppeling</w:t>
      </w:r>
      <w:r>
        <w:t>;</w:t>
      </w:r>
    </w:p>
    <w:p w14:paraId="3024D235" w14:textId="77777777" w:rsidR="00733721" w:rsidRDefault="00733721" w:rsidP="00733721">
      <w:pPr>
        <w:pStyle w:val="ListParagraph"/>
        <w:numPr>
          <w:ilvl w:val="0"/>
          <w:numId w:val="5"/>
        </w:numPr>
      </w:pPr>
      <w:r w:rsidRPr="00E87B4D">
        <w:t xml:space="preserve">Een factuur in </w:t>
      </w:r>
      <w:proofErr w:type="spellStart"/>
      <w:r w:rsidRPr="00E87B4D">
        <w:t>Twinfield</w:t>
      </w:r>
      <w:proofErr w:type="spellEnd"/>
      <w:r w:rsidRPr="00E87B4D">
        <w:t xml:space="preserve"> boeken met een aanvankelijke debiteurkoppeling</w:t>
      </w:r>
      <w:r>
        <w:t>;</w:t>
      </w:r>
    </w:p>
    <w:p w14:paraId="0FA103B6" w14:textId="77777777" w:rsidR="00733721" w:rsidRPr="00E87B4D" w:rsidRDefault="00733721" w:rsidP="00733721">
      <w:pPr>
        <w:pStyle w:val="ListParagraph"/>
        <w:numPr>
          <w:ilvl w:val="0"/>
          <w:numId w:val="5"/>
        </w:numPr>
      </w:pPr>
      <w:r w:rsidRPr="00E87B4D">
        <w:t xml:space="preserve">Een factuur in </w:t>
      </w:r>
      <w:proofErr w:type="spellStart"/>
      <w:r w:rsidRPr="00E87B4D">
        <w:t>Twinfield</w:t>
      </w:r>
      <w:proofErr w:type="spellEnd"/>
      <w:r w:rsidRPr="00E87B4D">
        <w:t xml:space="preserve"> </w:t>
      </w:r>
      <w:proofErr w:type="spellStart"/>
      <w:r w:rsidRPr="00E87B4D">
        <w:t>herboeken</w:t>
      </w:r>
      <w:proofErr w:type="spellEnd"/>
      <w:r w:rsidRPr="00E87B4D">
        <w:t>;</w:t>
      </w:r>
    </w:p>
    <w:p w14:paraId="2F182965" w14:textId="77777777" w:rsidR="00733721" w:rsidRDefault="00733721" w:rsidP="00733721">
      <w:pPr>
        <w:pStyle w:val="ListParagraph"/>
        <w:numPr>
          <w:ilvl w:val="0"/>
          <w:numId w:val="5"/>
        </w:numPr>
      </w:pPr>
      <w:r w:rsidRPr="00E87B4D">
        <w:t>Boekingsgegevens van een openstaand factuur waarnemen</w:t>
      </w:r>
      <w:r>
        <w:t>;</w:t>
      </w:r>
    </w:p>
    <w:p w14:paraId="4CF8DE15" w14:textId="77777777" w:rsidR="00733721" w:rsidRDefault="00733721" w:rsidP="00733721">
      <w:pPr>
        <w:pStyle w:val="ListParagraph"/>
        <w:numPr>
          <w:ilvl w:val="0"/>
          <w:numId w:val="5"/>
        </w:numPr>
      </w:pPr>
      <w:r w:rsidRPr="00E87B4D">
        <w:t>Boekingsgegevens van een betaalde factuur waarnemen</w:t>
      </w:r>
      <w:r>
        <w:t>;</w:t>
      </w:r>
    </w:p>
    <w:p w14:paraId="026CB608" w14:textId="77777777" w:rsidR="00733721" w:rsidRDefault="00733721" w:rsidP="00733721">
      <w:pPr>
        <w:pStyle w:val="ListParagraph"/>
        <w:numPr>
          <w:ilvl w:val="0"/>
          <w:numId w:val="5"/>
        </w:numPr>
      </w:pPr>
      <w:r w:rsidRPr="00E87B4D">
        <w:t>Herinneringen versturen bij openstaande facturen per e-mail</w:t>
      </w:r>
      <w:r>
        <w:t>;</w:t>
      </w:r>
    </w:p>
    <w:p w14:paraId="1F9001B0" w14:textId="77777777" w:rsidR="00733721" w:rsidRDefault="00733721" w:rsidP="00733721">
      <w:pPr>
        <w:pStyle w:val="ListParagraph"/>
        <w:numPr>
          <w:ilvl w:val="0"/>
          <w:numId w:val="5"/>
        </w:numPr>
      </w:pPr>
      <w:r w:rsidRPr="00E87B4D">
        <w:t>Herinneringen versturen bij openstaande facturen per post</w:t>
      </w:r>
      <w:r>
        <w:t>;</w:t>
      </w:r>
    </w:p>
    <w:p w14:paraId="729D79EE" w14:textId="77777777" w:rsidR="00733721" w:rsidRPr="00E87B4D" w:rsidRDefault="00733721" w:rsidP="00733721">
      <w:pPr>
        <w:pStyle w:val="ListParagraph"/>
        <w:numPr>
          <w:ilvl w:val="0"/>
          <w:numId w:val="5"/>
        </w:numPr>
      </w:pPr>
      <w:r>
        <w:t>Verstuurde herinneringen waarnemen;</w:t>
      </w:r>
    </w:p>
    <w:p w14:paraId="1E5B8AC3" w14:textId="39CCCF4C" w:rsidR="00733721" w:rsidRDefault="00733721" w:rsidP="00733721">
      <w:pPr>
        <w:pStyle w:val="ListParagraph"/>
        <w:numPr>
          <w:ilvl w:val="0"/>
          <w:numId w:val="5"/>
        </w:numPr>
      </w:pPr>
      <w:r w:rsidRPr="00E87B4D">
        <w:t xml:space="preserve">Een factuur versturen in </w:t>
      </w:r>
      <w:proofErr w:type="spellStart"/>
      <w:r w:rsidRPr="00E87B4D">
        <w:t>TwentyFour</w:t>
      </w:r>
      <w:proofErr w:type="spellEnd"/>
      <w:r w:rsidRPr="00E87B4D">
        <w:t xml:space="preserve"> zonder accounting configuratie</w:t>
      </w:r>
      <w:r>
        <w:t>;</w:t>
      </w:r>
    </w:p>
    <w:p w14:paraId="38E71283" w14:textId="77DC1728" w:rsidR="00733721" w:rsidRPr="00E87B4D" w:rsidRDefault="00733721" w:rsidP="00733721">
      <w:pPr>
        <w:pStyle w:val="ListParagraph"/>
        <w:numPr>
          <w:ilvl w:val="0"/>
          <w:numId w:val="5"/>
        </w:numPr>
      </w:pPr>
      <w:r>
        <w:t>Herinneringen versturen bij facturen per e-mail zonder accounting configuratie;</w:t>
      </w:r>
    </w:p>
    <w:p w14:paraId="13BE03DC" w14:textId="01396597" w:rsidR="00733721" w:rsidRPr="00E87B4D" w:rsidRDefault="00733721" w:rsidP="00733721">
      <w:pPr>
        <w:pStyle w:val="ListParagraph"/>
        <w:numPr>
          <w:ilvl w:val="0"/>
          <w:numId w:val="5"/>
        </w:numPr>
      </w:pPr>
      <w:r w:rsidRPr="00586545">
        <w:rPr>
          <w:noProof/>
          <w:lang w:val="en-US" w:eastAsia="en-US"/>
        </w:rPr>
        <w:drawing>
          <wp:anchor distT="0" distB="0" distL="114300" distR="114300" simplePos="0" relativeHeight="251671552" behindDoc="0" locked="0" layoutInCell="1" allowOverlap="1" wp14:anchorId="4D17CF35" wp14:editId="1C18C9FA">
            <wp:simplePos x="0" y="0"/>
            <wp:positionH relativeFrom="column">
              <wp:posOffset>53975</wp:posOffset>
            </wp:positionH>
            <wp:positionV relativeFrom="paragraph">
              <wp:posOffset>377825</wp:posOffset>
            </wp:positionV>
            <wp:extent cx="3976370" cy="423037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wentyfour_facturatie_1.PNG"/>
                    <pic:cNvPicPr/>
                  </pic:nvPicPr>
                  <pic:blipFill rotWithShape="1">
                    <a:blip r:embed="rId16"/>
                    <a:srcRect l="56708"/>
                    <a:stretch/>
                  </pic:blipFill>
                  <pic:spPr bwMode="auto">
                    <a:xfrm>
                      <a:off x="0" y="0"/>
                      <a:ext cx="3976370" cy="423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B4D">
        <w:t>Herinneringen versturen bij facturen per post zonder accounting configuratie</w:t>
      </w:r>
      <w:r>
        <w:t>.</w:t>
      </w:r>
      <w:r w:rsidRPr="00733721">
        <w:rPr>
          <w:noProof/>
          <w:lang w:eastAsia="en-US"/>
        </w:rPr>
        <w:t xml:space="preserve"> </w:t>
      </w:r>
    </w:p>
    <w:p w14:paraId="0512870A" w14:textId="77777777" w:rsidR="007A4075" w:rsidRPr="00586545" w:rsidRDefault="0014277D" w:rsidP="008F0639">
      <w:pPr>
        <w:pStyle w:val="Caption"/>
      </w:pPr>
      <w:r w:rsidRPr="00586545">
        <w:t xml:space="preserve">Voorbeeld </w:t>
      </w:r>
      <w:r w:rsidRPr="00586545">
        <w:fldChar w:fldCharType="begin"/>
      </w:r>
      <w:r w:rsidRPr="00586545">
        <w:instrText xml:space="preserve"> SEQ Voorbeeld \* ARABIC </w:instrText>
      </w:r>
      <w:r w:rsidRPr="00586545">
        <w:fldChar w:fldCharType="separate"/>
      </w:r>
      <w:r w:rsidR="0047312E" w:rsidRPr="00586545">
        <w:rPr>
          <w:noProof/>
        </w:rPr>
        <w:t>4</w:t>
      </w:r>
      <w:r w:rsidRPr="00586545">
        <w:fldChar w:fldCharType="end"/>
      </w:r>
    </w:p>
    <w:p w14:paraId="32D32FC3" w14:textId="77777777" w:rsidR="00857F54" w:rsidRPr="00586545" w:rsidRDefault="00C67F7E" w:rsidP="00857F54">
      <w:pPr>
        <w:pStyle w:val="Heading2"/>
      </w:pPr>
      <w:bookmarkStart w:id="33" w:name="_Toc484157707"/>
      <w:r w:rsidRPr="00586545">
        <w:lastRenderedPageBreak/>
        <w:t>Invoer en uitvoer</w:t>
      </w:r>
      <w:bookmarkEnd w:id="33"/>
    </w:p>
    <w:p w14:paraId="6ADC129B" w14:textId="77777777" w:rsidR="00560920" w:rsidRPr="00586545" w:rsidRDefault="008F0639" w:rsidP="006A3B71">
      <w:r w:rsidRPr="00586545">
        <w:t>Facturen</w:t>
      </w:r>
      <w:r w:rsidR="006A3B71" w:rsidRPr="00586545">
        <w:t xml:space="preserve"> zijn te </w:t>
      </w:r>
      <w:proofErr w:type="spellStart"/>
      <w:r w:rsidR="006A3B71" w:rsidRPr="00586545">
        <w:t>herboeken</w:t>
      </w:r>
      <w:proofErr w:type="spellEnd"/>
      <w:r w:rsidR="006A3B71" w:rsidRPr="00586545">
        <w:t xml:space="preserve"> door op de knop “</w:t>
      </w:r>
      <w:proofErr w:type="spellStart"/>
      <w:r w:rsidR="006A3B71" w:rsidRPr="00586545">
        <w:t>Herboeken</w:t>
      </w:r>
      <w:proofErr w:type="spellEnd"/>
      <w:r w:rsidR="006A3B71" w:rsidRPr="00586545">
        <w:t xml:space="preserve">” te klikken. </w:t>
      </w:r>
      <w:r w:rsidR="00146598" w:rsidRPr="00586545">
        <w:t xml:space="preserve">Boekingsgegevens </w:t>
      </w:r>
      <w:r w:rsidR="00D6167B" w:rsidRPr="00586545">
        <w:t xml:space="preserve">worden </w:t>
      </w:r>
      <w:r w:rsidR="00146598" w:rsidRPr="00586545">
        <w:t>weergegeven bij geboekte facturen</w:t>
      </w:r>
      <w:r w:rsidR="000058D8" w:rsidRPr="00586545">
        <w:t xml:space="preserve"> op </w:t>
      </w:r>
      <w:proofErr w:type="spellStart"/>
      <w:r w:rsidR="000058D8" w:rsidRPr="00586545">
        <w:t>TwentyF</w:t>
      </w:r>
      <w:r w:rsidR="00302098" w:rsidRPr="00586545">
        <w:t>our</w:t>
      </w:r>
      <w:proofErr w:type="spellEnd"/>
      <w:r w:rsidR="00302098" w:rsidRPr="00586545">
        <w:t xml:space="preserve"> wanneer de pagina wordt gela</w:t>
      </w:r>
      <w:r w:rsidR="000058D8" w:rsidRPr="00586545">
        <w:t>den.</w:t>
      </w:r>
      <w:r w:rsidR="00560920" w:rsidRPr="00586545">
        <w:t xml:space="preserve"> </w:t>
      </w:r>
      <w:r w:rsidR="000058D8" w:rsidRPr="00586545">
        <w:t>De weergegeven boekingsgegevens zijn beschreven in de volgende tabel.</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2250"/>
        <w:gridCol w:w="7110"/>
      </w:tblGrid>
      <w:tr w:rsidR="00C90496" w:rsidRPr="00586545" w14:paraId="18F79C55" w14:textId="77777777" w:rsidTr="0014277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tcBorders>
            <w:vAlign w:val="bottom"/>
          </w:tcPr>
          <w:p w14:paraId="17C2C6CD" w14:textId="77777777" w:rsidR="00C90496" w:rsidRPr="00586545" w:rsidRDefault="000058D8" w:rsidP="0014277D">
            <w:pPr>
              <w:pStyle w:val="Tabletext"/>
            </w:pPr>
            <w:r w:rsidRPr="00586545">
              <w:t>Boekings</w:t>
            </w:r>
            <w:r w:rsidR="00C90496" w:rsidRPr="00586545">
              <w:t>gegeven</w:t>
            </w:r>
          </w:p>
        </w:tc>
        <w:tc>
          <w:tcPr>
            <w:tcW w:w="7110" w:type="dxa"/>
            <w:tcBorders>
              <w:top w:val="nil"/>
              <w:right w:val="nil"/>
            </w:tcBorders>
            <w:vAlign w:val="bottom"/>
          </w:tcPr>
          <w:p w14:paraId="2651535B" w14:textId="77777777" w:rsidR="00C90496" w:rsidRPr="00586545" w:rsidRDefault="00C90496" w:rsidP="0014277D">
            <w:pPr>
              <w:pStyle w:val="Tabletext"/>
              <w:cnfStyle w:val="100000000000" w:firstRow="1" w:lastRow="0" w:firstColumn="0" w:lastColumn="0" w:oddVBand="0" w:evenVBand="0" w:oddHBand="0" w:evenHBand="0" w:firstRowFirstColumn="0" w:firstRowLastColumn="0" w:lastRowFirstColumn="0" w:lastRowLastColumn="0"/>
            </w:pPr>
            <w:r w:rsidRPr="00586545">
              <w:t>Beschrijving</w:t>
            </w:r>
          </w:p>
        </w:tc>
      </w:tr>
      <w:tr w:rsidR="00C90496" w:rsidRPr="00586545" w14:paraId="5C857A9D" w14:textId="77777777" w:rsidTr="0014277D">
        <w:tc>
          <w:tcPr>
            <w:cnfStyle w:val="001000000000" w:firstRow="0" w:lastRow="0" w:firstColumn="1" w:lastColumn="0" w:oddVBand="0" w:evenVBand="0" w:oddHBand="0" w:evenHBand="0" w:firstRowFirstColumn="0" w:firstRowLastColumn="0" w:lastRowFirstColumn="0" w:lastRowLastColumn="0"/>
            <w:tcW w:w="2250" w:type="dxa"/>
            <w:tcBorders>
              <w:left w:val="nil"/>
            </w:tcBorders>
          </w:tcPr>
          <w:p w14:paraId="6E352D49" w14:textId="77777777" w:rsidR="00C90496" w:rsidRPr="00586545" w:rsidRDefault="00C90496" w:rsidP="0014277D">
            <w:pPr>
              <w:pStyle w:val="Tabletext"/>
            </w:pPr>
            <w:r w:rsidRPr="00586545">
              <w:t>Factuurbedrag</w:t>
            </w:r>
          </w:p>
        </w:tc>
        <w:tc>
          <w:tcPr>
            <w:tcW w:w="7110" w:type="dxa"/>
            <w:tcBorders>
              <w:right w:val="nil"/>
            </w:tcBorders>
          </w:tcPr>
          <w:p w14:paraId="09174382" w14:textId="77777777" w:rsidR="00C90496" w:rsidRPr="00586545" w:rsidRDefault="00C90496" w:rsidP="0014277D">
            <w:pPr>
              <w:pStyle w:val="Tabletext"/>
              <w:cnfStyle w:val="000000000000" w:firstRow="0" w:lastRow="0" w:firstColumn="0" w:lastColumn="0" w:oddVBand="0" w:evenVBand="0" w:oddHBand="0" w:evenHBand="0" w:firstRowFirstColumn="0" w:firstRowLastColumn="0" w:lastRowFirstColumn="0" w:lastRowLastColumn="0"/>
            </w:pPr>
            <w:r w:rsidRPr="00586545">
              <w:t>Het totale bedrag inclusief btw van de factuur.</w:t>
            </w:r>
          </w:p>
        </w:tc>
      </w:tr>
      <w:tr w:rsidR="00C90496" w:rsidRPr="00586545" w14:paraId="307B1A1C" w14:textId="77777777" w:rsidTr="0014277D">
        <w:tc>
          <w:tcPr>
            <w:cnfStyle w:val="001000000000" w:firstRow="0" w:lastRow="0" w:firstColumn="1" w:lastColumn="0" w:oddVBand="0" w:evenVBand="0" w:oddHBand="0" w:evenHBand="0" w:firstRowFirstColumn="0" w:firstRowLastColumn="0" w:lastRowFirstColumn="0" w:lastRowLastColumn="0"/>
            <w:tcW w:w="2250" w:type="dxa"/>
            <w:tcBorders>
              <w:left w:val="nil"/>
            </w:tcBorders>
          </w:tcPr>
          <w:p w14:paraId="07BDAF35" w14:textId="77777777" w:rsidR="00C90496" w:rsidRPr="00586545" w:rsidRDefault="00C90496" w:rsidP="0014277D">
            <w:pPr>
              <w:pStyle w:val="Tabletext"/>
            </w:pPr>
            <w:r w:rsidRPr="00586545">
              <w:t>Betalingsstatus</w:t>
            </w:r>
          </w:p>
        </w:tc>
        <w:tc>
          <w:tcPr>
            <w:tcW w:w="7110" w:type="dxa"/>
            <w:tcBorders>
              <w:right w:val="nil"/>
            </w:tcBorders>
          </w:tcPr>
          <w:p w14:paraId="12F73363" w14:textId="77777777" w:rsidR="00C90496" w:rsidRPr="00586545" w:rsidRDefault="00C90496" w:rsidP="0014277D">
            <w:pPr>
              <w:pStyle w:val="Tabletext"/>
              <w:cnfStyle w:val="000000000000" w:firstRow="0" w:lastRow="0" w:firstColumn="0" w:lastColumn="0" w:oddVBand="0" w:evenVBand="0" w:oddHBand="0" w:evenHBand="0" w:firstRowFirstColumn="0" w:firstRowLastColumn="0" w:lastRowFirstColumn="0" w:lastRowLastColumn="0"/>
            </w:pPr>
            <w:r w:rsidRPr="00586545">
              <w:t xml:space="preserve">De betalingsstatus </w:t>
            </w:r>
            <w:r w:rsidR="000058D8" w:rsidRPr="00586545">
              <w:t>bestaat uit de statussen</w:t>
            </w:r>
            <w:r w:rsidRPr="00586545">
              <w:t xml:space="preserve"> “Openstaand” en “Betaald”.</w:t>
            </w:r>
          </w:p>
        </w:tc>
      </w:tr>
      <w:tr w:rsidR="00C90496" w:rsidRPr="00586545" w14:paraId="7004401C" w14:textId="77777777" w:rsidTr="0014277D">
        <w:tc>
          <w:tcPr>
            <w:cnfStyle w:val="001000000000" w:firstRow="0" w:lastRow="0" w:firstColumn="1" w:lastColumn="0" w:oddVBand="0" w:evenVBand="0" w:oddHBand="0" w:evenHBand="0" w:firstRowFirstColumn="0" w:firstRowLastColumn="0" w:lastRowFirstColumn="0" w:lastRowLastColumn="0"/>
            <w:tcW w:w="2250" w:type="dxa"/>
            <w:tcBorders>
              <w:left w:val="nil"/>
            </w:tcBorders>
          </w:tcPr>
          <w:p w14:paraId="7DA56009" w14:textId="77777777" w:rsidR="00C90496" w:rsidRPr="00586545" w:rsidRDefault="00C90496" w:rsidP="0014277D">
            <w:pPr>
              <w:pStyle w:val="Tabletext"/>
            </w:pPr>
            <w:r w:rsidRPr="00586545">
              <w:t>Openstaand bedrag</w:t>
            </w:r>
          </w:p>
        </w:tc>
        <w:tc>
          <w:tcPr>
            <w:tcW w:w="7110" w:type="dxa"/>
            <w:tcBorders>
              <w:right w:val="nil"/>
            </w:tcBorders>
          </w:tcPr>
          <w:p w14:paraId="4C623E7E" w14:textId="77777777" w:rsidR="00C90496" w:rsidRPr="00586545" w:rsidRDefault="00C90496" w:rsidP="0014277D">
            <w:pPr>
              <w:pStyle w:val="Tabletext"/>
              <w:cnfStyle w:val="000000000000" w:firstRow="0" w:lastRow="0" w:firstColumn="0" w:lastColumn="0" w:oddVBand="0" w:evenVBand="0" w:oddHBand="0" w:evenHBand="0" w:firstRowFirstColumn="0" w:firstRowLastColumn="0" w:lastRowFirstColumn="0" w:lastRowLastColumn="0"/>
            </w:pPr>
            <w:r w:rsidRPr="00586545">
              <w:t>Het</w:t>
            </w:r>
            <w:r w:rsidR="000058D8" w:rsidRPr="00586545">
              <w:t xml:space="preserve"> nog te betalen bedrag door de debiteur</w:t>
            </w:r>
            <w:r w:rsidRPr="00586545">
              <w:t xml:space="preserve"> </w:t>
            </w:r>
            <w:r w:rsidR="000058D8" w:rsidRPr="00586545">
              <w:t>van de factuur.</w:t>
            </w:r>
          </w:p>
        </w:tc>
      </w:tr>
      <w:tr w:rsidR="00C90496" w:rsidRPr="00586545" w14:paraId="07FBA76E" w14:textId="77777777" w:rsidTr="0014277D">
        <w:tc>
          <w:tcPr>
            <w:cnfStyle w:val="001000000000" w:firstRow="0" w:lastRow="0" w:firstColumn="1" w:lastColumn="0" w:oddVBand="0" w:evenVBand="0" w:oddHBand="0" w:evenHBand="0" w:firstRowFirstColumn="0" w:firstRowLastColumn="0" w:lastRowFirstColumn="0" w:lastRowLastColumn="0"/>
            <w:tcW w:w="2250" w:type="dxa"/>
            <w:tcBorders>
              <w:left w:val="nil"/>
            </w:tcBorders>
          </w:tcPr>
          <w:p w14:paraId="6E1C784B" w14:textId="77777777" w:rsidR="00C90496" w:rsidRPr="00586545" w:rsidRDefault="00C90496" w:rsidP="0014277D">
            <w:pPr>
              <w:pStyle w:val="Tabletext"/>
            </w:pPr>
            <w:r w:rsidRPr="00586545">
              <w:t>Dagen oud</w:t>
            </w:r>
          </w:p>
        </w:tc>
        <w:tc>
          <w:tcPr>
            <w:tcW w:w="7110" w:type="dxa"/>
            <w:tcBorders>
              <w:right w:val="nil"/>
            </w:tcBorders>
          </w:tcPr>
          <w:p w14:paraId="553FB47B" w14:textId="77777777" w:rsidR="00C90496" w:rsidRPr="00586545" w:rsidRDefault="00C90496" w:rsidP="0014277D">
            <w:pPr>
              <w:pStyle w:val="Tabletext"/>
              <w:cnfStyle w:val="000000000000" w:firstRow="0" w:lastRow="0" w:firstColumn="0" w:lastColumn="0" w:oddVBand="0" w:evenVBand="0" w:oddHBand="0" w:evenHBand="0" w:firstRowFirstColumn="0" w:firstRowLastColumn="0" w:lastRowFirstColumn="0" w:lastRowLastColumn="0"/>
            </w:pPr>
            <w:r w:rsidRPr="00586545">
              <w:t>Aantal dagen sinds facturatie.</w:t>
            </w:r>
          </w:p>
        </w:tc>
      </w:tr>
      <w:tr w:rsidR="00C90496" w:rsidRPr="00586545" w14:paraId="370CFC6E" w14:textId="77777777" w:rsidTr="0014277D">
        <w:tc>
          <w:tcPr>
            <w:cnfStyle w:val="001000000000" w:firstRow="0" w:lastRow="0" w:firstColumn="1" w:lastColumn="0" w:oddVBand="0" w:evenVBand="0" w:oddHBand="0" w:evenHBand="0" w:firstRowFirstColumn="0" w:firstRowLastColumn="0" w:lastRowFirstColumn="0" w:lastRowLastColumn="0"/>
            <w:tcW w:w="2250" w:type="dxa"/>
            <w:tcBorders>
              <w:left w:val="nil"/>
            </w:tcBorders>
          </w:tcPr>
          <w:p w14:paraId="5C52EB25" w14:textId="77777777" w:rsidR="00C90496" w:rsidRPr="00586545" w:rsidRDefault="00C90496" w:rsidP="0014277D">
            <w:pPr>
              <w:pStyle w:val="Tabletext"/>
            </w:pPr>
            <w:r w:rsidRPr="00586545">
              <w:t>1</w:t>
            </w:r>
            <w:r w:rsidRPr="00586545">
              <w:rPr>
                <w:vertAlign w:val="superscript"/>
              </w:rPr>
              <w:t>e</w:t>
            </w:r>
            <w:r w:rsidRPr="00586545">
              <w:t xml:space="preserve"> Herinneringsdatum</w:t>
            </w:r>
          </w:p>
        </w:tc>
        <w:tc>
          <w:tcPr>
            <w:tcW w:w="7110" w:type="dxa"/>
            <w:tcBorders>
              <w:right w:val="nil"/>
            </w:tcBorders>
          </w:tcPr>
          <w:p w14:paraId="7413CF84" w14:textId="77777777" w:rsidR="00C90496" w:rsidRPr="00586545" w:rsidRDefault="00C90496" w:rsidP="0014277D">
            <w:pPr>
              <w:pStyle w:val="Tabletext"/>
              <w:cnfStyle w:val="000000000000" w:firstRow="0" w:lastRow="0" w:firstColumn="0" w:lastColumn="0" w:oddVBand="0" w:evenVBand="0" w:oddHBand="0" w:evenHBand="0" w:firstRowFirstColumn="0" w:firstRowLastColumn="0" w:lastRowFirstColumn="0" w:lastRowLastColumn="0"/>
            </w:pPr>
            <w:r w:rsidRPr="00586545">
              <w:t xml:space="preserve">De datum waarop </w:t>
            </w:r>
            <w:r w:rsidR="000058D8" w:rsidRPr="00586545">
              <w:t>de</w:t>
            </w:r>
            <w:r w:rsidRPr="00586545">
              <w:t xml:space="preserve"> 1e herinnering is </w:t>
            </w:r>
            <w:r w:rsidR="0014277D" w:rsidRPr="00586545">
              <w:t>verstuurd</w:t>
            </w:r>
            <w:r w:rsidRPr="00586545">
              <w:t xml:space="preserve">. </w:t>
            </w:r>
          </w:p>
        </w:tc>
      </w:tr>
      <w:tr w:rsidR="00C90496" w:rsidRPr="00586545" w14:paraId="27AEB6D5" w14:textId="77777777" w:rsidTr="0014277D">
        <w:tc>
          <w:tcPr>
            <w:cnfStyle w:val="001000000000" w:firstRow="0" w:lastRow="0" w:firstColumn="1" w:lastColumn="0" w:oddVBand="0" w:evenVBand="0" w:oddHBand="0" w:evenHBand="0" w:firstRowFirstColumn="0" w:firstRowLastColumn="0" w:lastRowFirstColumn="0" w:lastRowLastColumn="0"/>
            <w:tcW w:w="2250" w:type="dxa"/>
            <w:tcBorders>
              <w:left w:val="nil"/>
            </w:tcBorders>
          </w:tcPr>
          <w:p w14:paraId="083CDD02" w14:textId="77777777" w:rsidR="00C90496" w:rsidRPr="00586545" w:rsidRDefault="00C90496" w:rsidP="0014277D">
            <w:pPr>
              <w:pStyle w:val="Tabletext"/>
            </w:pPr>
            <w:r w:rsidRPr="00586545">
              <w:t>2</w:t>
            </w:r>
            <w:r w:rsidRPr="00586545">
              <w:rPr>
                <w:vertAlign w:val="superscript"/>
              </w:rPr>
              <w:t>e</w:t>
            </w:r>
            <w:r w:rsidRPr="00586545">
              <w:t xml:space="preserve"> Herinneringsdatum</w:t>
            </w:r>
          </w:p>
        </w:tc>
        <w:tc>
          <w:tcPr>
            <w:tcW w:w="7110" w:type="dxa"/>
            <w:tcBorders>
              <w:right w:val="nil"/>
            </w:tcBorders>
          </w:tcPr>
          <w:p w14:paraId="21F74F6C" w14:textId="77777777" w:rsidR="00C90496" w:rsidRPr="00586545" w:rsidRDefault="00C90496" w:rsidP="0014277D">
            <w:pPr>
              <w:pStyle w:val="Tabletext"/>
              <w:cnfStyle w:val="000000000000" w:firstRow="0" w:lastRow="0" w:firstColumn="0" w:lastColumn="0" w:oddVBand="0" w:evenVBand="0" w:oddHBand="0" w:evenHBand="0" w:firstRowFirstColumn="0" w:firstRowLastColumn="0" w:lastRowFirstColumn="0" w:lastRowLastColumn="0"/>
            </w:pPr>
            <w:r w:rsidRPr="00586545">
              <w:t xml:space="preserve">De datum waarop </w:t>
            </w:r>
            <w:r w:rsidR="000058D8" w:rsidRPr="00586545">
              <w:t>de</w:t>
            </w:r>
            <w:r w:rsidRPr="00586545">
              <w:t xml:space="preserve"> 2e herinnering is verstuurd.</w:t>
            </w:r>
          </w:p>
        </w:tc>
      </w:tr>
      <w:tr w:rsidR="00C90496" w:rsidRPr="00586545" w14:paraId="2050D1DB" w14:textId="77777777" w:rsidTr="0014277D">
        <w:tc>
          <w:tcPr>
            <w:cnfStyle w:val="001000000000" w:firstRow="0" w:lastRow="0" w:firstColumn="1" w:lastColumn="0" w:oddVBand="0" w:evenVBand="0" w:oddHBand="0" w:evenHBand="0" w:firstRowFirstColumn="0" w:firstRowLastColumn="0" w:lastRowFirstColumn="0" w:lastRowLastColumn="0"/>
            <w:tcW w:w="2250" w:type="dxa"/>
            <w:tcBorders>
              <w:left w:val="nil"/>
            </w:tcBorders>
          </w:tcPr>
          <w:p w14:paraId="74A8BFA0" w14:textId="77777777" w:rsidR="00C90496" w:rsidRPr="00586545" w:rsidRDefault="00C90496" w:rsidP="0014277D">
            <w:pPr>
              <w:pStyle w:val="Tabletext"/>
            </w:pPr>
            <w:r w:rsidRPr="00586545">
              <w:t>Aanmaningsdatum</w:t>
            </w:r>
          </w:p>
        </w:tc>
        <w:tc>
          <w:tcPr>
            <w:tcW w:w="7110" w:type="dxa"/>
            <w:tcBorders>
              <w:right w:val="nil"/>
            </w:tcBorders>
          </w:tcPr>
          <w:p w14:paraId="08CC4A73" w14:textId="77777777" w:rsidR="00C90496" w:rsidRPr="00586545" w:rsidRDefault="00C90496" w:rsidP="0014277D">
            <w:pPr>
              <w:pStyle w:val="Tabletext"/>
              <w:cnfStyle w:val="000000000000" w:firstRow="0" w:lastRow="0" w:firstColumn="0" w:lastColumn="0" w:oddVBand="0" w:evenVBand="0" w:oddHBand="0" w:evenHBand="0" w:firstRowFirstColumn="0" w:firstRowLastColumn="0" w:lastRowFirstColumn="0" w:lastRowLastColumn="0"/>
            </w:pPr>
            <w:r w:rsidRPr="00586545">
              <w:t xml:space="preserve">De datum waarop </w:t>
            </w:r>
            <w:r w:rsidR="000058D8" w:rsidRPr="00586545">
              <w:t>de</w:t>
            </w:r>
            <w:r w:rsidRPr="00586545">
              <w:t xml:space="preserve"> aanmaning is verstuurd.</w:t>
            </w:r>
          </w:p>
        </w:tc>
      </w:tr>
    </w:tbl>
    <w:p w14:paraId="578F7B40" w14:textId="77777777" w:rsidR="005C302A" w:rsidRDefault="005C302A" w:rsidP="00560920"/>
    <w:p w14:paraId="36782509" w14:textId="77777777" w:rsidR="007A4075" w:rsidRPr="00586545" w:rsidRDefault="00261E25" w:rsidP="00560920">
      <w:r w:rsidRPr="00586545">
        <w:rPr>
          <w:noProof/>
          <w:lang w:val="en-US" w:eastAsia="en-US"/>
        </w:rPr>
        <w:drawing>
          <wp:anchor distT="0" distB="0" distL="114300" distR="114300" simplePos="0" relativeHeight="251666432" behindDoc="0" locked="0" layoutInCell="1" allowOverlap="1" wp14:anchorId="112C3B01" wp14:editId="68E05427">
            <wp:simplePos x="0" y="0"/>
            <wp:positionH relativeFrom="column">
              <wp:posOffset>2638425</wp:posOffset>
            </wp:positionH>
            <wp:positionV relativeFrom="paragraph">
              <wp:posOffset>8890</wp:posOffset>
            </wp:positionV>
            <wp:extent cx="3423920" cy="3590925"/>
            <wp:effectExtent l="0" t="0" r="508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wentyfour_facturatie_2.PNG"/>
                    <pic:cNvPicPr/>
                  </pic:nvPicPr>
                  <pic:blipFill rotWithShape="1">
                    <a:blip r:embed="rId17"/>
                    <a:srcRect l="56530"/>
                    <a:stretch/>
                  </pic:blipFill>
                  <pic:spPr bwMode="auto">
                    <a:xfrm>
                      <a:off x="0" y="0"/>
                      <a:ext cx="3423920" cy="3590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203F" w:rsidRPr="00586545">
        <w:rPr>
          <w:noProof/>
          <w:lang w:val="en-US" w:eastAsia="en-US"/>
        </w:rPr>
        <mc:AlternateContent>
          <mc:Choice Requires="wps">
            <w:drawing>
              <wp:anchor distT="0" distB="0" distL="114300" distR="114300" simplePos="0" relativeHeight="251668480" behindDoc="0" locked="0" layoutInCell="1" allowOverlap="1" wp14:anchorId="01093E41" wp14:editId="5AA5EE2C">
                <wp:simplePos x="0" y="0"/>
                <wp:positionH relativeFrom="column">
                  <wp:posOffset>2634615</wp:posOffset>
                </wp:positionH>
                <wp:positionV relativeFrom="paragraph">
                  <wp:posOffset>3597275</wp:posOffset>
                </wp:positionV>
                <wp:extent cx="3366135" cy="635"/>
                <wp:effectExtent l="0" t="0" r="5715" b="18415"/>
                <wp:wrapSquare wrapText="bothSides"/>
                <wp:docPr id="12" name="Text Box 12"/>
                <wp:cNvGraphicFramePr/>
                <a:graphic xmlns:a="http://schemas.openxmlformats.org/drawingml/2006/main">
                  <a:graphicData uri="http://schemas.microsoft.com/office/word/2010/wordprocessingShape">
                    <wps:wsp>
                      <wps:cNvSpPr txBox="1"/>
                      <wps:spPr>
                        <a:xfrm>
                          <a:off x="0" y="0"/>
                          <a:ext cx="3366135" cy="635"/>
                        </a:xfrm>
                        <a:prstGeom prst="rect">
                          <a:avLst/>
                        </a:prstGeom>
                        <a:solidFill>
                          <a:prstClr val="white"/>
                        </a:solidFill>
                        <a:ln>
                          <a:noFill/>
                        </a:ln>
                      </wps:spPr>
                      <wps:txbx>
                        <w:txbxContent>
                          <w:p w14:paraId="73C2BABD" w14:textId="77777777" w:rsidR="00733721" w:rsidRPr="00A33254" w:rsidRDefault="00733721" w:rsidP="000A203F">
                            <w:pPr>
                              <w:pStyle w:val="Caption"/>
                              <w:rPr>
                                <w:noProof/>
                              </w:rPr>
                            </w:pPr>
                            <w:r>
                              <w:t xml:space="preserve">Voorbeeld </w:t>
                            </w:r>
                            <w:r>
                              <w:fldChar w:fldCharType="begin"/>
                            </w:r>
                            <w:r>
                              <w:instrText xml:space="preserve"> SEQ Voorbeeld \* ARABIC </w:instrText>
                            </w:r>
                            <w:r>
                              <w:fldChar w:fldCharType="separate"/>
                            </w:r>
                            <w:r>
                              <w:rPr>
                                <w:noProof/>
                              </w:rPr>
                              <w:t>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93E41" id="Text Box 12" o:spid="_x0000_s1030" type="#_x0000_t202" style="position:absolute;left:0;text-align:left;margin-left:207.45pt;margin-top:283.25pt;width:265.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" stroked="f">
                <v:textbox style="mso-fit-shape-to-text:t" inset="0,0,0,0">
                  <w:txbxContent>
                    <w:p w14:paraId="73C2BABD" w14:textId="77777777" w:rsidR="00733721" w:rsidRPr="00A33254" w:rsidRDefault="00733721" w:rsidP="000A203F">
                      <w:pPr>
                        <w:pStyle w:val="Caption"/>
                        <w:rPr>
                          <w:noProof/>
                        </w:rPr>
                      </w:pPr>
                      <w:r>
                        <w:t xml:space="preserve">Voorbeeld </w:t>
                      </w:r>
                      <w:r>
                        <w:fldChar w:fldCharType="begin"/>
                      </w:r>
                      <w:r>
                        <w:instrText xml:space="preserve"> SEQ Voorbeeld \* ARABIC </w:instrText>
                      </w:r>
                      <w:r>
                        <w:fldChar w:fldCharType="separate"/>
                      </w:r>
                      <w:r>
                        <w:rPr>
                          <w:noProof/>
                        </w:rPr>
                        <w:t>5</w:t>
                      </w:r>
                      <w:r>
                        <w:rPr>
                          <w:noProof/>
                        </w:rPr>
                        <w:fldChar w:fldCharType="end"/>
                      </w:r>
                    </w:p>
                  </w:txbxContent>
                </v:textbox>
                <w10:wrap type="square"/>
              </v:shape>
            </w:pict>
          </mc:Fallback>
        </mc:AlternateContent>
      </w:r>
      <w:r w:rsidR="007A4075" w:rsidRPr="00586545">
        <w:t xml:space="preserve">De gegevens “Openstaand bedrag” en “Dagen oud” </w:t>
      </w:r>
      <w:r w:rsidR="000058D8" w:rsidRPr="00586545">
        <w:t>zijn</w:t>
      </w:r>
      <w:r w:rsidR="007A4075" w:rsidRPr="00586545">
        <w:t xml:space="preserve"> weergegeven bij </w:t>
      </w:r>
      <w:r w:rsidR="000058D8" w:rsidRPr="00586545">
        <w:t>een</w:t>
      </w:r>
      <w:r w:rsidR="007A4075" w:rsidRPr="00586545">
        <w:t xml:space="preserve"> “Openstaand” status, in geval van </w:t>
      </w:r>
      <w:r w:rsidR="000058D8" w:rsidRPr="00586545">
        <w:t>een</w:t>
      </w:r>
      <w:r w:rsidR="007A4075" w:rsidRPr="00586545">
        <w:t xml:space="preserve"> “Betaald” status </w:t>
      </w:r>
      <w:r w:rsidR="000058D8" w:rsidRPr="00586545">
        <w:t>zijn</w:t>
      </w:r>
      <w:r w:rsidR="007A4075" w:rsidRPr="00586545">
        <w:t xml:space="preserve"> deze gegevens niet weergegeven. </w:t>
      </w:r>
    </w:p>
    <w:p w14:paraId="3A319B7E" w14:textId="77777777" w:rsidR="00E30571" w:rsidRPr="00586545" w:rsidRDefault="00F26C2B" w:rsidP="00A115C7">
      <w:r w:rsidRPr="00586545">
        <w:t xml:space="preserve">Herinneringen </w:t>
      </w:r>
      <w:r w:rsidR="000058D8" w:rsidRPr="00586545">
        <w:t>zijn</w:t>
      </w:r>
      <w:r w:rsidR="00E30571" w:rsidRPr="00586545">
        <w:t xml:space="preserve"> met knoppen</w:t>
      </w:r>
      <w:r w:rsidR="000058D8" w:rsidRPr="00586545">
        <w:t xml:space="preserve"> in gradaties te versturen</w:t>
      </w:r>
      <w:r w:rsidRPr="00586545">
        <w:t xml:space="preserve"> naar de debiteur wanneer de factuur nog niet is betaald. </w:t>
      </w:r>
      <w:r w:rsidR="00E30571" w:rsidRPr="00586545">
        <w:t>Ze zijn te versturen als aanvankelijk</w:t>
      </w:r>
      <w:r w:rsidR="009C3DD6" w:rsidRPr="00586545">
        <w:t xml:space="preserve"> een 1</w:t>
      </w:r>
      <w:r w:rsidR="009C3DD6" w:rsidRPr="00586545">
        <w:rPr>
          <w:vertAlign w:val="superscript"/>
        </w:rPr>
        <w:t>e</w:t>
      </w:r>
      <w:r w:rsidR="00E30571" w:rsidRPr="00586545">
        <w:t xml:space="preserve"> herinnering, vervolgens als een</w:t>
      </w:r>
      <w:r w:rsidR="009C3DD6" w:rsidRPr="00586545">
        <w:t xml:space="preserve"> 2</w:t>
      </w:r>
      <w:r w:rsidR="009C3DD6" w:rsidRPr="00586545">
        <w:rPr>
          <w:vertAlign w:val="superscript"/>
        </w:rPr>
        <w:t>e</w:t>
      </w:r>
      <w:r w:rsidR="009C3DD6" w:rsidRPr="00586545">
        <w:t xml:space="preserve"> herinnering</w:t>
      </w:r>
      <w:r w:rsidR="00E30571" w:rsidRPr="00586545">
        <w:t xml:space="preserve"> en uiteindelijk als een</w:t>
      </w:r>
      <w:r w:rsidR="009C3DD6" w:rsidRPr="00586545">
        <w:t xml:space="preserve"> aanmaning. </w:t>
      </w:r>
      <w:r w:rsidR="00261E25" w:rsidRPr="00586545">
        <w:t>Hierbij worden sjablonen gebruikt, die geconfigureerd staan onder “Account instellingen” in de beheernavigatie.</w:t>
      </w:r>
    </w:p>
    <w:p w14:paraId="1C2706B8" w14:textId="77777777" w:rsidR="00A926BF" w:rsidRPr="00586545" w:rsidRDefault="00E30571" w:rsidP="0047312E">
      <w:r w:rsidRPr="00586545">
        <w:t>De herinnerk</w:t>
      </w:r>
      <w:r w:rsidR="00A115C7" w:rsidRPr="00586545">
        <w:t xml:space="preserve">noppen </w:t>
      </w:r>
      <w:r w:rsidRPr="00586545">
        <w:t>van hogere gradaties zijn</w:t>
      </w:r>
      <w:r w:rsidR="00A115C7" w:rsidRPr="00586545">
        <w:t xml:space="preserve"> invalide </w:t>
      </w:r>
      <w:r w:rsidRPr="00586545">
        <w:t xml:space="preserve">totdat een herinnering van een gradatie lager is verstuurd. Knoppen van verstuurde herinneringen zijn invalide en grijs als achtergrond. </w:t>
      </w:r>
      <w:r w:rsidR="00410CB6" w:rsidRPr="00586545">
        <w:t xml:space="preserve">De </w:t>
      </w:r>
      <w:r w:rsidR="00A115C7" w:rsidRPr="00586545">
        <w:t>datum</w:t>
      </w:r>
      <w:r w:rsidR="00410CB6" w:rsidRPr="00586545">
        <w:t xml:space="preserve"> waarop de herinnering is </w:t>
      </w:r>
      <w:r w:rsidR="0014277D" w:rsidRPr="00586545">
        <w:t>verstuurd</w:t>
      </w:r>
      <w:r w:rsidR="00F7280D" w:rsidRPr="00586545">
        <w:t>,</w:t>
      </w:r>
      <w:r w:rsidR="00410CB6" w:rsidRPr="00586545">
        <w:t xml:space="preserve"> wordt</w:t>
      </w:r>
      <w:r w:rsidR="00A115C7" w:rsidRPr="00586545">
        <w:t xml:space="preserve"> </w:t>
      </w:r>
      <w:r w:rsidR="00F7280D" w:rsidRPr="00586545">
        <w:t xml:space="preserve">achter de gerelateerde knop </w:t>
      </w:r>
      <w:r w:rsidR="00A115C7" w:rsidRPr="00586545">
        <w:t>aangegeven</w:t>
      </w:r>
      <w:r w:rsidR="00410CB6" w:rsidRPr="00586545">
        <w:t>. De invalide gestelde knoppen en datums blijven weergegeven als de status op “Betaald” staat</w:t>
      </w:r>
      <w:r w:rsidR="00F7280D" w:rsidRPr="00586545">
        <w:t xml:space="preserve"> (zie “Voorbeeld 5”)</w:t>
      </w:r>
      <w:r w:rsidR="00410CB6" w:rsidRPr="00586545">
        <w:t>, hiermee weet de gebruiker welke herinneringen zijn gestuurd en wanneer.</w:t>
      </w:r>
    </w:p>
    <w:p w14:paraId="2039816F" w14:textId="77777777" w:rsidR="00A926BF" w:rsidRPr="00586545" w:rsidRDefault="00A926BF">
      <w:pPr>
        <w:spacing w:after="240" w:line="252" w:lineRule="auto"/>
        <w:ind w:left="0" w:right="0"/>
      </w:pPr>
      <w:r w:rsidRPr="00586545">
        <w:br w:type="page"/>
      </w:r>
    </w:p>
    <w:p w14:paraId="592748D4" w14:textId="77777777" w:rsidR="00DA1162" w:rsidRPr="00586545" w:rsidRDefault="009B1E65" w:rsidP="009B1E65">
      <w:pPr>
        <w:pStyle w:val="Heading1"/>
      </w:pPr>
      <w:bookmarkStart w:id="34" w:name="_Toc484157708"/>
      <w:r w:rsidRPr="00586545">
        <w:lastRenderedPageBreak/>
        <w:t>Bijlage</w:t>
      </w:r>
      <w:bookmarkEnd w:id="34"/>
    </w:p>
    <w:p w14:paraId="5321CE1F" w14:textId="77777777" w:rsidR="009B1E65" w:rsidRPr="00586545" w:rsidRDefault="009B1E65" w:rsidP="009B1E65">
      <w:pPr>
        <w:pStyle w:val="Heading2"/>
      </w:pPr>
      <w:bookmarkStart w:id="35" w:name="_Toc484157709"/>
      <w:r w:rsidRPr="00586545">
        <w:t>Boekhoudpakketgegevens configureren</w:t>
      </w:r>
      <w:bookmarkEnd w:id="35"/>
    </w:p>
    <w:p w14:paraId="52ED64AF" w14:textId="77777777" w:rsidR="009B1E65" w:rsidRPr="00586545" w:rsidRDefault="009B1E65" w:rsidP="0047312E">
      <w:r w:rsidRPr="00586545">
        <w:object w:dxaOrig="10845" w:dyaOrig="12661" w14:anchorId="1379B7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546.95pt" o:ole="">
            <v:imagedata r:id="rId18" o:title=""/>
          </v:shape>
          <o:OLEObject Type="Embed" ProgID="Visio.Drawing.15" ShapeID="_x0000_i1025" DrawAspect="Content" ObjectID="_1557926843" r:id="rId19"/>
        </w:object>
      </w:r>
    </w:p>
    <w:p w14:paraId="783C7D37" w14:textId="77777777" w:rsidR="009B1E65" w:rsidRPr="00586545" w:rsidRDefault="009B1E65">
      <w:pPr>
        <w:spacing w:after="240" w:line="252" w:lineRule="auto"/>
        <w:ind w:left="0" w:right="0"/>
      </w:pPr>
      <w:r w:rsidRPr="00586545">
        <w:br w:type="page"/>
      </w:r>
    </w:p>
    <w:p w14:paraId="439C998C" w14:textId="77777777" w:rsidR="009B1E65" w:rsidRPr="00586545" w:rsidRDefault="009B1E65" w:rsidP="009B1E65">
      <w:pPr>
        <w:pStyle w:val="Heading2"/>
      </w:pPr>
      <w:bookmarkStart w:id="36" w:name="_Toc484157710"/>
      <w:r w:rsidRPr="00586545">
        <w:lastRenderedPageBreak/>
        <w:t>Relatie koppelen</w:t>
      </w:r>
      <w:bookmarkEnd w:id="36"/>
    </w:p>
    <w:p w14:paraId="69BB5F5B" w14:textId="77777777" w:rsidR="009B1E65" w:rsidRPr="00586545" w:rsidRDefault="009B1E65" w:rsidP="009B1E65">
      <w:r w:rsidRPr="00586545">
        <w:object w:dxaOrig="8521" w:dyaOrig="9421" w14:anchorId="3F745C23">
          <v:shape id="_x0000_i1026" type="#_x0000_t75" style="width:425.2pt;height:471.5pt" o:ole="">
            <v:imagedata r:id="rId20" o:title=""/>
          </v:shape>
          <o:OLEObject Type="Embed" ProgID="Visio.Drawing.15" ShapeID="_x0000_i1026" DrawAspect="Content" ObjectID="_1557926844" r:id="rId21"/>
        </w:object>
      </w:r>
    </w:p>
    <w:p w14:paraId="54461B8C" w14:textId="77777777" w:rsidR="009B1E65" w:rsidRPr="00586545" w:rsidRDefault="009B1E65">
      <w:pPr>
        <w:spacing w:after="240" w:line="252" w:lineRule="auto"/>
        <w:ind w:left="0" w:right="0"/>
      </w:pPr>
      <w:r w:rsidRPr="00586545">
        <w:br w:type="page"/>
      </w:r>
    </w:p>
    <w:p w14:paraId="209B9C82" w14:textId="77777777" w:rsidR="009B1E65" w:rsidRPr="00586545" w:rsidRDefault="009B1E65" w:rsidP="009B1E65">
      <w:pPr>
        <w:pStyle w:val="Heading2"/>
      </w:pPr>
      <w:bookmarkStart w:id="37" w:name="_Toc484157711"/>
      <w:r w:rsidRPr="00586545">
        <w:lastRenderedPageBreak/>
        <w:t>Herinneringen versturen</w:t>
      </w:r>
      <w:bookmarkEnd w:id="37"/>
    </w:p>
    <w:p w14:paraId="0CCFE81E" w14:textId="77777777" w:rsidR="009B1E65" w:rsidRPr="00586545" w:rsidRDefault="009169FF" w:rsidP="009B1E65">
      <w:r w:rsidRPr="00586545">
        <w:object w:dxaOrig="9630" w:dyaOrig="11310" w14:anchorId="6DFF860D">
          <v:shape id="_x0000_i1027" type="#_x0000_t75" style="width:467.05pt;height:549.1pt" o:ole="">
            <v:imagedata r:id="rId22" o:title=""/>
          </v:shape>
          <o:OLEObject Type="Embed" ProgID="Visio.Drawing.15" ShapeID="_x0000_i1027" DrawAspect="Content" ObjectID="_1557926845" r:id="rId23"/>
        </w:object>
      </w:r>
    </w:p>
    <w:p w14:paraId="1F0885EA" w14:textId="77777777" w:rsidR="009B1E65" w:rsidRPr="00586545" w:rsidRDefault="009B1E65">
      <w:pPr>
        <w:spacing w:after="240" w:line="252" w:lineRule="auto"/>
        <w:ind w:left="0" w:right="0"/>
      </w:pPr>
      <w:r w:rsidRPr="00586545">
        <w:br w:type="page"/>
      </w:r>
    </w:p>
    <w:p w14:paraId="250632A2" w14:textId="77777777" w:rsidR="009B1E65" w:rsidRPr="00586545" w:rsidRDefault="009B1E65" w:rsidP="009B1E65">
      <w:pPr>
        <w:pStyle w:val="Heading2"/>
      </w:pPr>
      <w:bookmarkStart w:id="38" w:name="_Toc484157712"/>
      <w:r w:rsidRPr="00586545">
        <w:lastRenderedPageBreak/>
        <w:t>Factuur afdrukken</w:t>
      </w:r>
      <w:bookmarkEnd w:id="38"/>
    </w:p>
    <w:p w14:paraId="79D13568" w14:textId="77777777" w:rsidR="00B50FD3" w:rsidRPr="00586545" w:rsidRDefault="009169FF" w:rsidP="009B1E65">
      <w:r w:rsidRPr="00586545">
        <w:object w:dxaOrig="8521" w:dyaOrig="9061" w14:anchorId="7EC68AAB">
          <v:shape id="_x0000_i1028" type="#_x0000_t75" style="width:425.2pt;height:453.05pt" o:ole="">
            <v:imagedata r:id="rId24" o:title=""/>
          </v:shape>
          <o:OLEObject Type="Embed" ProgID="Visio.Drawing.15" ShapeID="_x0000_i1028" DrawAspect="Content" ObjectID="_1557926846" r:id="rId25"/>
        </w:object>
      </w:r>
    </w:p>
    <w:p w14:paraId="69FADEB3" w14:textId="77777777" w:rsidR="00B50FD3" w:rsidRPr="00586545" w:rsidRDefault="00B50FD3" w:rsidP="00B50FD3">
      <w:r w:rsidRPr="00586545">
        <w:br w:type="page"/>
      </w:r>
    </w:p>
    <w:p w14:paraId="583E660C" w14:textId="77777777" w:rsidR="00B50FD3" w:rsidRPr="00586545" w:rsidRDefault="00B50FD3" w:rsidP="00196EA3">
      <w:pPr>
        <w:ind w:left="0"/>
        <w:sectPr w:rsidR="00B50FD3" w:rsidRPr="00586545" w:rsidSect="009C6C2E">
          <w:pgSz w:w="12240" w:h="15840"/>
          <w:pgMar w:top="1440" w:right="1440" w:bottom="1440" w:left="1440" w:header="720" w:footer="720" w:gutter="0"/>
          <w:pgNumType w:start="0"/>
          <w:cols w:space="720"/>
          <w:titlePg/>
          <w:docGrid w:linePitch="360"/>
        </w:sectPr>
      </w:pPr>
    </w:p>
    <w:p w14:paraId="6CDDBF36" w14:textId="77777777" w:rsidR="009B1E65" w:rsidRPr="00586545" w:rsidRDefault="00733721" w:rsidP="009C6C2E">
      <w:pPr>
        <w:pStyle w:val="Heading2"/>
      </w:pPr>
      <w:bookmarkStart w:id="39" w:name="_Toc484157713"/>
      <w:r>
        <w:rPr>
          <w:noProof/>
        </w:rPr>
        <w:lastRenderedPageBreak/>
        <w:object w:dxaOrig="0" w:dyaOrig="0" w14:anchorId="21C2BC55">
          <v:shape id="_x0000_s1028" type="#_x0000_t75" style="position:absolute;left:0;text-align:left;margin-left:3.6pt;margin-top:24.25pt;width:248.95pt;height:1068.4pt;z-index:251670528;mso-position-horizontal-relative:text;mso-position-vertical-relative:text">
            <v:imagedata r:id="rId26" o:title=""/>
          </v:shape>
          <o:OLEObject Type="Embed" ProgID="Visio.Drawing.15" ShapeID="_x0000_s1028" DrawAspect="Content" ObjectID="_1557926847" r:id="rId27"/>
        </w:object>
      </w:r>
      <w:r w:rsidR="00067E31" w:rsidRPr="00586545">
        <w:t>Factuur boeken</w:t>
      </w:r>
      <w:bookmarkEnd w:id="39"/>
    </w:p>
    <w:sectPr w:rsidR="009B1E65" w:rsidRPr="00586545" w:rsidSect="00021D54">
      <w:pgSz w:w="12240" w:h="24480" w:code="1"/>
      <w:pgMar w:top="1440" w:right="1440" w:bottom="1454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E1E3A4" w14:textId="77777777" w:rsidR="005B2032" w:rsidRDefault="005B2032">
      <w:r>
        <w:separator/>
      </w:r>
    </w:p>
    <w:p w14:paraId="70E6DAC0" w14:textId="77777777" w:rsidR="005B2032" w:rsidRDefault="005B2032"/>
  </w:endnote>
  <w:endnote w:type="continuationSeparator" w:id="0">
    <w:p w14:paraId="631A8810" w14:textId="77777777" w:rsidR="005B2032" w:rsidRDefault="005B2032">
      <w:r>
        <w:continuationSeparator/>
      </w:r>
    </w:p>
    <w:p w14:paraId="0BE2BF68" w14:textId="77777777" w:rsidR="005B2032" w:rsidRDefault="005B20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733721" w14:paraId="00F476F3" w14:textId="77777777">
      <w:tc>
        <w:tcPr>
          <w:tcW w:w="750" w:type="pct"/>
        </w:tcPr>
        <w:p w14:paraId="27C932E6" w14:textId="71472464" w:rsidR="00733721" w:rsidRDefault="00733721">
          <w:pPr>
            <w:pStyle w:val="Footer"/>
          </w:pPr>
          <w:r>
            <w:fldChar w:fldCharType="begin"/>
          </w:r>
          <w:r>
            <w:instrText xml:space="preserve"> CREATEDATE  \@ "dd-MM-yy"  \* MERGEFORMAT </w:instrText>
          </w:r>
          <w:r>
            <w:fldChar w:fldCharType="separate"/>
          </w:r>
          <w:r>
            <w:rPr>
              <w:noProof/>
            </w:rPr>
            <w:t>02-06-17</w:t>
          </w:r>
          <w:r>
            <w:fldChar w:fldCharType="end"/>
          </w:r>
        </w:p>
      </w:tc>
      <w:sdt>
        <w:sdtPr>
          <w:alias w:val="Title"/>
          <w:tag w:val=""/>
          <w:id w:val="-288661149"/>
          <w:placeholder>
            <w:docPart w:val="C708112F246C4B449BDECF83E35837E8"/>
          </w:placeholder>
          <w:dataBinding w:prefixMappings="xmlns:ns0='http://purl.org/dc/elements/1.1/' xmlns:ns1='http://schemas.openxmlformats.org/package/2006/metadata/core-properties' " w:xpath="/ns1:coreProperties[1]/ns0:title[1]" w:storeItemID="{6C3C8BC8-F283-45AE-878A-BAB7291924A1}"/>
          <w:text/>
        </w:sdtPr>
        <w:sdtContent>
          <w:tc>
            <w:tcPr>
              <w:tcW w:w="3500" w:type="pct"/>
            </w:tcPr>
            <w:p w14:paraId="6CB26390" w14:textId="77777777" w:rsidR="00733721" w:rsidRDefault="00733721">
              <w:pPr>
                <w:pStyle w:val="Footer"/>
                <w:jc w:val="center"/>
              </w:pPr>
              <w:r>
                <w:t>Functioneel ontwerp</w:t>
              </w:r>
            </w:p>
          </w:tc>
        </w:sdtContent>
      </w:sdt>
      <w:tc>
        <w:tcPr>
          <w:tcW w:w="750" w:type="pct"/>
        </w:tcPr>
        <w:p w14:paraId="12A28C7E" w14:textId="76D53D79" w:rsidR="00733721" w:rsidRDefault="00733721">
          <w:pPr>
            <w:pStyle w:val="Footer"/>
            <w:jc w:val="right"/>
          </w:pPr>
          <w:r>
            <w:fldChar w:fldCharType="begin"/>
          </w:r>
          <w:r>
            <w:instrText xml:space="preserve"> PAGE  \* Arabic </w:instrText>
          </w:r>
          <w:r>
            <w:fldChar w:fldCharType="separate"/>
          </w:r>
          <w:r w:rsidR="00FD3EA3">
            <w:rPr>
              <w:noProof/>
            </w:rPr>
            <w:t>10</w:t>
          </w:r>
          <w:r>
            <w:fldChar w:fldCharType="end"/>
          </w:r>
        </w:p>
      </w:tc>
    </w:tr>
  </w:tbl>
  <w:p w14:paraId="3D83EC18" w14:textId="77777777" w:rsidR="00733721" w:rsidRDefault="007337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304CF3" w14:textId="77777777" w:rsidR="005B2032" w:rsidRDefault="005B2032">
      <w:r>
        <w:separator/>
      </w:r>
    </w:p>
    <w:p w14:paraId="7F04F385" w14:textId="77777777" w:rsidR="005B2032" w:rsidRDefault="005B2032"/>
  </w:footnote>
  <w:footnote w:type="continuationSeparator" w:id="0">
    <w:p w14:paraId="07BDCC30" w14:textId="77777777" w:rsidR="005B2032" w:rsidRDefault="005B2032">
      <w:r>
        <w:continuationSeparator/>
      </w:r>
    </w:p>
    <w:p w14:paraId="174F10A7" w14:textId="77777777" w:rsidR="005B2032" w:rsidRDefault="005B20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47F8" w14:textId="77777777" w:rsidR="00733721" w:rsidRDefault="00733721" w:rsidP="009F61E7">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4514C7"/>
    <w:multiLevelType w:val="hybridMultilevel"/>
    <w:tmpl w:val="0C067ECA"/>
    <w:lvl w:ilvl="0" w:tplc="E03874CA">
      <w:start w:val="5"/>
      <w:numFmt w:val="bullet"/>
      <w:lvlText w:val="-"/>
      <w:lvlJc w:val="left"/>
      <w:pPr>
        <w:ind w:left="432" w:hanging="360"/>
      </w:pPr>
      <w:rPr>
        <w:rFonts w:ascii="Calibri" w:eastAsiaTheme="minorEastAsia" w:hAnsi="Calibri" w:cs="Calibr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 w15:restartNumberingAfterBreak="0">
    <w:nsid w:val="1C010DB3"/>
    <w:multiLevelType w:val="hybridMultilevel"/>
    <w:tmpl w:val="86609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594B69"/>
    <w:multiLevelType w:val="hybridMultilevel"/>
    <w:tmpl w:val="EC840C84"/>
    <w:lvl w:ilvl="0" w:tplc="4ED4A600">
      <w:start w:val="5"/>
      <w:numFmt w:val="bullet"/>
      <w:lvlText w:val="-"/>
      <w:lvlJc w:val="left"/>
      <w:pPr>
        <w:ind w:left="432" w:hanging="360"/>
      </w:pPr>
      <w:rPr>
        <w:rFonts w:ascii="Calibri" w:eastAsiaTheme="minorEastAsia" w:hAnsi="Calibri" w:cs="Calibr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4"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720133"/>
    <w:multiLevelType w:val="hybridMultilevel"/>
    <w:tmpl w:val="FB767482"/>
    <w:lvl w:ilvl="0" w:tplc="EC4E1C82">
      <w:numFmt w:val="bullet"/>
      <w:lvlText w:val="-"/>
      <w:lvlJc w:val="left"/>
      <w:pPr>
        <w:ind w:left="432" w:hanging="360"/>
      </w:pPr>
      <w:rPr>
        <w:rFonts w:ascii="Calibri" w:eastAsiaTheme="minorEastAsia" w:hAnsi="Calibri" w:cs="Calibr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6" w15:restartNumberingAfterBreak="0">
    <w:nsid w:val="72E33706"/>
    <w:multiLevelType w:val="hybridMultilevel"/>
    <w:tmpl w:val="4A368FE6"/>
    <w:lvl w:ilvl="0" w:tplc="757A3FAE">
      <w:start w:val="9"/>
      <w:numFmt w:val="bullet"/>
      <w:lvlText w:val=""/>
      <w:lvlJc w:val="left"/>
      <w:pPr>
        <w:ind w:left="432" w:hanging="360"/>
      </w:pPr>
      <w:rPr>
        <w:rFonts w:ascii="Symbol" w:eastAsiaTheme="minorEastAsia" w:hAnsi="Symbol" w:cstheme="minorBid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5A0"/>
    <w:rsid w:val="00003FD1"/>
    <w:rsid w:val="000046B3"/>
    <w:rsid w:val="000058D8"/>
    <w:rsid w:val="00021D54"/>
    <w:rsid w:val="00032F75"/>
    <w:rsid w:val="0004076B"/>
    <w:rsid w:val="00042B78"/>
    <w:rsid w:val="00051CE0"/>
    <w:rsid w:val="00056D9E"/>
    <w:rsid w:val="000623A5"/>
    <w:rsid w:val="00067E31"/>
    <w:rsid w:val="000A0EF5"/>
    <w:rsid w:val="000A203F"/>
    <w:rsid w:val="000A606D"/>
    <w:rsid w:val="000B3267"/>
    <w:rsid w:val="000B7289"/>
    <w:rsid w:val="000C5BA8"/>
    <w:rsid w:val="000C697A"/>
    <w:rsid w:val="000D00A9"/>
    <w:rsid w:val="000D03E1"/>
    <w:rsid w:val="000D4844"/>
    <w:rsid w:val="000E773B"/>
    <w:rsid w:val="00107824"/>
    <w:rsid w:val="00121454"/>
    <w:rsid w:val="00124377"/>
    <w:rsid w:val="0012520C"/>
    <w:rsid w:val="0014277D"/>
    <w:rsid w:val="00146598"/>
    <w:rsid w:val="00146715"/>
    <w:rsid w:val="00151D70"/>
    <w:rsid w:val="001619BE"/>
    <w:rsid w:val="00185FF3"/>
    <w:rsid w:val="0019619B"/>
    <w:rsid w:val="00196EA3"/>
    <w:rsid w:val="001A7965"/>
    <w:rsid w:val="001B3CDF"/>
    <w:rsid w:val="001D6A72"/>
    <w:rsid w:val="001E1124"/>
    <w:rsid w:val="001E7132"/>
    <w:rsid w:val="001F1CE6"/>
    <w:rsid w:val="001F3723"/>
    <w:rsid w:val="002122B3"/>
    <w:rsid w:val="00217C97"/>
    <w:rsid w:val="00222EE0"/>
    <w:rsid w:val="00241F89"/>
    <w:rsid w:val="00247E98"/>
    <w:rsid w:val="00257931"/>
    <w:rsid w:val="00261E25"/>
    <w:rsid w:val="00263DF8"/>
    <w:rsid w:val="0027616B"/>
    <w:rsid w:val="00282960"/>
    <w:rsid w:val="002A21DB"/>
    <w:rsid w:val="002A3585"/>
    <w:rsid w:val="002B22E4"/>
    <w:rsid w:val="002C01AA"/>
    <w:rsid w:val="002E6BEF"/>
    <w:rsid w:val="002F7680"/>
    <w:rsid w:val="00302098"/>
    <w:rsid w:val="00305A98"/>
    <w:rsid w:val="00312DE0"/>
    <w:rsid w:val="00337CB7"/>
    <w:rsid w:val="0036258C"/>
    <w:rsid w:val="00363162"/>
    <w:rsid w:val="00371D7A"/>
    <w:rsid w:val="00372588"/>
    <w:rsid w:val="0037481B"/>
    <w:rsid w:val="00381921"/>
    <w:rsid w:val="00385CA7"/>
    <w:rsid w:val="003924D5"/>
    <w:rsid w:val="003A2384"/>
    <w:rsid w:val="003B2970"/>
    <w:rsid w:val="003C2917"/>
    <w:rsid w:val="003D75F6"/>
    <w:rsid w:val="004007D7"/>
    <w:rsid w:val="00401417"/>
    <w:rsid w:val="00403645"/>
    <w:rsid w:val="00410CB6"/>
    <w:rsid w:val="004363F3"/>
    <w:rsid w:val="004452DE"/>
    <w:rsid w:val="00455E38"/>
    <w:rsid w:val="004618EF"/>
    <w:rsid w:val="00462B1A"/>
    <w:rsid w:val="00466715"/>
    <w:rsid w:val="0047312E"/>
    <w:rsid w:val="00473DD9"/>
    <w:rsid w:val="00475657"/>
    <w:rsid w:val="004955DF"/>
    <w:rsid w:val="004A1F8D"/>
    <w:rsid w:val="004A442D"/>
    <w:rsid w:val="004B6955"/>
    <w:rsid w:val="004B71C5"/>
    <w:rsid w:val="004C46F6"/>
    <w:rsid w:val="004E0648"/>
    <w:rsid w:val="004F7BAD"/>
    <w:rsid w:val="0051088C"/>
    <w:rsid w:val="005221AE"/>
    <w:rsid w:val="00524729"/>
    <w:rsid w:val="005406FF"/>
    <w:rsid w:val="0055661B"/>
    <w:rsid w:val="00560920"/>
    <w:rsid w:val="005669F7"/>
    <w:rsid w:val="00586545"/>
    <w:rsid w:val="005B2032"/>
    <w:rsid w:val="005C302A"/>
    <w:rsid w:val="005F6A09"/>
    <w:rsid w:val="005F7DAC"/>
    <w:rsid w:val="00615B30"/>
    <w:rsid w:val="00625760"/>
    <w:rsid w:val="00653E15"/>
    <w:rsid w:val="006547C6"/>
    <w:rsid w:val="0068702A"/>
    <w:rsid w:val="00692C14"/>
    <w:rsid w:val="006A3B71"/>
    <w:rsid w:val="006C3ED7"/>
    <w:rsid w:val="006C4A2E"/>
    <w:rsid w:val="006D4529"/>
    <w:rsid w:val="006F520D"/>
    <w:rsid w:val="00712EC9"/>
    <w:rsid w:val="007329EB"/>
    <w:rsid w:val="00733721"/>
    <w:rsid w:val="007538A9"/>
    <w:rsid w:val="007546DF"/>
    <w:rsid w:val="007637EF"/>
    <w:rsid w:val="007718FA"/>
    <w:rsid w:val="00786D37"/>
    <w:rsid w:val="00793EBC"/>
    <w:rsid w:val="007A4075"/>
    <w:rsid w:val="007D1A1C"/>
    <w:rsid w:val="007F0444"/>
    <w:rsid w:val="007F4AEF"/>
    <w:rsid w:val="0080362E"/>
    <w:rsid w:val="008052B4"/>
    <w:rsid w:val="00812E63"/>
    <w:rsid w:val="00826744"/>
    <w:rsid w:val="00831C49"/>
    <w:rsid w:val="0083594E"/>
    <w:rsid w:val="0085421C"/>
    <w:rsid w:val="008560B5"/>
    <w:rsid w:val="00857F54"/>
    <w:rsid w:val="00860FB3"/>
    <w:rsid w:val="00871A17"/>
    <w:rsid w:val="00885A79"/>
    <w:rsid w:val="008B34F8"/>
    <w:rsid w:val="008C6915"/>
    <w:rsid w:val="008E03AC"/>
    <w:rsid w:val="008E3368"/>
    <w:rsid w:val="008E5A92"/>
    <w:rsid w:val="008E6E0A"/>
    <w:rsid w:val="008F0639"/>
    <w:rsid w:val="008F7114"/>
    <w:rsid w:val="00903B0A"/>
    <w:rsid w:val="00914845"/>
    <w:rsid w:val="00914E09"/>
    <w:rsid w:val="009169FF"/>
    <w:rsid w:val="00945D6C"/>
    <w:rsid w:val="00957258"/>
    <w:rsid w:val="00980CA9"/>
    <w:rsid w:val="00983F97"/>
    <w:rsid w:val="009A4E1F"/>
    <w:rsid w:val="009B0A81"/>
    <w:rsid w:val="009B1E65"/>
    <w:rsid w:val="009B47A5"/>
    <w:rsid w:val="009C3DD6"/>
    <w:rsid w:val="009C6C2E"/>
    <w:rsid w:val="009C7F0E"/>
    <w:rsid w:val="009D0F99"/>
    <w:rsid w:val="009E38FB"/>
    <w:rsid w:val="009F61E7"/>
    <w:rsid w:val="00A115C7"/>
    <w:rsid w:val="00A135A0"/>
    <w:rsid w:val="00A20F6A"/>
    <w:rsid w:val="00A31EB6"/>
    <w:rsid w:val="00A60FF3"/>
    <w:rsid w:val="00A846CA"/>
    <w:rsid w:val="00A926BF"/>
    <w:rsid w:val="00A94111"/>
    <w:rsid w:val="00AA0F97"/>
    <w:rsid w:val="00AB7646"/>
    <w:rsid w:val="00AD1436"/>
    <w:rsid w:val="00B00253"/>
    <w:rsid w:val="00B50FD3"/>
    <w:rsid w:val="00B76226"/>
    <w:rsid w:val="00BA0FFF"/>
    <w:rsid w:val="00BA46DC"/>
    <w:rsid w:val="00BA4E2D"/>
    <w:rsid w:val="00C02A43"/>
    <w:rsid w:val="00C14D19"/>
    <w:rsid w:val="00C21910"/>
    <w:rsid w:val="00C3204E"/>
    <w:rsid w:val="00C46D9D"/>
    <w:rsid w:val="00C64BDA"/>
    <w:rsid w:val="00C67F7E"/>
    <w:rsid w:val="00C90496"/>
    <w:rsid w:val="00C9287F"/>
    <w:rsid w:val="00CA3177"/>
    <w:rsid w:val="00CA37A8"/>
    <w:rsid w:val="00CB5E56"/>
    <w:rsid w:val="00CD0C71"/>
    <w:rsid w:val="00CD7CB4"/>
    <w:rsid w:val="00CE46F5"/>
    <w:rsid w:val="00CF6717"/>
    <w:rsid w:val="00CF713E"/>
    <w:rsid w:val="00CF737E"/>
    <w:rsid w:val="00D04374"/>
    <w:rsid w:val="00D0464E"/>
    <w:rsid w:val="00D268E5"/>
    <w:rsid w:val="00D370F2"/>
    <w:rsid w:val="00D442A2"/>
    <w:rsid w:val="00D46355"/>
    <w:rsid w:val="00D6167B"/>
    <w:rsid w:val="00D66181"/>
    <w:rsid w:val="00D8495F"/>
    <w:rsid w:val="00D94B83"/>
    <w:rsid w:val="00D96F0D"/>
    <w:rsid w:val="00DA1162"/>
    <w:rsid w:val="00DA15BE"/>
    <w:rsid w:val="00DB6282"/>
    <w:rsid w:val="00DC3DBD"/>
    <w:rsid w:val="00DC54D6"/>
    <w:rsid w:val="00DC7BE0"/>
    <w:rsid w:val="00DD5310"/>
    <w:rsid w:val="00DD7BF4"/>
    <w:rsid w:val="00DE2267"/>
    <w:rsid w:val="00DE232E"/>
    <w:rsid w:val="00DF16EB"/>
    <w:rsid w:val="00DF4519"/>
    <w:rsid w:val="00DF6B29"/>
    <w:rsid w:val="00DF6FC5"/>
    <w:rsid w:val="00E10AC0"/>
    <w:rsid w:val="00E216DE"/>
    <w:rsid w:val="00E30571"/>
    <w:rsid w:val="00E31DCD"/>
    <w:rsid w:val="00E45F7A"/>
    <w:rsid w:val="00E4661D"/>
    <w:rsid w:val="00E47722"/>
    <w:rsid w:val="00E511F8"/>
    <w:rsid w:val="00E549DC"/>
    <w:rsid w:val="00E62FF6"/>
    <w:rsid w:val="00E74F65"/>
    <w:rsid w:val="00E87605"/>
    <w:rsid w:val="00EA0410"/>
    <w:rsid w:val="00EA0704"/>
    <w:rsid w:val="00EB65F3"/>
    <w:rsid w:val="00EC5CDE"/>
    <w:rsid w:val="00ED1502"/>
    <w:rsid w:val="00ED3314"/>
    <w:rsid w:val="00ED7B6B"/>
    <w:rsid w:val="00ED7D54"/>
    <w:rsid w:val="00F05DF2"/>
    <w:rsid w:val="00F1675F"/>
    <w:rsid w:val="00F25A78"/>
    <w:rsid w:val="00F26C2B"/>
    <w:rsid w:val="00F60DDF"/>
    <w:rsid w:val="00F617E4"/>
    <w:rsid w:val="00F62B91"/>
    <w:rsid w:val="00F7280D"/>
    <w:rsid w:val="00F77A0D"/>
    <w:rsid w:val="00F974D4"/>
    <w:rsid w:val="00FA0C35"/>
    <w:rsid w:val="00FA7A39"/>
    <w:rsid w:val="00FC071C"/>
    <w:rsid w:val="00FC4D71"/>
    <w:rsid w:val="00FD3EA3"/>
    <w:rsid w:val="00FE3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E8873F5"/>
  <w15:chartTrackingRefBased/>
  <w15:docId w15:val="{99010ECC-EE86-418E-ADA2-655E4586A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20" w:line="240" w:lineRule="auto"/>
      <w:ind w:left="72" w:right="72"/>
    </w:pPr>
    <w:rPr>
      <w:lang w:val="nl-NL"/>
    </w:r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TOC1">
    <w:name w:val="toc 1"/>
    <w:basedOn w:val="Normal"/>
    <w:next w:val="Normal"/>
    <w:autoRedefine/>
    <w:uiPriority w:val="39"/>
    <w:unhideWhenUsed/>
    <w:rsid w:val="00914845"/>
    <w:pPr>
      <w:spacing w:after="100"/>
      <w:ind w:left="0"/>
    </w:pPr>
  </w:style>
  <w:style w:type="paragraph" w:styleId="TOC2">
    <w:name w:val="toc 2"/>
    <w:basedOn w:val="Normal"/>
    <w:next w:val="Normal"/>
    <w:autoRedefine/>
    <w:uiPriority w:val="39"/>
    <w:unhideWhenUsed/>
    <w:rsid w:val="00914845"/>
    <w:pPr>
      <w:spacing w:after="100"/>
      <w:ind w:left="220"/>
    </w:pPr>
  </w:style>
  <w:style w:type="paragraph" w:styleId="TOC3">
    <w:name w:val="toc 3"/>
    <w:basedOn w:val="Normal"/>
    <w:next w:val="Normal"/>
    <w:autoRedefine/>
    <w:uiPriority w:val="39"/>
    <w:unhideWhenUsed/>
    <w:rsid w:val="00914845"/>
    <w:pPr>
      <w:spacing w:after="100"/>
      <w:ind w:left="440"/>
    </w:pPr>
  </w:style>
  <w:style w:type="character" w:styleId="Hyperlink">
    <w:name w:val="Hyperlink"/>
    <w:basedOn w:val="DefaultParagraphFont"/>
    <w:uiPriority w:val="99"/>
    <w:unhideWhenUsed/>
    <w:rsid w:val="00914845"/>
    <w:rPr>
      <w:color w:val="F7B615" w:themeColor="hyperlink"/>
      <w:u w:val="single"/>
    </w:rPr>
  </w:style>
  <w:style w:type="paragraph" w:styleId="ListParagraph">
    <w:name w:val="List Paragraph"/>
    <w:basedOn w:val="Normal"/>
    <w:uiPriority w:val="34"/>
    <w:unhideWhenUsed/>
    <w:qFormat/>
    <w:rsid w:val="000D03E1"/>
    <w:pPr>
      <w:ind w:left="720"/>
      <w:contextualSpacing/>
    </w:pPr>
  </w:style>
  <w:style w:type="character" w:styleId="LineNumber">
    <w:name w:val="line number"/>
    <w:basedOn w:val="DefaultParagraphFont"/>
    <w:uiPriority w:val="99"/>
    <w:semiHidden/>
    <w:unhideWhenUsed/>
    <w:rsid w:val="00196EA3"/>
  </w:style>
  <w:style w:type="paragraph" w:styleId="BalloonText">
    <w:name w:val="Balloon Text"/>
    <w:basedOn w:val="Normal"/>
    <w:link w:val="BalloonTextChar"/>
    <w:uiPriority w:val="99"/>
    <w:semiHidden/>
    <w:unhideWhenUsed/>
    <w:rsid w:val="001D6A7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6A72"/>
    <w:rPr>
      <w:rFonts w:ascii="Segoe UI" w:hAnsi="Segoe UI" w:cs="Segoe UI"/>
      <w:sz w:val="18"/>
      <w:szCs w:val="18"/>
    </w:rPr>
  </w:style>
  <w:style w:type="character" w:styleId="CommentReference">
    <w:name w:val="annotation reference"/>
    <w:basedOn w:val="DefaultParagraphFont"/>
    <w:uiPriority w:val="99"/>
    <w:semiHidden/>
    <w:unhideWhenUsed/>
    <w:rsid w:val="005C302A"/>
    <w:rPr>
      <w:sz w:val="16"/>
      <w:szCs w:val="16"/>
    </w:rPr>
  </w:style>
  <w:style w:type="paragraph" w:styleId="CommentText">
    <w:name w:val="annotation text"/>
    <w:basedOn w:val="Normal"/>
    <w:link w:val="CommentTextChar"/>
    <w:uiPriority w:val="99"/>
    <w:semiHidden/>
    <w:unhideWhenUsed/>
    <w:rsid w:val="005C302A"/>
    <w:rPr>
      <w:sz w:val="20"/>
      <w:szCs w:val="20"/>
    </w:rPr>
  </w:style>
  <w:style w:type="character" w:customStyle="1" w:styleId="CommentTextChar">
    <w:name w:val="Comment Text Char"/>
    <w:basedOn w:val="DefaultParagraphFont"/>
    <w:link w:val="CommentText"/>
    <w:uiPriority w:val="99"/>
    <w:semiHidden/>
    <w:rsid w:val="005C302A"/>
    <w:rPr>
      <w:sz w:val="20"/>
      <w:szCs w:val="20"/>
      <w:lang w:val="nl-NL"/>
    </w:rPr>
  </w:style>
  <w:style w:type="paragraph" w:styleId="CommentSubject">
    <w:name w:val="annotation subject"/>
    <w:basedOn w:val="CommentText"/>
    <w:next w:val="CommentText"/>
    <w:link w:val="CommentSubjectChar"/>
    <w:uiPriority w:val="99"/>
    <w:semiHidden/>
    <w:unhideWhenUsed/>
    <w:rsid w:val="005C302A"/>
    <w:rPr>
      <w:b/>
      <w:bCs/>
    </w:rPr>
  </w:style>
  <w:style w:type="character" w:customStyle="1" w:styleId="CommentSubjectChar">
    <w:name w:val="Comment Subject Char"/>
    <w:basedOn w:val="CommentTextChar"/>
    <w:link w:val="CommentSubject"/>
    <w:uiPriority w:val="99"/>
    <w:semiHidden/>
    <w:rsid w:val="005C302A"/>
    <w:rPr>
      <w:b/>
      <w:bCs/>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customXml" Target="../customXml/item3.xml"/><Relationship Id="rId21" Type="http://schemas.openxmlformats.org/officeDocument/2006/relationships/package" Target="embeddings/Microsoft_Visio_Drawing1.vsdx"/><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package" Target="embeddings/Microsoft_Visio_Drawing3.vsdx"/><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emf"/><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package" Target="embeddings/Microsoft_Visio_Drawing2.vsdx"/><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package" Target="embeddings/Microsoft_Visio_Drawing.vsdx"/><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package" Target="embeddings/Microsoft_Visio_Drawing4.vsdx"/><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at%20Tran\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08112F246C4B449BDECF83E35837E8"/>
        <w:category>
          <w:name w:val="General"/>
          <w:gallery w:val="placeholder"/>
        </w:category>
        <w:types>
          <w:type w:val="bbPlcHdr"/>
        </w:types>
        <w:behaviors>
          <w:behavior w:val="content"/>
        </w:behaviors>
        <w:guid w:val="{7785617D-CE3C-4E8C-A7C5-8A71B47DBC6C}"/>
      </w:docPartPr>
      <w:docPartBody>
        <w:p w:rsidR="008C5A7D" w:rsidRDefault="004836B7" w:rsidP="004836B7">
          <w:pPr>
            <w:pStyle w:val="C708112F246C4B449BDECF83E35837E8"/>
          </w:pPr>
          <w:r>
            <w:t>[Company address]</w:t>
          </w:r>
        </w:p>
      </w:docPartBody>
    </w:docPart>
    <w:docPart>
      <w:docPartPr>
        <w:name w:val="4D92652844854B449D88CB199AD9FD50"/>
        <w:category>
          <w:name w:val="General"/>
          <w:gallery w:val="placeholder"/>
        </w:category>
        <w:types>
          <w:type w:val="bbPlcHdr"/>
        </w:types>
        <w:behaviors>
          <w:behavior w:val="content"/>
        </w:behaviors>
        <w:guid w:val="{8BE299B9-70AA-4910-B4FC-9224BB1560D9}"/>
      </w:docPartPr>
      <w:docPartBody>
        <w:p w:rsidR="00CA3980" w:rsidRDefault="00E37EFB">
          <w:r w:rsidRPr="00E43E3E">
            <w:rPr>
              <w:rStyle w:val="PlaceholderText"/>
            </w:rPr>
            <w:t>[Subject]</w:t>
          </w:r>
        </w:p>
      </w:docPartBody>
    </w:docPart>
    <w:docPart>
      <w:docPartPr>
        <w:name w:val="2CF8516AD88346BFA5DFEE578774D793"/>
        <w:category>
          <w:name w:val="General"/>
          <w:gallery w:val="placeholder"/>
        </w:category>
        <w:types>
          <w:type w:val="bbPlcHdr"/>
        </w:types>
        <w:behaviors>
          <w:behavior w:val="content"/>
        </w:behaviors>
        <w:guid w:val="{889ED0E9-9A2C-4107-A162-29C81EACA28D}"/>
      </w:docPartPr>
      <w:docPartBody>
        <w:p w:rsidR="00CA3980" w:rsidRDefault="00E37EFB">
          <w:r w:rsidRPr="00E43E3E">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6B7"/>
    <w:rsid w:val="00043CA4"/>
    <w:rsid w:val="000B7D75"/>
    <w:rsid w:val="003D5531"/>
    <w:rsid w:val="003E7B0B"/>
    <w:rsid w:val="004836B7"/>
    <w:rsid w:val="00492433"/>
    <w:rsid w:val="004C0017"/>
    <w:rsid w:val="004C08E7"/>
    <w:rsid w:val="005667E1"/>
    <w:rsid w:val="005A207A"/>
    <w:rsid w:val="00666A36"/>
    <w:rsid w:val="006673EA"/>
    <w:rsid w:val="006D4AB5"/>
    <w:rsid w:val="008377B8"/>
    <w:rsid w:val="008C5A7D"/>
    <w:rsid w:val="00916FA9"/>
    <w:rsid w:val="00941A6A"/>
    <w:rsid w:val="009D3D41"/>
    <w:rsid w:val="00A257F5"/>
    <w:rsid w:val="00A41726"/>
    <w:rsid w:val="00A62771"/>
    <w:rsid w:val="00B874D3"/>
    <w:rsid w:val="00BC47C3"/>
    <w:rsid w:val="00BC524D"/>
    <w:rsid w:val="00BE3149"/>
    <w:rsid w:val="00C15DE1"/>
    <w:rsid w:val="00C24183"/>
    <w:rsid w:val="00C64572"/>
    <w:rsid w:val="00CA3980"/>
    <w:rsid w:val="00CE5D9E"/>
    <w:rsid w:val="00D46A4E"/>
    <w:rsid w:val="00E079FC"/>
    <w:rsid w:val="00E37EFB"/>
    <w:rsid w:val="00E4104B"/>
    <w:rsid w:val="00F36C79"/>
    <w:rsid w:val="00FB5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053F7BF2514CB5AF8C97C207640995">
    <w:name w:val="BE053F7BF2514CB5AF8C97C207640995"/>
  </w:style>
  <w:style w:type="paragraph" w:customStyle="1" w:styleId="E9525840E2774CA3AD5C4A3F69AD5737">
    <w:name w:val="E9525840E2774CA3AD5C4A3F69AD5737"/>
  </w:style>
  <w:style w:type="paragraph" w:customStyle="1" w:styleId="F2565F34CB5B4E809BD62A31B4F4CF90">
    <w:name w:val="F2565F34CB5B4E809BD62A31B4F4CF90"/>
  </w:style>
  <w:style w:type="paragraph" w:customStyle="1" w:styleId="576A46D84D42418C907C30E038568105">
    <w:name w:val="576A46D84D42418C907C30E038568105"/>
  </w:style>
  <w:style w:type="character" w:styleId="Strong">
    <w:name w:val="Strong"/>
    <w:basedOn w:val="DefaultParagraphFont"/>
    <w:uiPriority w:val="1"/>
    <w:qFormat/>
    <w:rsid w:val="004836B7"/>
    <w:rPr>
      <w:b/>
      <w:bCs/>
    </w:rPr>
  </w:style>
  <w:style w:type="paragraph" w:customStyle="1" w:styleId="89D076585FBB46FEBA0CAF04C10EC3C6">
    <w:name w:val="89D076585FBB46FEBA0CAF04C10EC3C6"/>
  </w:style>
  <w:style w:type="paragraph" w:customStyle="1" w:styleId="A234502C270F439AA2561CBBBE4ADCF7">
    <w:name w:val="A234502C270F439AA2561CBBBE4ADCF7"/>
  </w:style>
  <w:style w:type="paragraph" w:customStyle="1" w:styleId="D8DB8C6863194D1EA98160524D2110E3">
    <w:name w:val="D8DB8C6863194D1EA98160524D2110E3"/>
  </w:style>
  <w:style w:type="paragraph" w:customStyle="1" w:styleId="A0F8304ED1D14061BB986704D2443468">
    <w:name w:val="A0F8304ED1D14061BB986704D2443468"/>
  </w:style>
  <w:style w:type="paragraph" w:customStyle="1" w:styleId="B62E23E51C6944169E8C42BE489430E9">
    <w:name w:val="B62E23E51C6944169E8C42BE489430E9"/>
  </w:style>
  <w:style w:type="paragraph" w:customStyle="1" w:styleId="CAB750C1614542A7A617137C7539CAD2">
    <w:name w:val="CAB750C1614542A7A617137C7539CAD2"/>
  </w:style>
  <w:style w:type="paragraph" w:customStyle="1" w:styleId="70878C2BACDE4040BB12709CE95909C8">
    <w:name w:val="70878C2BACDE4040BB12709CE95909C8"/>
  </w:style>
  <w:style w:type="paragraph" w:customStyle="1" w:styleId="10B8F4EF7EE940718BB5200DC89AD463">
    <w:name w:val="10B8F4EF7EE940718BB5200DC89AD463"/>
  </w:style>
  <w:style w:type="paragraph" w:customStyle="1" w:styleId="F30DF8AAA2534EFAB44BCBA3BE84EF62">
    <w:name w:val="F30DF8AAA2534EFAB44BCBA3BE84EF62"/>
  </w:style>
  <w:style w:type="paragraph" w:customStyle="1" w:styleId="93AC120825FF4E699AE6246A10D5F4F2">
    <w:name w:val="93AC120825FF4E699AE6246A10D5F4F2"/>
  </w:style>
  <w:style w:type="paragraph" w:customStyle="1" w:styleId="C708112F246C4B449BDECF83E35837E8">
    <w:name w:val="C708112F246C4B449BDECF83E35837E8"/>
    <w:rsid w:val="004836B7"/>
  </w:style>
  <w:style w:type="character" w:styleId="PlaceholderText">
    <w:name w:val="Placeholder Text"/>
    <w:basedOn w:val="DefaultParagraphFont"/>
    <w:uiPriority w:val="99"/>
    <w:semiHidden/>
    <w:rsid w:val="00E37EFB"/>
    <w:rPr>
      <w:color w:val="808080"/>
    </w:rPr>
  </w:style>
  <w:style w:type="paragraph" w:customStyle="1" w:styleId="4DEE9A31133F457581B2DEA56E5126C9">
    <w:name w:val="4DEE9A31133F457581B2DEA56E5126C9"/>
    <w:rsid w:val="004836B7"/>
  </w:style>
  <w:style w:type="paragraph" w:customStyle="1" w:styleId="186AE88228204A6B963F7B74C765B79C">
    <w:name w:val="186AE88228204A6B963F7B74C765B79C"/>
    <w:rsid w:val="004836B7"/>
  </w:style>
  <w:style w:type="paragraph" w:customStyle="1" w:styleId="6A97901772C142CB824ED9255C94DBFE">
    <w:name w:val="6A97901772C142CB824ED9255C94DBFE"/>
    <w:rsid w:val="004836B7"/>
  </w:style>
  <w:style w:type="paragraph" w:customStyle="1" w:styleId="98760A6F75404B54BBD244F55546EF08">
    <w:name w:val="98760A6F75404B54BBD244F55546EF08"/>
    <w:rsid w:val="004836B7"/>
  </w:style>
  <w:style w:type="paragraph" w:customStyle="1" w:styleId="E0185BE6A64C49D5A9A20668D3693B47">
    <w:name w:val="E0185BE6A64C49D5A9A20668D3693B47"/>
    <w:rsid w:val="00B874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2017-02-10T00:00:00</PublishDate>
  <Abstract/>
  <CompanyAddress>Assessor: Lambert Robouts</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7C70FC0C-79B0-44AC-90AE-1A937EB4A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3</TotalTime>
  <Pages>19</Pages>
  <Words>2409</Words>
  <Characters>13733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Functioneel ontwerp</vt:lpstr>
    </vt:vector>
  </TitlesOfParts>
  <Company>School: Summa College</Company>
  <LinksUpToDate>false</LinksUpToDate>
  <CharactersWithSpaces>16110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Functioneel ontwerp</dc:title>
  <dc:subject>TwentyFour: Accounting module</dc:subject>
  <dc:creator>Phat Tran</dc:creator>
  <cp:keywords/>
  <cp:lastModifiedBy>Phat Tran</cp:lastModifiedBy>
  <cp:revision>3</cp:revision>
  <dcterms:created xsi:type="dcterms:W3CDTF">2017-06-02T07:05:00Z</dcterms:created>
  <dcterms:modified xsi:type="dcterms:W3CDTF">2017-06-02T14:41:00Z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